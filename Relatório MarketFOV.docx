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63901" w14:textId="77777777" w:rsidR="00FC7A64"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 xml:space="preserve">ESCOLA SENAI </w:t>
      </w:r>
    </w:p>
    <w:p w14:paraId="7D9C4D56" w14:textId="77777777" w:rsidR="00DF73EB"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“PROF. DR. EURYCLIDES DE JESUS ZERBINI”</w:t>
      </w:r>
    </w:p>
    <w:p w14:paraId="672A6659" w14:textId="77777777" w:rsidR="00DF73EB" w:rsidRDefault="00DF73EB" w:rsidP="004027BD">
      <w:pPr>
        <w:tabs>
          <w:tab w:val="left" w:pos="2280"/>
        </w:tabs>
        <w:spacing w:before="120" w:after="120" w:line="360" w:lineRule="auto"/>
        <w:rPr>
          <w:rFonts w:ascii="Arial" w:hAnsi="Arial" w:cs="Arial"/>
          <w:sz w:val="24"/>
          <w:szCs w:val="24"/>
        </w:rPr>
      </w:pPr>
    </w:p>
    <w:p w14:paraId="0A37501D" w14:textId="77777777" w:rsidR="00DF73EB" w:rsidRDefault="00DF73EB" w:rsidP="0064000A">
      <w:pPr>
        <w:spacing w:before="120" w:after="120" w:line="360" w:lineRule="auto"/>
        <w:jc w:val="center"/>
        <w:rPr>
          <w:rFonts w:ascii="Arial" w:hAnsi="Arial" w:cs="Arial"/>
          <w:sz w:val="24"/>
          <w:szCs w:val="24"/>
        </w:rPr>
      </w:pPr>
    </w:p>
    <w:p w14:paraId="025414E4" w14:textId="77777777" w:rsidR="00DF73EB" w:rsidRDefault="00A04BFC" w:rsidP="0064000A">
      <w:pPr>
        <w:spacing w:before="120" w:after="120" w:line="360" w:lineRule="auto"/>
        <w:jc w:val="center"/>
        <w:rPr>
          <w:rFonts w:ascii="Arial" w:hAnsi="Arial" w:cs="Arial"/>
          <w:sz w:val="28"/>
          <w:szCs w:val="24"/>
        </w:rPr>
      </w:pPr>
      <w:r>
        <w:rPr>
          <w:rFonts w:ascii="Arial" w:hAnsi="Arial" w:cs="Arial"/>
          <w:sz w:val="28"/>
          <w:szCs w:val="24"/>
        </w:rPr>
        <w:t>Flavio Freire De Nardi</w:t>
      </w:r>
    </w:p>
    <w:p w14:paraId="0B946AAD" w14:textId="77777777" w:rsidR="00A04BFC" w:rsidRDefault="00A04BFC" w:rsidP="0064000A">
      <w:pPr>
        <w:spacing w:before="120" w:after="120" w:line="360" w:lineRule="auto"/>
        <w:jc w:val="center"/>
        <w:rPr>
          <w:rFonts w:ascii="Arial" w:hAnsi="Arial" w:cs="Arial"/>
          <w:sz w:val="28"/>
          <w:szCs w:val="24"/>
        </w:rPr>
      </w:pPr>
      <w:r>
        <w:rPr>
          <w:rFonts w:ascii="Arial" w:hAnsi="Arial" w:cs="Arial"/>
          <w:sz w:val="28"/>
          <w:szCs w:val="24"/>
        </w:rPr>
        <w:t>Otávio Augusto da Silva</w:t>
      </w:r>
    </w:p>
    <w:p w14:paraId="595CFB9D" w14:textId="77777777" w:rsidR="00A04BFC" w:rsidRDefault="00A04BFC" w:rsidP="009F2E17">
      <w:pPr>
        <w:spacing w:before="120" w:after="120" w:line="360" w:lineRule="auto"/>
        <w:jc w:val="center"/>
        <w:rPr>
          <w:rFonts w:ascii="Arial" w:hAnsi="Arial" w:cs="Arial"/>
          <w:sz w:val="28"/>
          <w:szCs w:val="24"/>
        </w:rPr>
      </w:pPr>
      <w:r>
        <w:rPr>
          <w:rFonts w:ascii="Arial" w:hAnsi="Arial" w:cs="Arial"/>
          <w:sz w:val="28"/>
          <w:szCs w:val="24"/>
        </w:rPr>
        <w:t xml:space="preserve">Murillo </w:t>
      </w:r>
      <w:proofErr w:type="spellStart"/>
      <w:r>
        <w:rPr>
          <w:rFonts w:ascii="Arial" w:hAnsi="Arial" w:cs="Arial"/>
          <w:sz w:val="28"/>
          <w:szCs w:val="24"/>
        </w:rPr>
        <w:t>Fornazza</w:t>
      </w:r>
      <w:proofErr w:type="spellEnd"/>
      <w:r>
        <w:rPr>
          <w:rFonts w:ascii="Arial" w:hAnsi="Arial" w:cs="Arial"/>
          <w:sz w:val="28"/>
          <w:szCs w:val="24"/>
        </w:rPr>
        <w:t xml:space="preserve"> Costa</w:t>
      </w:r>
    </w:p>
    <w:p w14:paraId="4F5C28B8" w14:textId="77777777" w:rsidR="003D6D77" w:rsidRPr="00AB7C05" w:rsidRDefault="00A04BFC" w:rsidP="00A04BFC">
      <w:pPr>
        <w:spacing w:before="120" w:after="120" w:line="360" w:lineRule="auto"/>
        <w:jc w:val="center"/>
        <w:rPr>
          <w:rFonts w:ascii="Arial" w:hAnsi="Arial" w:cs="Arial"/>
          <w:sz w:val="28"/>
          <w:szCs w:val="24"/>
        </w:rPr>
      </w:pPr>
      <w:r w:rsidRPr="00AB7C05">
        <w:rPr>
          <w:rFonts w:ascii="Arial" w:hAnsi="Arial" w:cs="Arial"/>
          <w:sz w:val="28"/>
          <w:szCs w:val="24"/>
        </w:rPr>
        <w:t>Vitor Moretti Borin</w:t>
      </w:r>
    </w:p>
    <w:p w14:paraId="5DAB6C7B" w14:textId="77777777" w:rsidR="00DF73EB" w:rsidRPr="00AB7C05" w:rsidRDefault="00DF73EB" w:rsidP="0064000A">
      <w:pPr>
        <w:spacing w:before="120" w:after="120" w:line="360" w:lineRule="auto"/>
        <w:jc w:val="center"/>
        <w:rPr>
          <w:rFonts w:ascii="Arial" w:hAnsi="Arial" w:cs="Arial"/>
          <w:sz w:val="24"/>
          <w:szCs w:val="24"/>
        </w:rPr>
      </w:pPr>
    </w:p>
    <w:p w14:paraId="02EB378F" w14:textId="77777777" w:rsidR="00DF73EB" w:rsidRPr="00AB7C05" w:rsidRDefault="00DF73EB" w:rsidP="0064000A">
      <w:pPr>
        <w:spacing w:before="120" w:after="120" w:line="360" w:lineRule="auto"/>
        <w:jc w:val="center"/>
        <w:rPr>
          <w:rFonts w:ascii="Arial" w:hAnsi="Arial" w:cs="Arial"/>
          <w:sz w:val="24"/>
          <w:szCs w:val="24"/>
        </w:rPr>
      </w:pPr>
    </w:p>
    <w:p w14:paraId="09988AB7" w14:textId="77777777" w:rsidR="00DF73EB" w:rsidRPr="00AB7C05" w:rsidRDefault="00A04BFC" w:rsidP="0064000A">
      <w:pPr>
        <w:spacing w:before="120" w:after="120" w:line="360" w:lineRule="auto"/>
        <w:jc w:val="center"/>
        <w:rPr>
          <w:rFonts w:ascii="Arial" w:hAnsi="Arial" w:cs="Arial"/>
          <w:b/>
          <w:sz w:val="28"/>
          <w:szCs w:val="24"/>
        </w:rPr>
      </w:pPr>
      <w:r w:rsidRPr="00AB7C05">
        <w:rPr>
          <w:rFonts w:ascii="Arial" w:hAnsi="Arial" w:cs="Arial"/>
          <w:b/>
          <w:sz w:val="28"/>
          <w:szCs w:val="24"/>
        </w:rPr>
        <w:t>MARKET FOV</w:t>
      </w:r>
    </w:p>
    <w:p w14:paraId="6A05A809" w14:textId="77777777" w:rsidR="003D6D77" w:rsidRPr="00AB7C05" w:rsidRDefault="003D6D77" w:rsidP="00A04BFC">
      <w:pPr>
        <w:spacing w:before="120" w:after="120" w:line="360" w:lineRule="auto"/>
        <w:rPr>
          <w:rFonts w:ascii="Arial" w:hAnsi="Arial" w:cs="Arial"/>
          <w:sz w:val="28"/>
          <w:szCs w:val="24"/>
        </w:rPr>
      </w:pPr>
    </w:p>
    <w:p w14:paraId="5A39BBE3" w14:textId="77777777" w:rsidR="00A04BFC" w:rsidRPr="00AB7C05" w:rsidRDefault="00A04BFC" w:rsidP="00A04BFC">
      <w:pPr>
        <w:spacing w:before="120" w:after="120" w:line="360" w:lineRule="auto"/>
        <w:rPr>
          <w:rFonts w:ascii="Arial" w:hAnsi="Arial" w:cs="Arial"/>
          <w:sz w:val="24"/>
          <w:szCs w:val="24"/>
        </w:rPr>
      </w:pPr>
    </w:p>
    <w:p w14:paraId="41C8F396" w14:textId="77777777" w:rsidR="003D6D77" w:rsidRPr="00AB7C05" w:rsidRDefault="003D6D77" w:rsidP="0064000A">
      <w:pPr>
        <w:spacing w:before="120" w:after="120" w:line="360" w:lineRule="auto"/>
        <w:jc w:val="center"/>
        <w:rPr>
          <w:rFonts w:ascii="Arial" w:hAnsi="Arial" w:cs="Arial"/>
          <w:sz w:val="24"/>
          <w:szCs w:val="24"/>
        </w:rPr>
      </w:pPr>
    </w:p>
    <w:p w14:paraId="72A3D3EC" w14:textId="77777777" w:rsidR="003D6D77" w:rsidRPr="00AB7C05" w:rsidRDefault="003D6D77" w:rsidP="0064000A">
      <w:pPr>
        <w:spacing w:before="120" w:after="120" w:line="360" w:lineRule="auto"/>
        <w:jc w:val="center"/>
        <w:rPr>
          <w:rFonts w:ascii="Arial" w:hAnsi="Arial" w:cs="Arial"/>
          <w:sz w:val="24"/>
          <w:szCs w:val="24"/>
        </w:rPr>
      </w:pPr>
    </w:p>
    <w:p w14:paraId="0D0B940D" w14:textId="77777777" w:rsidR="003D6D77" w:rsidRPr="00AB7C05" w:rsidRDefault="003D6D77" w:rsidP="0064000A">
      <w:pPr>
        <w:spacing w:before="120" w:after="120" w:line="360" w:lineRule="auto"/>
        <w:jc w:val="center"/>
        <w:rPr>
          <w:rFonts w:ascii="Arial" w:hAnsi="Arial" w:cs="Arial"/>
          <w:sz w:val="24"/>
          <w:szCs w:val="24"/>
        </w:rPr>
      </w:pPr>
    </w:p>
    <w:p w14:paraId="0E27B00A" w14:textId="13236B82" w:rsidR="003D6D77" w:rsidRDefault="003D6D77" w:rsidP="0064000A">
      <w:pPr>
        <w:spacing w:before="120" w:after="120" w:line="360" w:lineRule="auto"/>
        <w:jc w:val="center"/>
        <w:rPr>
          <w:rFonts w:ascii="Arial" w:hAnsi="Arial" w:cs="Arial"/>
          <w:sz w:val="24"/>
          <w:szCs w:val="24"/>
        </w:rPr>
      </w:pPr>
    </w:p>
    <w:p w14:paraId="50E00682" w14:textId="3D66907A" w:rsidR="007C3974" w:rsidRDefault="007C3974" w:rsidP="0064000A">
      <w:pPr>
        <w:spacing w:before="120" w:after="120" w:line="360" w:lineRule="auto"/>
        <w:jc w:val="center"/>
        <w:rPr>
          <w:rFonts w:ascii="Arial" w:hAnsi="Arial" w:cs="Arial"/>
          <w:sz w:val="24"/>
          <w:szCs w:val="24"/>
        </w:rPr>
      </w:pPr>
    </w:p>
    <w:p w14:paraId="22C17DB3" w14:textId="7D7054D1" w:rsidR="007C3974" w:rsidRDefault="007C3974" w:rsidP="0064000A">
      <w:pPr>
        <w:spacing w:before="120" w:after="120" w:line="360" w:lineRule="auto"/>
        <w:jc w:val="center"/>
        <w:rPr>
          <w:rFonts w:ascii="Arial" w:hAnsi="Arial" w:cs="Arial"/>
          <w:sz w:val="24"/>
          <w:szCs w:val="24"/>
        </w:rPr>
      </w:pPr>
    </w:p>
    <w:p w14:paraId="5972CF3C" w14:textId="24850DA3" w:rsidR="007C3974" w:rsidRDefault="007C3974" w:rsidP="0064000A">
      <w:pPr>
        <w:spacing w:before="120" w:after="120" w:line="360" w:lineRule="auto"/>
        <w:jc w:val="center"/>
        <w:rPr>
          <w:rFonts w:ascii="Arial" w:hAnsi="Arial" w:cs="Arial"/>
          <w:sz w:val="24"/>
          <w:szCs w:val="24"/>
        </w:rPr>
      </w:pPr>
    </w:p>
    <w:p w14:paraId="1F68DBB7" w14:textId="14C1C97C" w:rsidR="007C3974" w:rsidRDefault="007C3974" w:rsidP="0064000A">
      <w:pPr>
        <w:spacing w:before="120" w:after="120" w:line="360" w:lineRule="auto"/>
        <w:jc w:val="center"/>
        <w:rPr>
          <w:rFonts w:ascii="Arial" w:hAnsi="Arial" w:cs="Arial"/>
          <w:sz w:val="24"/>
          <w:szCs w:val="24"/>
        </w:rPr>
      </w:pPr>
    </w:p>
    <w:p w14:paraId="4E1AF62A" w14:textId="77777777" w:rsidR="007C3974" w:rsidRPr="00AB7C05" w:rsidRDefault="007C3974" w:rsidP="0064000A">
      <w:pPr>
        <w:spacing w:before="120" w:after="120" w:line="360" w:lineRule="auto"/>
        <w:jc w:val="center"/>
        <w:rPr>
          <w:rFonts w:ascii="Arial" w:hAnsi="Arial" w:cs="Arial"/>
          <w:sz w:val="24"/>
          <w:szCs w:val="24"/>
        </w:rPr>
      </w:pPr>
    </w:p>
    <w:p w14:paraId="42D5F387" w14:textId="57C36115" w:rsidR="5FD0EA87" w:rsidRDefault="5FD0EA87" w:rsidP="5FD0EA87">
      <w:pPr>
        <w:spacing w:before="120" w:after="120" w:line="360" w:lineRule="auto"/>
        <w:jc w:val="center"/>
        <w:rPr>
          <w:rFonts w:ascii="Arial" w:hAnsi="Arial" w:cs="Arial"/>
          <w:sz w:val="24"/>
          <w:szCs w:val="24"/>
        </w:rPr>
      </w:pPr>
    </w:p>
    <w:p w14:paraId="0A7704D9" w14:textId="77777777" w:rsidR="003D6D77" w:rsidRPr="003D6D77" w:rsidRDefault="003D6D77"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3C04FD3E" w14:textId="77777777" w:rsidR="003D6D77" w:rsidRDefault="007B2BDF" w:rsidP="0064000A">
      <w:pPr>
        <w:spacing w:before="120" w:after="120" w:line="360" w:lineRule="auto"/>
        <w:jc w:val="center"/>
        <w:rPr>
          <w:rFonts w:ascii="Arial" w:hAnsi="Arial" w:cs="Arial"/>
          <w:sz w:val="28"/>
          <w:szCs w:val="24"/>
        </w:rPr>
      </w:pPr>
      <w:r>
        <w:rPr>
          <w:rFonts w:ascii="Arial" w:hAnsi="Arial" w:cs="Arial"/>
          <w:sz w:val="28"/>
          <w:szCs w:val="24"/>
        </w:rPr>
        <w:t>20</w:t>
      </w:r>
      <w:r w:rsidR="00A04BFC">
        <w:rPr>
          <w:rFonts w:ascii="Arial" w:hAnsi="Arial" w:cs="Arial"/>
          <w:sz w:val="28"/>
          <w:szCs w:val="24"/>
        </w:rPr>
        <w:t>24</w:t>
      </w:r>
    </w:p>
    <w:p w14:paraId="25C1F9C8" w14:textId="77777777" w:rsidR="00A04BFC" w:rsidRDefault="003D6D77" w:rsidP="00A04BFC">
      <w:pPr>
        <w:spacing w:before="120" w:after="120" w:line="360" w:lineRule="auto"/>
        <w:jc w:val="center"/>
        <w:rPr>
          <w:rFonts w:ascii="Arial" w:hAnsi="Arial" w:cs="Arial"/>
          <w:sz w:val="28"/>
          <w:szCs w:val="24"/>
        </w:rPr>
      </w:pPr>
      <w:r>
        <w:rPr>
          <w:rFonts w:ascii="Arial" w:hAnsi="Arial" w:cs="Arial"/>
          <w:sz w:val="28"/>
          <w:szCs w:val="24"/>
        </w:rPr>
        <w:br w:type="page"/>
      </w:r>
      <w:r w:rsidR="00A04BFC">
        <w:rPr>
          <w:rFonts w:ascii="Arial" w:hAnsi="Arial" w:cs="Arial"/>
          <w:sz w:val="28"/>
          <w:szCs w:val="24"/>
        </w:rPr>
        <w:lastRenderedPageBreak/>
        <w:t>Flavio Freire De Nardi</w:t>
      </w:r>
    </w:p>
    <w:p w14:paraId="2EEEE7E3"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Otávio Augusto da Silva</w:t>
      </w:r>
    </w:p>
    <w:p w14:paraId="3D730773"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 xml:space="preserve">Murillo </w:t>
      </w:r>
      <w:proofErr w:type="spellStart"/>
      <w:r>
        <w:rPr>
          <w:rFonts w:ascii="Arial" w:hAnsi="Arial" w:cs="Arial"/>
          <w:sz w:val="28"/>
          <w:szCs w:val="24"/>
        </w:rPr>
        <w:t>Fornazza</w:t>
      </w:r>
      <w:proofErr w:type="spellEnd"/>
      <w:r>
        <w:rPr>
          <w:rFonts w:ascii="Arial" w:hAnsi="Arial" w:cs="Arial"/>
          <w:sz w:val="28"/>
          <w:szCs w:val="24"/>
        </w:rPr>
        <w:t xml:space="preserve"> Costa</w:t>
      </w:r>
    </w:p>
    <w:p w14:paraId="27D2CF00" w14:textId="77777777" w:rsidR="003D6D77" w:rsidRDefault="00A04BFC" w:rsidP="00A04BFC">
      <w:pPr>
        <w:spacing w:before="120" w:after="120" w:line="360" w:lineRule="auto"/>
        <w:jc w:val="center"/>
        <w:rPr>
          <w:rFonts w:ascii="Arial" w:hAnsi="Arial" w:cs="Arial"/>
          <w:sz w:val="28"/>
          <w:szCs w:val="24"/>
        </w:rPr>
      </w:pPr>
      <w:r w:rsidRPr="00A04BFC">
        <w:rPr>
          <w:rFonts w:ascii="Arial" w:hAnsi="Arial" w:cs="Arial"/>
          <w:sz w:val="28"/>
          <w:szCs w:val="24"/>
        </w:rPr>
        <w:t>Vitor Moretti Borin</w:t>
      </w:r>
    </w:p>
    <w:p w14:paraId="45FB0818" w14:textId="77777777" w:rsidR="00A04BFC" w:rsidRDefault="00A04BFC" w:rsidP="0064000A">
      <w:pPr>
        <w:spacing w:line="360" w:lineRule="auto"/>
        <w:jc w:val="center"/>
        <w:rPr>
          <w:rFonts w:ascii="Arial" w:hAnsi="Arial" w:cs="Arial"/>
          <w:sz w:val="28"/>
          <w:szCs w:val="24"/>
        </w:rPr>
      </w:pPr>
    </w:p>
    <w:p w14:paraId="01FF6D4C" w14:textId="77777777" w:rsidR="002C01F8" w:rsidRPr="00DF73EB" w:rsidRDefault="00A04BFC" w:rsidP="0064000A">
      <w:pPr>
        <w:spacing w:before="120" w:after="120" w:line="360" w:lineRule="auto"/>
        <w:jc w:val="center"/>
        <w:rPr>
          <w:rFonts w:ascii="Arial" w:hAnsi="Arial" w:cs="Arial"/>
          <w:b/>
          <w:sz w:val="28"/>
          <w:szCs w:val="24"/>
        </w:rPr>
      </w:pPr>
      <w:r>
        <w:rPr>
          <w:rFonts w:ascii="Arial" w:hAnsi="Arial" w:cs="Arial"/>
          <w:b/>
          <w:sz w:val="28"/>
          <w:szCs w:val="24"/>
        </w:rPr>
        <w:t>MARKET FOV</w:t>
      </w:r>
    </w:p>
    <w:p w14:paraId="049F31CB" w14:textId="77777777" w:rsidR="003D6D77" w:rsidRDefault="002C01F8" w:rsidP="0064000A">
      <w:pPr>
        <w:tabs>
          <w:tab w:val="center" w:pos="4393"/>
          <w:tab w:val="left" w:pos="6195"/>
        </w:tabs>
        <w:spacing w:before="120" w:after="120" w:line="360" w:lineRule="auto"/>
        <w:rPr>
          <w:rFonts w:ascii="Arial" w:hAnsi="Arial" w:cs="Arial"/>
          <w:sz w:val="24"/>
          <w:szCs w:val="24"/>
        </w:rPr>
      </w:pPr>
      <w:r>
        <w:rPr>
          <w:rFonts w:ascii="Arial" w:hAnsi="Arial" w:cs="Arial"/>
          <w:sz w:val="28"/>
          <w:szCs w:val="24"/>
        </w:rPr>
        <w:tab/>
      </w:r>
    </w:p>
    <w:p w14:paraId="53128261" w14:textId="77777777" w:rsidR="003D6D77" w:rsidRDefault="003D6D77" w:rsidP="0064000A">
      <w:pPr>
        <w:spacing w:line="360" w:lineRule="auto"/>
        <w:jc w:val="center"/>
        <w:rPr>
          <w:rFonts w:ascii="Arial" w:hAnsi="Arial" w:cs="Arial"/>
          <w:sz w:val="28"/>
          <w:szCs w:val="24"/>
        </w:rPr>
      </w:pPr>
    </w:p>
    <w:p w14:paraId="62486C05" w14:textId="77777777" w:rsidR="003D6D77" w:rsidRDefault="003D6D77" w:rsidP="0064000A">
      <w:pPr>
        <w:spacing w:line="360" w:lineRule="auto"/>
        <w:jc w:val="center"/>
        <w:rPr>
          <w:rFonts w:ascii="Arial" w:hAnsi="Arial" w:cs="Arial"/>
          <w:sz w:val="28"/>
          <w:szCs w:val="24"/>
        </w:rPr>
      </w:pPr>
    </w:p>
    <w:p w14:paraId="4101652C" w14:textId="77777777" w:rsidR="003D6D77" w:rsidRDefault="003D6D77" w:rsidP="0064000A">
      <w:pPr>
        <w:spacing w:line="360" w:lineRule="auto"/>
        <w:jc w:val="center"/>
        <w:rPr>
          <w:rFonts w:ascii="Arial" w:hAnsi="Arial" w:cs="Arial"/>
          <w:sz w:val="28"/>
          <w:szCs w:val="24"/>
        </w:rPr>
      </w:pPr>
    </w:p>
    <w:p w14:paraId="3BDEFF3A" w14:textId="77777777" w:rsidR="00FA453F" w:rsidRDefault="00FF3261" w:rsidP="0064000A">
      <w:pPr>
        <w:autoSpaceDE w:val="0"/>
        <w:autoSpaceDN w:val="0"/>
        <w:adjustRightInd w:val="0"/>
        <w:spacing w:line="360" w:lineRule="auto"/>
        <w:ind w:left="2268"/>
        <w:jc w:val="both"/>
        <w:rPr>
          <w:rFonts w:ascii="Arial" w:hAnsi="Arial" w:cs="Arial"/>
          <w:color w:val="000000"/>
          <w:sz w:val="20"/>
          <w:szCs w:val="20"/>
        </w:rPr>
      </w:pPr>
      <w:r>
        <w:rPr>
          <w:rFonts w:ascii="Arial" w:hAnsi="Arial" w:cs="Arial"/>
          <w:color w:val="000000"/>
          <w:sz w:val="20"/>
          <w:szCs w:val="20"/>
        </w:rPr>
        <w:t>Projeto</w:t>
      </w:r>
      <w:r w:rsidR="00FA453F">
        <w:rPr>
          <w:rFonts w:ascii="Arial" w:hAnsi="Arial" w:cs="Arial"/>
          <w:color w:val="000000"/>
          <w:sz w:val="20"/>
          <w:szCs w:val="20"/>
        </w:rPr>
        <w:t xml:space="preserve"> apresentado </w:t>
      </w:r>
      <w:r>
        <w:rPr>
          <w:rFonts w:ascii="Arial" w:hAnsi="Arial" w:cs="Arial"/>
          <w:color w:val="000000"/>
          <w:sz w:val="20"/>
          <w:szCs w:val="20"/>
        </w:rPr>
        <w:t xml:space="preserve">à Escola SENAI “Prof. Dr. Euryclides de Jesus Zerbini” para obtenção do certificado de conclusão do Curso Técnico de </w:t>
      </w:r>
      <w:r w:rsidR="00A04BFC">
        <w:rPr>
          <w:rFonts w:ascii="Arial" w:hAnsi="Arial" w:cs="Arial"/>
          <w:color w:val="000000"/>
          <w:sz w:val="20"/>
          <w:szCs w:val="20"/>
        </w:rPr>
        <w:t>Desenvolvimento de Sistemas</w:t>
      </w:r>
      <w:r>
        <w:rPr>
          <w:rFonts w:ascii="Arial" w:hAnsi="Arial" w:cs="Arial"/>
          <w:color w:val="000000"/>
          <w:sz w:val="20"/>
          <w:szCs w:val="20"/>
        </w:rPr>
        <w:t>.</w:t>
      </w:r>
    </w:p>
    <w:p w14:paraId="4B99056E" w14:textId="77777777" w:rsidR="003D6D77" w:rsidRDefault="003D6D77" w:rsidP="0064000A">
      <w:pPr>
        <w:spacing w:line="360" w:lineRule="auto"/>
        <w:ind w:left="2268"/>
        <w:jc w:val="both"/>
        <w:rPr>
          <w:rFonts w:ascii="Arial" w:hAnsi="Arial" w:cs="Arial"/>
          <w:sz w:val="20"/>
          <w:szCs w:val="24"/>
        </w:rPr>
      </w:pPr>
    </w:p>
    <w:p w14:paraId="1299C43A" w14:textId="77777777" w:rsidR="00703271" w:rsidRDefault="00703271" w:rsidP="0064000A">
      <w:pPr>
        <w:spacing w:line="360" w:lineRule="auto"/>
        <w:ind w:left="2268"/>
        <w:jc w:val="both"/>
        <w:rPr>
          <w:rFonts w:ascii="Arial" w:hAnsi="Arial" w:cs="Arial"/>
          <w:sz w:val="20"/>
          <w:szCs w:val="24"/>
        </w:rPr>
      </w:pPr>
    </w:p>
    <w:p w14:paraId="37A1866D" w14:textId="77777777" w:rsidR="00A04BFC" w:rsidRDefault="00703271" w:rsidP="00A04BFC">
      <w:pPr>
        <w:spacing w:line="360" w:lineRule="auto"/>
        <w:ind w:left="2268"/>
        <w:jc w:val="both"/>
        <w:rPr>
          <w:rFonts w:ascii="Arial" w:hAnsi="Arial" w:cs="Arial"/>
          <w:color w:val="000000"/>
          <w:sz w:val="20"/>
          <w:szCs w:val="20"/>
        </w:rPr>
      </w:pPr>
      <w:r>
        <w:rPr>
          <w:rFonts w:ascii="Arial" w:hAnsi="Arial" w:cs="Arial"/>
          <w:color w:val="000000"/>
          <w:sz w:val="20"/>
          <w:szCs w:val="20"/>
        </w:rPr>
        <w:t xml:space="preserve">Orientador: </w:t>
      </w:r>
      <w:r w:rsidR="00A04BFC">
        <w:rPr>
          <w:rFonts w:ascii="Arial" w:hAnsi="Arial" w:cs="Arial"/>
          <w:color w:val="000000"/>
          <w:sz w:val="20"/>
          <w:szCs w:val="20"/>
        </w:rPr>
        <w:t>Renato de Mattos Onofre</w:t>
      </w:r>
    </w:p>
    <w:p w14:paraId="400D34E9" w14:textId="00961757" w:rsidR="00A04BFC" w:rsidRPr="00764E44" w:rsidRDefault="00A04BFC" w:rsidP="00A04BFC">
      <w:pPr>
        <w:spacing w:line="360" w:lineRule="auto"/>
        <w:ind w:left="2268"/>
        <w:jc w:val="both"/>
        <w:rPr>
          <w:rFonts w:ascii="Arial" w:hAnsi="Arial" w:cs="Arial"/>
          <w:color w:val="000000"/>
          <w:sz w:val="20"/>
          <w:szCs w:val="20"/>
          <w:u w:val="single"/>
        </w:rPr>
      </w:pPr>
      <w:r w:rsidRPr="18C2041C">
        <w:rPr>
          <w:rFonts w:ascii="Arial" w:hAnsi="Arial" w:cs="Arial"/>
          <w:color w:val="000000" w:themeColor="text1"/>
          <w:sz w:val="20"/>
          <w:szCs w:val="20"/>
        </w:rPr>
        <w:t xml:space="preserve">Paulo Henrique </w:t>
      </w:r>
      <w:proofErr w:type="spellStart"/>
      <w:r w:rsidRPr="18C2041C">
        <w:rPr>
          <w:rFonts w:ascii="Arial" w:hAnsi="Arial" w:cs="Arial"/>
          <w:color w:val="000000" w:themeColor="text1"/>
          <w:sz w:val="20"/>
          <w:szCs w:val="20"/>
        </w:rPr>
        <w:t>Pansani</w:t>
      </w:r>
      <w:proofErr w:type="spellEnd"/>
    </w:p>
    <w:p w14:paraId="4DDBEF00" w14:textId="77777777" w:rsidR="00703271" w:rsidRDefault="00703271" w:rsidP="0064000A">
      <w:pPr>
        <w:spacing w:line="360" w:lineRule="auto"/>
        <w:jc w:val="both"/>
        <w:rPr>
          <w:rFonts w:ascii="Arial" w:hAnsi="Arial" w:cs="Arial"/>
          <w:sz w:val="24"/>
          <w:szCs w:val="24"/>
        </w:rPr>
      </w:pPr>
    </w:p>
    <w:p w14:paraId="3461D779" w14:textId="7B62887D" w:rsidR="00A04BFC" w:rsidRDefault="00A04BFC" w:rsidP="0064000A">
      <w:pPr>
        <w:spacing w:line="360" w:lineRule="auto"/>
        <w:jc w:val="both"/>
        <w:rPr>
          <w:rFonts w:ascii="Arial" w:hAnsi="Arial" w:cs="Arial"/>
          <w:sz w:val="24"/>
          <w:szCs w:val="24"/>
        </w:rPr>
      </w:pPr>
    </w:p>
    <w:p w14:paraId="0E1B1E72" w14:textId="416BB8C8" w:rsidR="007C3974" w:rsidRDefault="007C3974" w:rsidP="0064000A">
      <w:pPr>
        <w:spacing w:line="360" w:lineRule="auto"/>
        <w:jc w:val="both"/>
        <w:rPr>
          <w:rFonts w:ascii="Arial" w:hAnsi="Arial" w:cs="Arial"/>
          <w:sz w:val="24"/>
          <w:szCs w:val="24"/>
        </w:rPr>
      </w:pPr>
    </w:p>
    <w:p w14:paraId="472F20D1" w14:textId="77777777" w:rsidR="007C3974" w:rsidRDefault="007C3974" w:rsidP="0064000A">
      <w:pPr>
        <w:spacing w:line="360" w:lineRule="auto"/>
        <w:jc w:val="both"/>
        <w:rPr>
          <w:rFonts w:ascii="Arial" w:hAnsi="Arial" w:cs="Arial"/>
          <w:sz w:val="24"/>
          <w:szCs w:val="24"/>
        </w:rPr>
      </w:pPr>
    </w:p>
    <w:p w14:paraId="1FC39945" w14:textId="3DD095DB" w:rsidR="00703271" w:rsidRDefault="00703271" w:rsidP="5FD0EA87">
      <w:pPr>
        <w:spacing w:line="360" w:lineRule="auto"/>
        <w:jc w:val="both"/>
        <w:rPr>
          <w:rFonts w:ascii="Arial" w:hAnsi="Arial" w:cs="Arial"/>
          <w:sz w:val="24"/>
          <w:szCs w:val="24"/>
        </w:rPr>
      </w:pPr>
    </w:p>
    <w:p w14:paraId="3466AA29" w14:textId="77777777" w:rsidR="00703271" w:rsidRPr="003D6D77" w:rsidRDefault="00703271"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46C646BA" w14:textId="77777777" w:rsidR="00FF3261" w:rsidRDefault="007B2BDF" w:rsidP="0064000A">
      <w:pPr>
        <w:spacing w:before="120" w:after="120" w:line="360" w:lineRule="auto"/>
        <w:jc w:val="center"/>
        <w:rPr>
          <w:rFonts w:ascii="Arial" w:hAnsi="Arial" w:cs="Arial"/>
          <w:sz w:val="28"/>
          <w:szCs w:val="24"/>
        </w:rPr>
      </w:pPr>
      <w:r>
        <w:rPr>
          <w:rFonts w:ascii="Arial" w:hAnsi="Arial" w:cs="Arial"/>
          <w:sz w:val="28"/>
          <w:szCs w:val="24"/>
        </w:rPr>
        <w:t>20</w:t>
      </w:r>
      <w:r w:rsidR="00A04BFC">
        <w:rPr>
          <w:rFonts w:ascii="Arial" w:hAnsi="Arial" w:cs="Arial"/>
          <w:sz w:val="28"/>
          <w:szCs w:val="24"/>
        </w:rPr>
        <w:t>24</w:t>
      </w:r>
    </w:p>
    <w:p w14:paraId="0562CB0E" w14:textId="2653D092" w:rsidR="00BF5F88" w:rsidRDefault="00BF5F88" w:rsidP="0064000A">
      <w:pPr>
        <w:spacing w:line="360" w:lineRule="auto"/>
        <w:jc w:val="center"/>
        <w:rPr>
          <w:rFonts w:ascii="Arial" w:hAnsi="Arial" w:cs="Arial"/>
          <w:sz w:val="28"/>
          <w:szCs w:val="24"/>
        </w:rPr>
      </w:pPr>
    </w:p>
    <w:p w14:paraId="78753C30" w14:textId="77777777" w:rsidR="00A72628" w:rsidRDefault="00A72628" w:rsidP="0064000A">
      <w:pPr>
        <w:spacing w:line="360" w:lineRule="auto"/>
        <w:jc w:val="center"/>
        <w:rPr>
          <w:rFonts w:ascii="Arial" w:hAnsi="Arial" w:cs="Arial"/>
          <w:sz w:val="28"/>
          <w:szCs w:val="24"/>
        </w:rPr>
      </w:pPr>
    </w:p>
    <w:p w14:paraId="4A233AC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Flavio Freire De Nardi</w:t>
      </w:r>
    </w:p>
    <w:p w14:paraId="1C25E47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Otávio Augusto da Silva</w:t>
      </w:r>
    </w:p>
    <w:p w14:paraId="22B88DD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 xml:space="preserve">Murillo </w:t>
      </w:r>
      <w:proofErr w:type="spellStart"/>
      <w:r>
        <w:rPr>
          <w:rFonts w:ascii="Arial" w:hAnsi="Arial" w:cs="Arial"/>
          <w:sz w:val="28"/>
          <w:szCs w:val="24"/>
        </w:rPr>
        <w:t>Fornazza</w:t>
      </w:r>
      <w:proofErr w:type="spellEnd"/>
      <w:r>
        <w:rPr>
          <w:rFonts w:ascii="Arial" w:hAnsi="Arial" w:cs="Arial"/>
          <w:sz w:val="28"/>
          <w:szCs w:val="24"/>
        </w:rPr>
        <w:t xml:space="preserve"> Costa</w:t>
      </w:r>
    </w:p>
    <w:p w14:paraId="0BC16511" w14:textId="77777777" w:rsidR="00A04BFC" w:rsidRDefault="00A04BFC" w:rsidP="00A04BFC">
      <w:pPr>
        <w:spacing w:before="120" w:after="120" w:line="360" w:lineRule="auto"/>
        <w:jc w:val="center"/>
        <w:rPr>
          <w:rFonts w:ascii="Arial" w:hAnsi="Arial" w:cs="Arial"/>
          <w:sz w:val="28"/>
          <w:szCs w:val="24"/>
        </w:rPr>
      </w:pPr>
      <w:r w:rsidRPr="00A04BFC">
        <w:rPr>
          <w:rFonts w:ascii="Arial" w:hAnsi="Arial" w:cs="Arial"/>
          <w:sz w:val="28"/>
          <w:szCs w:val="24"/>
        </w:rPr>
        <w:t>Vitor Moretti Borin</w:t>
      </w:r>
    </w:p>
    <w:p w14:paraId="34CE0A41" w14:textId="77777777" w:rsidR="00FF3261" w:rsidRDefault="00FF3261" w:rsidP="0064000A">
      <w:pPr>
        <w:spacing w:line="360" w:lineRule="auto"/>
        <w:jc w:val="center"/>
        <w:rPr>
          <w:rFonts w:ascii="Arial" w:hAnsi="Arial" w:cs="Arial"/>
          <w:sz w:val="28"/>
          <w:szCs w:val="24"/>
        </w:rPr>
      </w:pPr>
    </w:p>
    <w:p w14:paraId="62EBF3C5" w14:textId="77777777" w:rsidR="00A04BFC" w:rsidRDefault="00A04BFC" w:rsidP="0064000A">
      <w:pPr>
        <w:spacing w:line="360" w:lineRule="auto"/>
        <w:jc w:val="center"/>
        <w:rPr>
          <w:rFonts w:ascii="Arial" w:hAnsi="Arial" w:cs="Arial"/>
          <w:sz w:val="28"/>
          <w:szCs w:val="24"/>
        </w:rPr>
      </w:pPr>
    </w:p>
    <w:p w14:paraId="6D98A12B" w14:textId="77777777" w:rsidR="00A04BFC" w:rsidRDefault="00A04BFC" w:rsidP="0064000A">
      <w:pPr>
        <w:spacing w:line="360" w:lineRule="auto"/>
        <w:jc w:val="center"/>
        <w:rPr>
          <w:rFonts w:ascii="Arial" w:hAnsi="Arial" w:cs="Arial"/>
          <w:sz w:val="28"/>
          <w:szCs w:val="24"/>
        </w:rPr>
      </w:pPr>
    </w:p>
    <w:p w14:paraId="2946DB82" w14:textId="77777777" w:rsidR="00A04BFC" w:rsidRDefault="00A04BFC" w:rsidP="0064000A">
      <w:pPr>
        <w:spacing w:line="360" w:lineRule="auto"/>
        <w:jc w:val="center"/>
        <w:rPr>
          <w:rFonts w:ascii="Arial" w:hAnsi="Arial" w:cs="Arial"/>
          <w:sz w:val="28"/>
          <w:szCs w:val="24"/>
        </w:rPr>
      </w:pPr>
    </w:p>
    <w:p w14:paraId="69C76584" w14:textId="77777777" w:rsidR="00FF3261" w:rsidRPr="00DF73EB" w:rsidRDefault="00A04BFC" w:rsidP="0064000A">
      <w:pPr>
        <w:spacing w:before="120" w:after="120" w:line="360" w:lineRule="auto"/>
        <w:jc w:val="center"/>
        <w:rPr>
          <w:rFonts w:ascii="Arial" w:hAnsi="Arial" w:cs="Arial"/>
          <w:b/>
          <w:sz w:val="28"/>
          <w:szCs w:val="24"/>
        </w:rPr>
      </w:pPr>
      <w:r>
        <w:rPr>
          <w:rFonts w:ascii="Arial" w:hAnsi="Arial" w:cs="Arial"/>
          <w:b/>
          <w:sz w:val="28"/>
          <w:szCs w:val="24"/>
        </w:rPr>
        <w:t>MARKET FOV</w:t>
      </w:r>
    </w:p>
    <w:p w14:paraId="5997CC1D" w14:textId="77777777" w:rsidR="00FF3261" w:rsidRDefault="00FF3261" w:rsidP="0064000A">
      <w:pPr>
        <w:spacing w:line="360" w:lineRule="auto"/>
        <w:jc w:val="both"/>
        <w:rPr>
          <w:rFonts w:ascii="Arial" w:hAnsi="Arial" w:cs="Arial"/>
        </w:rPr>
      </w:pPr>
    </w:p>
    <w:p w14:paraId="110FFD37" w14:textId="77777777" w:rsidR="00FF3261" w:rsidRDefault="00FF3261" w:rsidP="0064000A">
      <w:pPr>
        <w:spacing w:line="360" w:lineRule="auto"/>
        <w:jc w:val="both"/>
        <w:rPr>
          <w:rFonts w:ascii="Arial" w:hAnsi="Arial" w:cs="Arial"/>
        </w:rPr>
      </w:pPr>
    </w:p>
    <w:p w14:paraId="6B699379" w14:textId="77777777" w:rsidR="00A04BFC" w:rsidRDefault="00A04BFC" w:rsidP="0064000A">
      <w:pPr>
        <w:spacing w:line="360" w:lineRule="auto"/>
        <w:jc w:val="both"/>
        <w:rPr>
          <w:rFonts w:ascii="Arial" w:hAnsi="Arial" w:cs="Arial"/>
        </w:rPr>
      </w:pPr>
    </w:p>
    <w:p w14:paraId="678197AB" w14:textId="77777777" w:rsidR="00FF3261" w:rsidRPr="00B54E8C" w:rsidRDefault="00FF3261" w:rsidP="0064000A">
      <w:pPr>
        <w:spacing w:line="360" w:lineRule="auto"/>
        <w:jc w:val="both"/>
        <w:rPr>
          <w:rFonts w:ascii="Arial" w:hAnsi="Arial" w:cs="Arial"/>
        </w:rPr>
      </w:pPr>
      <w:r w:rsidRPr="00B54E8C">
        <w:rPr>
          <w:rFonts w:ascii="Arial" w:hAnsi="Arial" w:cs="Arial"/>
        </w:rPr>
        <w:t>Trabalho de conclusão de curso aprovado como requisito parcial par</w:t>
      </w:r>
      <w:r>
        <w:rPr>
          <w:rFonts w:ascii="Arial" w:hAnsi="Arial" w:cs="Arial"/>
        </w:rPr>
        <w:t>a obtenção do grau de técnico, d</w:t>
      </w:r>
      <w:r w:rsidRPr="00B54E8C">
        <w:rPr>
          <w:rFonts w:ascii="Arial" w:hAnsi="Arial" w:cs="Arial"/>
        </w:rPr>
        <w:t xml:space="preserve">o curso Técnico de </w:t>
      </w:r>
      <w:r w:rsidR="00A04BFC">
        <w:rPr>
          <w:rFonts w:ascii="Arial" w:hAnsi="Arial" w:cs="Arial"/>
        </w:rPr>
        <w:t>Desenvolvimento de Sistemas</w:t>
      </w:r>
      <w:r>
        <w:rPr>
          <w:rFonts w:ascii="Arial" w:hAnsi="Arial" w:cs="Arial"/>
        </w:rPr>
        <w:t xml:space="preserve"> </w:t>
      </w:r>
      <w:r w:rsidRPr="00B54E8C">
        <w:rPr>
          <w:rFonts w:ascii="Arial" w:hAnsi="Arial" w:cs="Arial"/>
        </w:rPr>
        <w:t>da Escola SENAI “Prof</w:t>
      </w:r>
      <w:r>
        <w:rPr>
          <w:rFonts w:ascii="Arial" w:hAnsi="Arial" w:cs="Arial"/>
        </w:rPr>
        <w:t>.</w:t>
      </w:r>
      <w:r w:rsidRPr="00B54E8C">
        <w:rPr>
          <w:rFonts w:ascii="Arial" w:hAnsi="Arial" w:cs="Arial"/>
        </w:rPr>
        <w:t xml:space="preserve"> Dr. Euryclides de Jesus Zerbini”.</w:t>
      </w:r>
    </w:p>
    <w:p w14:paraId="3FE9F23F" w14:textId="77777777" w:rsidR="00FF3261" w:rsidRDefault="00FF3261" w:rsidP="0064000A">
      <w:pPr>
        <w:spacing w:line="360" w:lineRule="auto"/>
        <w:rPr>
          <w:rFonts w:ascii="Arial" w:hAnsi="Arial" w:cs="Arial"/>
        </w:rPr>
      </w:pPr>
    </w:p>
    <w:p w14:paraId="1F72F646" w14:textId="77777777" w:rsidR="00A04BFC" w:rsidRDefault="00A04BFC" w:rsidP="0064000A">
      <w:pPr>
        <w:spacing w:line="360" w:lineRule="auto"/>
        <w:rPr>
          <w:rFonts w:ascii="Arial" w:hAnsi="Arial" w:cs="Arial"/>
        </w:rPr>
      </w:pPr>
    </w:p>
    <w:p w14:paraId="52E56223" w14:textId="760ADF8B" w:rsidR="00A04BFC" w:rsidRDefault="00A04BFC" w:rsidP="0064000A">
      <w:pPr>
        <w:spacing w:line="360" w:lineRule="auto"/>
        <w:rPr>
          <w:rFonts w:ascii="Arial" w:hAnsi="Arial" w:cs="Arial"/>
        </w:rPr>
      </w:pPr>
    </w:p>
    <w:p w14:paraId="1A2ECDBC" w14:textId="77777777" w:rsidR="007C3974" w:rsidRDefault="007C3974" w:rsidP="0064000A">
      <w:pPr>
        <w:spacing w:line="360" w:lineRule="auto"/>
        <w:rPr>
          <w:rFonts w:ascii="Arial" w:hAnsi="Arial" w:cs="Arial"/>
        </w:rPr>
      </w:pPr>
    </w:p>
    <w:p w14:paraId="07547A01" w14:textId="77777777" w:rsidR="00A04BFC" w:rsidRDefault="00A04BFC" w:rsidP="0064000A">
      <w:pPr>
        <w:spacing w:line="360" w:lineRule="auto"/>
        <w:rPr>
          <w:rFonts w:ascii="Arial" w:hAnsi="Arial" w:cs="Arial"/>
        </w:rPr>
      </w:pPr>
    </w:p>
    <w:p w14:paraId="5043CB0F" w14:textId="77777777" w:rsidR="00A04BFC" w:rsidRPr="00B54E8C" w:rsidRDefault="00A04BFC" w:rsidP="0064000A">
      <w:pPr>
        <w:spacing w:line="360" w:lineRule="auto"/>
        <w:rPr>
          <w:rFonts w:ascii="Arial" w:hAnsi="Arial" w:cs="Arial"/>
        </w:rPr>
      </w:pPr>
    </w:p>
    <w:p w14:paraId="251C5876" w14:textId="77777777" w:rsidR="00FF3261" w:rsidRPr="00F52474" w:rsidRDefault="00FF3261" w:rsidP="0064000A">
      <w:pPr>
        <w:spacing w:line="360" w:lineRule="auto"/>
        <w:jc w:val="center"/>
        <w:rPr>
          <w:rFonts w:ascii="Arial" w:hAnsi="Arial" w:cs="Arial"/>
          <w:b/>
        </w:rPr>
      </w:pPr>
      <w:r w:rsidRPr="00F52474">
        <w:rPr>
          <w:rFonts w:ascii="Arial" w:hAnsi="Arial" w:cs="Arial"/>
          <w:b/>
        </w:rPr>
        <w:lastRenderedPageBreak/>
        <w:t>BANCA EXAMINADORA</w:t>
      </w:r>
    </w:p>
    <w:p w14:paraId="07459315" w14:textId="77777777" w:rsidR="00FF3261" w:rsidRDefault="00FF3261" w:rsidP="0064000A">
      <w:pPr>
        <w:spacing w:line="360" w:lineRule="auto"/>
        <w:jc w:val="center"/>
        <w:rPr>
          <w:rFonts w:ascii="Arial" w:hAnsi="Arial" w:cs="Arial"/>
        </w:rPr>
      </w:pPr>
    </w:p>
    <w:p w14:paraId="5C9275A3"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1º Examinador</w:t>
      </w:r>
    </w:p>
    <w:p w14:paraId="6537F28F" w14:textId="77777777" w:rsidR="00FF3261" w:rsidRPr="00B54E8C" w:rsidRDefault="00FF3261" w:rsidP="0064000A">
      <w:pPr>
        <w:tabs>
          <w:tab w:val="left" w:pos="1134"/>
          <w:tab w:val="left" w:leader="underscore" w:pos="7371"/>
        </w:tabs>
        <w:spacing w:line="360" w:lineRule="auto"/>
        <w:rPr>
          <w:rFonts w:ascii="Arial" w:hAnsi="Arial" w:cs="Arial"/>
        </w:rPr>
      </w:pPr>
    </w:p>
    <w:p w14:paraId="6DFB9E20"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0DF9E56" w14:textId="77777777" w:rsidR="00FF3261" w:rsidRPr="00B54E8C" w:rsidRDefault="00FF3261" w:rsidP="0064000A">
      <w:pPr>
        <w:tabs>
          <w:tab w:val="left" w:pos="1134"/>
          <w:tab w:val="left" w:leader="underscore" w:pos="7371"/>
        </w:tabs>
        <w:spacing w:line="360" w:lineRule="auto"/>
        <w:rPr>
          <w:rFonts w:ascii="Arial" w:hAnsi="Arial" w:cs="Arial"/>
        </w:rPr>
      </w:pPr>
    </w:p>
    <w:p w14:paraId="30CE4AF8"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2º Examinador</w:t>
      </w:r>
    </w:p>
    <w:p w14:paraId="44E871BC" w14:textId="77777777" w:rsidR="00FF3261" w:rsidRPr="00B54E8C" w:rsidRDefault="00FF3261" w:rsidP="0064000A">
      <w:pPr>
        <w:tabs>
          <w:tab w:val="left" w:pos="1134"/>
          <w:tab w:val="left" w:leader="underscore" w:pos="7371"/>
        </w:tabs>
        <w:spacing w:line="360" w:lineRule="auto"/>
        <w:rPr>
          <w:rFonts w:ascii="Arial" w:hAnsi="Arial" w:cs="Arial"/>
        </w:rPr>
      </w:pPr>
    </w:p>
    <w:p w14:paraId="144A5D23"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38610EB" w14:textId="77777777" w:rsidR="00FF3261" w:rsidRDefault="00FF3261" w:rsidP="0064000A">
      <w:pPr>
        <w:tabs>
          <w:tab w:val="left" w:pos="1134"/>
          <w:tab w:val="left" w:leader="underscore" w:pos="7371"/>
        </w:tabs>
        <w:spacing w:line="360" w:lineRule="auto"/>
        <w:jc w:val="center"/>
        <w:rPr>
          <w:rFonts w:ascii="Arial" w:hAnsi="Arial" w:cs="Arial"/>
        </w:rPr>
      </w:pPr>
    </w:p>
    <w:p w14:paraId="71503083"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3º Examinador</w:t>
      </w:r>
    </w:p>
    <w:p w14:paraId="637805D2"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p>
    <w:p w14:paraId="463F29E8"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8AD1CA1" w14:textId="25617742" w:rsidR="00FF3261" w:rsidRPr="00B54E8C" w:rsidRDefault="00CC5AD4" w:rsidP="0064000A">
      <w:pPr>
        <w:spacing w:line="360" w:lineRule="auto"/>
        <w:jc w:val="center"/>
        <w:rPr>
          <w:rFonts w:ascii="Arial" w:hAnsi="Arial" w:cs="Arial"/>
        </w:rPr>
      </w:pPr>
      <w:r>
        <w:rPr>
          <w:rFonts w:ascii="Arial" w:hAnsi="Arial" w:cs="Arial"/>
        </w:rPr>
        <w:t>Campinas 2024</w:t>
      </w:r>
    </w:p>
    <w:p w14:paraId="5630AD66" w14:textId="348A98CD" w:rsidR="00FF3261" w:rsidRDefault="00FF3261" w:rsidP="5FD0EA87">
      <w:pPr>
        <w:spacing w:line="360" w:lineRule="auto"/>
        <w:rPr>
          <w:rFonts w:ascii="Arial" w:hAnsi="Arial" w:cs="Arial"/>
          <w:sz w:val="24"/>
          <w:szCs w:val="24"/>
        </w:rPr>
      </w:pPr>
      <w:r w:rsidRPr="5FD0EA87">
        <w:rPr>
          <w:rFonts w:ascii="Arial" w:hAnsi="Arial" w:cs="Arial"/>
          <w:sz w:val="24"/>
          <w:szCs w:val="24"/>
        </w:rPr>
        <w:br w:type="page"/>
      </w:r>
    </w:p>
    <w:p w14:paraId="28F087C6"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AGRADECIMENTOS</w:t>
      </w:r>
    </w:p>
    <w:p w14:paraId="61829076" w14:textId="77777777" w:rsidR="00FF3261" w:rsidRDefault="00FF3261" w:rsidP="0064000A">
      <w:pPr>
        <w:spacing w:line="360" w:lineRule="auto"/>
        <w:jc w:val="both"/>
        <w:rPr>
          <w:rFonts w:ascii="Arial" w:hAnsi="Arial" w:cs="Arial"/>
          <w:b/>
          <w:sz w:val="24"/>
          <w:szCs w:val="24"/>
        </w:rPr>
      </w:pPr>
    </w:p>
    <w:p w14:paraId="7D85A5F1"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Gostaríamos de expressar nossa profunda gratidão pelo impacto positivo que os professores Renato e Paulo tiveram em nossa jornada acadêmica e profissional no desenvolvimento de sistemas. Os conhecimentos obtidos foram de grande importância para nos tornar desenvolvedores de verdade.</w:t>
      </w:r>
    </w:p>
    <w:p w14:paraId="05932960" w14:textId="372C525A"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Renato, o senhor nos ensinou e nos cobrou desde o in</w:t>
      </w:r>
      <w:r w:rsidR="00CE1BBA">
        <w:rPr>
          <w:rFonts w:ascii="Arial" w:eastAsia="Times New Roman" w:hAnsi="Arial" w:cs="Arial"/>
          <w:sz w:val="24"/>
          <w:szCs w:val="24"/>
          <w:lang w:eastAsia="pt-BR"/>
        </w:rPr>
        <w:t>í</w:t>
      </w:r>
      <w:r w:rsidRPr="009F2E17">
        <w:rPr>
          <w:rFonts w:ascii="Arial" w:eastAsia="Times New Roman" w:hAnsi="Arial" w:cs="Arial"/>
          <w:sz w:val="24"/>
          <w:szCs w:val="24"/>
          <w:lang w:eastAsia="pt-BR"/>
        </w:rPr>
        <w:t>cio do curso para que cheguemos até aqui com o conhecimento necessário para passarmos por essa última etapa dessa jornada, se não fosse essa forte cobrança nos pequenos detalhes dos sistemas acho que não iriamos ter a confiança que temos para passar, fez toda a diferença.</w:t>
      </w:r>
    </w:p>
    <w:p w14:paraId="0628FC7E"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 xml:space="preserve">Paulo, aprendemos muito </w:t>
      </w:r>
      <w:r>
        <w:rPr>
          <w:rFonts w:ascii="Arial" w:eastAsia="Times New Roman" w:hAnsi="Arial" w:cs="Arial"/>
          <w:sz w:val="24"/>
          <w:szCs w:val="24"/>
          <w:lang w:eastAsia="pt-BR"/>
        </w:rPr>
        <w:t>c</w:t>
      </w:r>
      <w:r w:rsidRPr="009F2E17">
        <w:rPr>
          <w:rFonts w:ascii="Arial" w:eastAsia="Times New Roman" w:hAnsi="Arial" w:cs="Arial"/>
          <w:sz w:val="24"/>
          <w:szCs w:val="24"/>
          <w:lang w:eastAsia="pt-BR"/>
        </w:rPr>
        <w:t>om o senhor em diversos aspectos, por mais que as vezes algumas reuniões não planejadas ou palestras tenham atrapalhados principalmente as suas aulas porque sempre ocorriam no meio delas, seus ensinamentos nos ajudaram muito e agora temos uma confiança maior para finalizarmos o curso.</w:t>
      </w:r>
    </w:p>
    <w:p w14:paraId="117328CD"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Agrade</w:t>
      </w:r>
      <w:r>
        <w:rPr>
          <w:rFonts w:ascii="Arial" w:eastAsia="Times New Roman" w:hAnsi="Arial" w:cs="Arial"/>
          <w:sz w:val="24"/>
          <w:szCs w:val="24"/>
          <w:lang w:eastAsia="pt-BR"/>
        </w:rPr>
        <w:t>cemos</w:t>
      </w:r>
      <w:r w:rsidRPr="009F2E17">
        <w:rPr>
          <w:rFonts w:ascii="Arial" w:eastAsia="Times New Roman" w:hAnsi="Arial" w:cs="Arial"/>
          <w:sz w:val="24"/>
          <w:szCs w:val="24"/>
          <w:lang w:eastAsia="pt-BR"/>
        </w:rPr>
        <w:t xml:space="preserve"> não apenas pelo conhecimento transmitido, mas também pelo incentivo e pela confiança depositada em nós. Vocês não foram apenas professores, mas verdadeiros mentores que ajudaram a moldar nossa carreira no mundo da tecnologia em geral, sempre levaremos os ensinamentos passados não só por vocês mais por todos os professores que também nos auxiliaram.</w:t>
      </w:r>
    </w:p>
    <w:p w14:paraId="788CD143" w14:textId="227A298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Esper</w:t>
      </w:r>
      <w:r w:rsidR="00CE1BBA">
        <w:rPr>
          <w:rFonts w:ascii="Arial" w:eastAsia="Times New Roman" w:hAnsi="Arial" w:cs="Arial"/>
          <w:sz w:val="24"/>
          <w:szCs w:val="24"/>
          <w:lang w:eastAsia="pt-BR"/>
        </w:rPr>
        <w:t>amos</w:t>
      </w:r>
      <w:r w:rsidRPr="009F2E17">
        <w:rPr>
          <w:rFonts w:ascii="Arial" w:eastAsia="Times New Roman" w:hAnsi="Arial" w:cs="Arial"/>
          <w:sz w:val="24"/>
          <w:szCs w:val="24"/>
          <w:lang w:eastAsia="pt-BR"/>
        </w:rPr>
        <w:t xml:space="preserve"> po</w:t>
      </w:r>
      <w:r w:rsidR="00CE1BBA">
        <w:rPr>
          <w:rFonts w:ascii="Arial" w:eastAsia="Times New Roman" w:hAnsi="Arial" w:cs="Arial"/>
          <w:sz w:val="24"/>
          <w:szCs w:val="24"/>
          <w:lang w:eastAsia="pt-BR"/>
        </w:rPr>
        <w:t>der</w:t>
      </w:r>
      <w:r w:rsidRPr="009F2E17">
        <w:rPr>
          <w:rFonts w:ascii="Arial" w:eastAsia="Times New Roman" w:hAnsi="Arial" w:cs="Arial"/>
          <w:sz w:val="24"/>
          <w:szCs w:val="24"/>
          <w:lang w:eastAsia="pt-BR"/>
        </w:rPr>
        <w:t xml:space="preserve"> aplicar tudo o que aprendemos com vocês e fazer valer todo o esforço e dedicação que investiram em nosso crescimento. Somos gratos por cada aula, por cada conselho e por cada momento de aprendizado.</w:t>
      </w:r>
    </w:p>
    <w:p w14:paraId="5AAA6DE4"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Muito obrigado por tudo!</w:t>
      </w:r>
    </w:p>
    <w:p w14:paraId="2381E236"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Atenciosamente,</w:t>
      </w:r>
    </w:p>
    <w:p w14:paraId="3ED72D79" w14:textId="143AD20F" w:rsidR="00FF3261" w:rsidRPr="00FF3261" w:rsidRDefault="009F2E17" w:rsidP="009F2E17">
      <w:pPr>
        <w:spacing w:line="360" w:lineRule="auto"/>
        <w:jc w:val="both"/>
        <w:rPr>
          <w:rFonts w:ascii="Arial" w:hAnsi="Arial" w:cs="Arial"/>
          <w:sz w:val="24"/>
          <w:szCs w:val="24"/>
        </w:rPr>
      </w:pPr>
      <w:r w:rsidRPr="009F2E17">
        <w:rPr>
          <w:rFonts w:ascii="Arial" w:eastAsia="Times New Roman" w:hAnsi="Arial" w:cs="Arial"/>
          <w:sz w:val="24"/>
          <w:szCs w:val="24"/>
          <w:lang w:eastAsia="pt-BR"/>
        </w:rPr>
        <w:t>Market FOV</w:t>
      </w:r>
    </w:p>
    <w:p w14:paraId="2BA226A1" w14:textId="77777777" w:rsidR="00FF3261" w:rsidRDefault="00FF3261" w:rsidP="0064000A">
      <w:pPr>
        <w:spacing w:line="360" w:lineRule="auto"/>
        <w:rPr>
          <w:rFonts w:ascii="Arial" w:hAnsi="Arial" w:cs="Arial"/>
          <w:b/>
          <w:sz w:val="24"/>
          <w:szCs w:val="24"/>
        </w:rPr>
      </w:pPr>
      <w:r>
        <w:rPr>
          <w:rFonts w:ascii="Arial" w:hAnsi="Arial" w:cs="Arial"/>
          <w:b/>
          <w:sz w:val="24"/>
          <w:szCs w:val="24"/>
        </w:rPr>
        <w:br w:type="page"/>
      </w:r>
    </w:p>
    <w:p w14:paraId="62774C33"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EPÍGRAFE</w:t>
      </w:r>
    </w:p>
    <w:p w14:paraId="17AD93B2" w14:textId="77777777" w:rsidR="00FF3261" w:rsidRDefault="00FF3261" w:rsidP="0064000A">
      <w:pPr>
        <w:spacing w:line="360" w:lineRule="auto"/>
        <w:jc w:val="both"/>
        <w:rPr>
          <w:rFonts w:ascii="Arial" w:hAnsi="Arial" w:cs="Arial"/>
          <w:b/>
          <w:sz w:val="24"/>
          <w:szCs w:val="24"/>
        </w:rPr>
      </w:pPr>
    </w:p>
    <w:p w14:paraId="231051DB" w14:textId="77777777" w:rsidR="009F2E17" w:rsidRPr="009F2E17" w:rsidRDefault="009F2E17" w:rsidP="0064000A">
      <w:pPr>
        <w:spacing w:line="360" w:lineRule="auto"/>
        <w:jc w:val="both"/>
        <w:rPr>
          <w:rFonts w:ascii="Arial" w:hAnsi="Arial" w:cs="Arial"/>
          <w:b/>
          <w:i/>
          <w:sz w:val="24"/>
          <w:szCs w:val="24"/>
        </w:rPr>
      </w:pPr>
      <w:r w:rsidRPr="009F2E17">
        <w:rPr>
          <w:rFonts w:ascii="Arial" w:hAnsi="Arial" w:cs="Arial"/>
          <w:b/>
          <w:sz w:val="24"/>
          <w:szCs w:val="24"/>
        </w:rPr>
        <w:t>“</w:t>
      </w:r>
      <w:r w:rsidRPr="009F2E17">
        <w:rPr>
          <w:rFonts w:ascii="Arial" w:hAnsi="Arial" w:cs="Arial"/>
          <w:b/>
          <w:i/>
          <w:sz w:val="24"/>
          <w:szCs w:val="24"/>
        </w:rPr>
        <w:t>A vida não tem sentido;</w:t>
      </w:r>
    </w:p>
    <w:p w14:paraId="357F4EAB" w14:textId="77777777" w:rsidR="00FF3261" w:rsidRPr="00567D68" w:rsidRDefault="009F2E17" w:rsidP="0064000A">
      <w:pPr>
        <w:spacing w:line="360" w:lineRule="auto"/>
        <w:jc w:val="both"/>
        <w:rPr>
          <w:rFonts w:ascii="Arial" w:hAnsi="Arial" w:cs="Arial"/>
          <w:b/>
          <w:sz w:val="24"/>
          <w:szCs w:val="24"/>
          <w:u w:val="single"/>
        </w:rPr>
      </w:pPr>
      <w:r w:rsidRPr="009F2E17">
        <w:rPr>
          <w:rFonts w:ascii="Arial" w:hAnsi="Arial" w:cs="Arial"/>
          <w:b/>
          <w:i/>
          <w:sz w:val="24"/>
          <w:szCs w:val="24"/>
        </w:rPr>
        <w:t>Cabe a nós dar-lhe algum, ou não</w:t>
      </w:r>
      <w:r w:rsidRPr="009F2E17">
        <w:rPr>
          <w:rFonts w:ascii="Arial" w:hAnsi="Arial" w:cs="Arial"/>
          <w:b/>
          <w:sz w:val="24"/>
          <w:szCs w:val="24"/>
        </w:rPr>
        <w:t>.”</w:t>
      </w:r>
    </w:p>
    <w:p w14:paraId="4CE0AF27" w14:textId="77777777" w:rsidR="009F2E17" w:rsidRPr="009F2E17" w:rsidRDefault="009F2E17" w:rsidP="0064000A">
      <w:pPr>
        <w:spacing w:line="360" w:lineRule="auto"/>
        <w:jc w:val="both"/>
        <w:rPr>
          <w:rFonts w:ascii="Arial" w:hAnsi="Arial" w:cs="Arial"/>
          <w:b/>
          <w:sz w:val="24"/>
          <w:szCs w:val="24"/>
        </w:rPr>
      </w:pPr>
      <w:r w:rsidRPr="009F2E17">
        <w:rPr>
          <w:rFonts w:ascii="Arial" w:hAnsi="Arial" w:cs="Arial"/>
          <w:b/>
          <w:sz w:val="24"/>
          <w:szCs w:val="24"/>
        </w:rPr>
        <w:t>- Albert Camus</w:t>
      </w:r>
    </w:p>
    <w:p w14:paraId="0DE4B5B7" w14:textId="77777777" w:rsidR="00351A7A" w:rsidRDefault="00351A7A" w:rsidP="0064000A">
      <w:pPr>
        <w:pStyle w:val="Rodap"/>
        <w:spacing w:line="360" w:lineRule="auto"/>
        <w:jc w:val="right"/>
        <w:rPr>
          <w:rFonts w:ascii="Arial" w:hAnsi="Arial" w:cs="Arial"/>
          <w:b/>
          <w:iCs/>
          <w:sz w:val="24"/>
          <w:szCs w:val="24"/>
        </w:rPr>
      </w:pPr>
    </w:p>
    <w:p w14:paraId="66204FF1" w14:textId="77777777" w:rsidR="00351A7A" w:rsidRDefault="00351A7A" w:rsidP="0064000A">
      <w:pPr>
        <w:pStyle w:val="Rodap"/>
        <w:spacing w:line="360" w:lineRule="auto"/>
        <w:jc w:val="right"/>
        <w:rPr>
          <w:rFonts w:ascii="Arial" w:hAnsi="Arial" w:cs="Arial"/>
          <w:b/>
          <w:iCs/>
          <w:sz w:val="24"/>
          <w:szCs w:val="24"/>
        </w:rPr>
      </w:pPr>
    </w:p>
    <w:p w14:paraId="2DBF0D7D" w14:textId="77777777" w:rsidR="00351A7A" w:rsidRDefault="00351A7A" w:rsidP="0064000A">
      <w:pPr>
        <w:pStyle w:val="Rodap"/>
        <w:spacing w:line="360" w:lineRule="auto"/>
        <w:jc w:val="right"/>
        <w:rPr>
          <w:rFonts w:ascii="Arial" w:hAnsi="Arial" w:cs="Arial"/>
          <w:sz w:val="24"/>
          <w:szCs w:val="24"/>
        </w:rPr>
      </w:pPr>
    </w:p>
    <w:p w14:paraId="6B62F1B3" w14:textId="77777777" w:rsidR="009F2E17" w:rsidRDefault="009F2E17" w:rsidP="0064000A">
      <w:pPr>
        <w:pStyle w:val="Rodap"/>
        <w:spacing w:line="360" w:lineRule="auto"/>
        <w:jc w:val="right"/>
        <w:rPr>
          <w:rFonts w:ascii="Arial" w:hAnsi="Arial" w:cs="Arial"/>
          <w:b/>
          <w:iCs/>
          <w:sz w:val="24"/>
          <w:szCs w:val="24"/>
        </w:rPr>
      </w:pPr>
    </w:p>
    <w:p w14:paraId="02F2C34E" w14:textId="77777777" w:rsidR="009F2E17" w:rsidRDefault="009F2E17" w:rsidP="0064000A">
      <w:pPr>
        <w:pStyle w:val="Rodap"/>
        <w:spacing w:line="360" w:lineRule="auto"/>
        <w:jc w:val="right"/>
        <w:rPr>
          <w:rFonts w:ascii="Arial" w:hAnsi="Arial" w:cs="Arial"/>
          <w:b/>
          <w:iCs/>
          <w:sz w:val="24"/>
          <w:szCs w:val="24"/>
        </w:rPr>
      </w:pPr>
    </w:p>
    <w:p w14:paraId="680A4E5D" w14:textId="77777777" w:rsidR="009F2E17" w:rsidRDefault="009F2E17" w:rsidP="0064000A">
      <w:pPr>
        <w:pStyle w:val="Rodap"/>
        <w:spacing w:line="360" w:lineRule="auto"/>
        <w:jc w:val="right"/>
        <w:rPr>
          <w:rFonts w:ascii="Arial" w:hAnsi="Arial" w:cs="Arial"/>
          <w:b/>
          <w:iCs/>
          <w:sz w:val="24"/>
          <w:szCs w:val="24"/>
        </w:rPr>
      </w:pPr>
    </w:p>
    <w:p w14:paraId="19219836" w14:textId="77777777" w:rsidR="009F2E17" w:rsidRDefault="009F2E17" w:rsidP="0064000A">
      <w:pPr>
        <w:pStyle w:val="Rodap"/>
        <w:spacing w:line="360" w:lineRule="auto"/>
        <w:jc w:val="right"/>
        <w:rPr>
          <w:rFonts w:ascii="Arial" w:hAnsi="Arial" w:cs="Arial"/>
          <w:b/>
          <w:iCs/>
          <w:sz w:val="24"/>
          <w:szCs w:val="24"/>
        </w:rPr>
      </w:pPr>
    </w:p>
    <w:p w14:paraId="296FEF7D" w14:textId="77777777" w:rsidR="009F2E17" w:rsidRDefault="009F2E17" w:rsidP="0064000A">
      <w:pPr>
        <w:pStyle w:val="Rodap"/>
        <w:spacing w:line="360" w:lineRule="auto"/>
        <w:jc w:val="right"/>
        <w:rPr>
          <w:rFonts w:ascii="Arial" w:hAnsi="Arial" w:cs="Arial"/>
          <w:b/>
          <w:iCs/>
          <w:sz w:val="24"/>
          <w:szCs w:val="24"/>
        </w:rPr>
      </w:pPr>
    </w:p>
    <w:p w14:paraId="7194DBDC" w14:textId="77777777" w:rsidR="00351A7A" w:rsidRDefault="00351A7A" w:rsidP="0064000A">
      <w:pPr>
        <w:pStyle w:val="Rodap"/>
        <w:spacing w:line="360" w:lineRule="auto"/>
        <w:jc w:val="right"/>
        <w:rPr>
          <w:rFonts w:ascii="Arial" w:hAnsi="Arial" w:cs="Arial"/>
          <w:b/>
          <w:iCs/>
          <w:sz w:val="24"/>
          <w:szCs w:val="24"/>
        </w:rPr>
      </w:pPr>
    </w:p>
    <w:p w14:paraId="769D0D3C" w14:textId="77777777" w:rsidR="00351A7A" w:rsidRDefault="00351A7A" w:rsidP="0064000A">
      <w:pPr>
        <w:pStyle w:val="Rodap"/>
        <w:spacing w:line="360" w:lineRule="auto"/>
        <w:jc w:val="right"/>
        <w:rPr>
          <w:rFonts w:ascii="Arial" w:hAnsi="Arial" w:cs="Arial"/>
          <w:b/>
          <w:iCs/>
          <w:sz w:val="24"/>
          <w:szCs w:val="24"/>
        </w:rPr>
      </w:pPr>
    </w:p>
    <w:p w14:paraId="54CD245A" w14:textId="77777777" w:rsidR="00351A7A" w:rsidRDefault="00351A7A" w:rsidP="0064000A">
      <w:pPr>
        <w:pStyle w:val="Rodap"/>
        <w:spacing w:line="360" w:lineRule="auto"/>
        <w:jc w:val="right"/>
        <w:rPr>
          <w:rFonts w:ascii="Arial" w:hAnsi="Arial" w:cs="Arial"/>
          <w:b/>
          <w:iCs/>
          <w:sz w:val="24"/>
          <w:szCs w:val="24"/>
        </w:rPr>
      </w:pPr>
    </w:p>
    <w:p w14:paraId="1231BE67" w14:textId="77777777" w:rsidR="00351A7A" w:rsidRDefault="00351A7A" w:rsidP="0064000A">
      <w:pPr>
        <w:pStyle w:val="Rodap"/>
        <w:spacing w:line="360" w:lineRule="auto"/>
        <w:jc w:val="right"/>
        <w:rPr>
          <w:rFonts w:ascii="Arial" w:hAnsi="Arial" w:cs="Arial"/>
          <w:b/>
          <w:iCs/>
          <w:sz w:val="24"/>
          <w:szCs w:val="24"/>
        </w:rPr>
      </w:pPr>
    </w:p>
    <w:p w14:paraId="36FEB5B0" w14:textId="77777777" w:rsidR="00351A7A" w:rsidRDefault="00351A7A" w:rsidP="0064000A">
      <w:pPr>
        <w:pStyle w:val="Rodap"/>
        <w:spacing w:line="360" w:lineRule="auto"/>
        <w:jc w:val="right"/>
        <w:rPr>
          <w:rFonts w:ascii="Arial" w:hAnsi="Arial" w:cs="Arial"/>
          <w:b/>
          <w:iCs/>
          <w:sz w:val="24"/>
          <w:szCs w:val="24"/>
        </w:rPr>
      </w:pPr>
    </w:p>
    <w:p w14:paraId="30D7AA69" w14:textId="77777777" w:rsidR="00351A7A" w:rsidRDefault="00351A7A" w:rsidP="0064000A">
      <w:pPr>
        <w:pStyle w:val="Rodap"/>
        <w:spacing w:line="360" w:lineRule="auto"/>
        <w:jc w:val="right"/>
        <w:rPr>
          <w:rFonts w:ascii="Arial" w:hAnsi="Arial" w:cs="Arial"/>
          <w:b/>
          <w:iCs/>
          <w:sz w:val="24"/>
          <w:szCs w:val="24"/>
        </w:rPr>
      </w:pPr>
    </w:p>
    <w:p w14:paraId="7196D064" w14:textId="77777777" w:rsidR="00351A7A" w:rsidRDefault="00351A7A" w:rsidP="0064000A">
      <w:pPr>
        <w:pStyle w:val="Rodap"/>
        <w:spacing w:line="360" w:lineRule="auto"/>
        <w:jc w:val="right"/>
        <w:rPr>
          <w:rFonts w:ascii="Arial" w:hAnsi="Arial" w:cs="Arial"/>
          <w:b/>
          <w:iCs/>
          <w:sz w:val="24"/>
          <w:szCs w:val="24"/>
        </w:rPr>
      </w:pPr>
    </w:p>
    <w:p w14:paraId="34FF1C98" w14:textId="77777777" w:rsidR="00351A7A" w:rsidRDefault="00351A7A" w:rsidP="0064000A">
      <w:pPr>
        <w:pStyle w:val="Rodap"/>
        <w:spacing w:line="360" w:lineRule="auto"/>
        <w:jc w:val="right"/>
        <w:rPr>
          <w:rFonts w:ascii="Arial" w:hAnsi="Arial" w:cs="Arial"/>
          <w:b/>
          <w:iCs/>
          <w:sz w:val="24"/>
          <w:szCs w:val="24"/>
        </w:rPr>
      </w:pPr>
    </w:p>
    <w:p w14:paraId="6D072C0D" w14:textId="77777777" w:rsidR="00351A7A" w:rsidRDefault="00351A7A" w:rsidP="0064000A">
      <w:pPr>
        <w:pStyle w:val="Rodap"/>
        <w:spacing w:line="360" w:lineRule="auto"/>
        <w:jc w:val="right"/>
        <w:rPr>
          <w:rFonts w:ascii="Arial" w:hAnsi="Arial" w:cs="Arial"/>
          <w:b/>
          <w:iCs/>
          <w:sz w:val="24"/>
          <w:szCs w:val="24"/>
        </w:rPr>
      </w:pPr>
    </w:p>
    <w:p w14:paraId="48A21919" w14:textId="77777777" w:rsidR="00351A7A" w:rsidRDefault="00351A7A" w:rsidP="0064000A">
      <w:pPr>
        <w:pStyle w:val="Rodap"/>
        <w:spacing w:line="360" w:lineRule="auto"/>
        <w:jc w:val="right"/>
        <w:rPr>
          <w:rFonts w:ascii="Arial" w:hAnsi="Arial" w:cs="Arial"/>
          <w:b/>
          <w:iCs/>
          <w:sz w:val="24"/>
          <w:szCs w:val="24"/>
        </w:rPr>
      </w:pPr>
    </w:p>
    <w:p w14:paraId="6BD18F9B" w14:textId="77777777" w:rsidR="00351A7A" w:rsidRDefault="00351A7A" w:rsidP="0064000A">
      <w:pPr>
        <w:pStyle w:val="Rodap"/>
        <w:spacing w:line="360" w:lineRule="auto"/>
        <w:jc w:val="right"/>
        <w:rPr>
          <w:rFonts w:ascii="Arial" w:hAnsi="Arial" w:cs="Arial"/>
          <w:b/>
          <w:iCs/>
          <w:sz w:val="24"/>
          <w:szCs w:val="24"/>
        </w:rPr>
      </w:pPr>
    </w:p>
    <w:p w14:paraId="238601FE" w14:textId="77777777" w:rsidR="00351A7A" w:rsidRDefault="00351A7A" w:rsidP="0064000A">
      <w:pPr>
        <w:pStyle w:val="Rodap"/>
        <w:spacing w:line="360" w:lineRule="auto"/>
        <w:jc w:val="right"/>
        <w:rPr>
          <w:rFonts w:ascii="Arial" w:hAnsi="Arial" w:cs="Arial"/>
          <w:b/>
          <w:iCs/>
          <w:sz w:val="24"/>
          <w:szCs w:val="24"/>
        </w:rPr>
      </w:pPr>
    </w:p>
    <w:p w14:paraId="0F3CABC7" w14:textId="77777777" w:rsidR="005A1083" w:rsidRDefault="005A1083" w:rsidP="0064000A">
      <w:pPr>
        <w:pStyle w:val="Rodap"/>
        <w:spacing w:line="360" w:lineRule="auto"/>
        <w:jc w:val="right"/>
        <w:rPr>
          <w:rFonts w:ascii="Arial" w:hAnsi="Arial" w:cs="Arial"/>
          <w:b/>
          <w:iCs/>
          <w:sz w:val="24"/>
          <w:szCs w:val="24"/>
        </w:rPr>
      </w:pPr>
    </w:p>
    <w:p w14:paraId="5B08B5D1" w14:textId="77777777" w:rsidR="005A1083" w:rsidRDefault="005A1083" w:rsidP="0064000A">
      <w:pPr>
        <w:pStyle w:val="Rodap"/>
        <w:spacing w:line="360" w:lineRule="auto"/>
        <w:jc w:val="right"/>
        <w:rPr>
          <w:rFonts w:ascii="Arial" w:hAnsi="Arial" w:cs="Arial"/>
          <w:b/>
          <w:iCs/>
          <w:sz w:val="24"/>
          <w:szCs w:val="24"/>
        </w:rPr>
      </w:pPr>
    </w:p>
    <w:p w14:paraId="79AFF241" w14:textId="2EC78E68" w:rsidR="18C2041C" w:rsidRDefault="18C2041C" w:rsidP="5FD0EA87">
      <w:pPr>
        <w:spacing w:line="360" w:lineRule="auto"/>
        <w:jc w:val="right"/>
        <w:rPr>
          <w:rFonts w:ascii="Arial" w:hAnsi="Arial" w:cs="Arial"/>
          <w:b/>
          <w:bCs/>
          <w:sz w:val="24"/>
          <w:szCs w:val="24"/>
        </w:rPr>
      </w:pPr>
    </w:p>
    <w:p w14:paraId="4F2E1226" w14:textId="190A0521" w:rsidR="18FF6005" w:rsidRDefault="18FF6005" w:rsidP="18FF6005">
      <w:pPr>
        <w:spacing w:line="360" w:lineRule="auto"/>
        <w:jc w:val="right"/>
        <w:rPr>
          <w:rFonts w:ascii="Arial" w:hAnsi="Arial" w:cs="Arial"/>
          <w:b/>
          <w:bCs/>
          <w:sz w:val="24"/>
          <w:szCs w:val="24"/>
        </w:rPr>
      </w:pPr>
    </w:p>
    <w:p w14:paraId="30737006" w14:textId="77777777" w:rsidR="00764E44" w:rsidRDefault="00764E44" w:rsidP="18FF6005">
      <w:pPr>
        <w:spacing w:line="360" w:lineRule="auto"/>
        <w:jc w:val="right"/>
        <w:rPr>
          <w:rFonts w:ascii="Arial" w:hAnsi="Arial" w:cs="Arial"/>
          <w:b/>
          <w:bCs/>
          <w:sz w:val="24"/>
          <w:szCs w:val="24"/>
        </w:rPr>
      </w:pPr>
    </w:p>
    <w:p w14:paraId="2C2404DA" w14:textId="640C409A" w:rsidR="5B4DD466" w:rsidRDefault="5B4DD466" w:rsidP="18FF6005">
      <w:pPr>
        <w:spacing w:line="360" w:lineRule="auto"/>
        <w:rPr>
          <w:rFonts w:ascii="Arial" w:hAnsi="Arial" w:cs="Arial"/>
          <w:b/>
          <w:bCs/>
          <w:sz w:val="24"/>
          <w:szCs w:val="24"/>
        </w:rPr>
      </w:pPr>
      <w:r w:rsidRPr="18FF6005">
        <w:rPr>
          <w:rFonts w:ascii="Arial" w:hAnsi="Arial" w:cs="Arial"/>
          <w:b/>
          <w:bCs/>
          <w:sz w:val="24"/>
          <w:szCs w:val="24"/>
        </w:rPr>
        <w:lastRenderedPageBreak/>
        <w:t>SUMÁRIO</w:t>
      </w:r>
    </w:p>
    <w:sdt>
      <w:sdtPr>
        <w:id w:val="1899496041"/>
        <w:docPartObj>
          <w:docPartGallery w:val="Table of Contents"/>
          <w:docPartUnique/>
        </w:docPartObj>
      </w:sdtPr>
      <w:sdtContent>
        <w:p w14:paraId="4349F08E" w14:textId="69D3A960" w:rsidR="001515B2" w:rsidRDefault="18FF6005">
          <w:pPr>
            <w:pStyle w:val="Sumrio1"/>
            <w:rPr>
              <w:rFonts w:eastAsiaTheme="minorEastAsia"/>
              <w:noProof/>
              <w:kern w:val="2"/>
              <w:sz w:val="24"/>
              <w:szCs w:val="24"/>
              <w:lang w:eastAsia="pt-BR"/>
              <w14:ligatures w14:val="standardContextual"/>
            </w:rPr>
          </w:pPr>
          <w:r>
            <w:fldChar w:fldCharType="begin"/>
          </w:r>
          <w:r>
            <w:instrText>TOC \o \z \u \h</w:instrText>
          </w:r>
          <w:r>
            <w:fldChar w:fldCharType="separate"/>
          </w:r>
          <w:hyperlink w:anchor="_Toc184040749" w:history="1">
            <w:r w:rsidR="001515B2" w:rsidRPr="00A715A5">
              <w:rPr>
                <w:rStyle w:val="Hyperlink"/>
                <w:rFonts w:ascii="Arial" w:hAnsi="Arial" w:cs="Arial"/>
                <w:noProof/>
              </w:rPr>
              <w:t>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INTRODUÇÃO</w:t>
            </w:r>
            <w:r w:rsidR="001515B2">
              <w:rPr>
                <w:noProof/>
                <w:webHidden/>
              </w:rPr>
              <w:tab/>
            </w:r>
            <w:r w:rsidR="001515B2">
              <w:rPr>
                <w:noProof/>
                <w:webHidden/>
              </w:rPr>
              <w:fldChar w:fldCharType="begin"/>
            </w:r>
            <w:r w:rsidR="001515B2">
              <w:rPr>
                <w:noProof/>
                <w:webHidden/>
              </w:rPr>
              <w:instrText xml:space="preserve"> PAGEREF _Toc184040749 \h </w:instrText>
            </w:r>
            <w:r w:rsidR="001515B2">
              <w:rPr>
                <w:noProof/>
                <w:webHidden/>
              </w:rPr>
            </w:r>
            <w:r w:rsidR="001515B2">
              <w:rPr>
                <w:noProof/>
                <w:webHidden/>
              </w:rPr>
              <w:fldChar w:fldCharType="separate"/>
            </w:r>
            <w:r w:rsidR="001515B2">
              <w:rPr>
                <w:noProof/>
                <w:webHidden/>
              </w:rPr>
              <w:t>9</w:t>
            </w:r>
            <w:r w:rsidR="001515B2">
              <w:rPr>
                <w:noProof/>
                <w:webHidden/>
              </w:rPr>
              <w:fldChar w:fldCharType="end"/>
            </w:r>
          </w:hyperlink>
        </w:p>
        <w:p w14:paraId="069E50C1" w14:textId="6871344A" w:rsidR="001515B2" w:rsidRDefault="00000000">
          <w:pPr>
            <w:pStyle w:val="Sumrio1"/>
            <w:rPr>
              <w:rFonts w:eastAsiaTheme="minorEastAsia"/>
              <w:noProof/>
              <w:kern w:val="2"/>
              <w:sz w:val="24"/>
              <w:szCs w:val="24"/>
              <w:lang w:eastAsia="pt-BR"/>
              <w14:ligatures w14:val="standardContextual"/>
            </w:rPr>
          </w:pPr>
          <w:hyperlink w:anchor="_Toc184040750" w:history="1">
            <w:r w:rsidR="001515B2" w:rsidRPr="00A715A5">
              <w:rPr>
                <w:rStyle w:val="Hyperlink"/>
                <w:noProof/>
              </w:rPr>
              <w:t>2</w:t>
            </w:r>
            <w:r w:rsidR="001515B2">
              <w:rPr>
                <w:rFonts w:eastAsiaTheme="minorEastAsia"/>
                <w:noProof/>
                <w:kern w:val="2"/>
                <w:sz w:val="24"/>
                <w:szCs w:val="24"/>
                <w:lang w:eastAsia="pt-BR"/>
                <w14:ligatures w14:val="standardContextual"/>
              </w:rPr>
              <w:tab/>
            </w:r>
            <w:r w:rsidR="001515B2" w:rsidRPr="00A715A5">
              <w:rPr>
                <w:rStyle w:val="Hyperlink"/>
                <w:rFonts w:ascii="Arial" w:eastAsia="Arial" w:hAnsi="Arial" w:cs="Arial"/>
                <w:noProof/>
              </w:rPr>
              <w:t>JUSTIFICATIVA</w:t>
            </w:r>
            <w:r w:rsidR="001515B2">
              <w:rPr>
                <w:noProof/>
                <w:webHidden/>
              </w:rPr>
              <w:tab/>
            </w:r>
            <w:r w:rsidR="001515B2">
              <w:rPr>
                <w:noProof/>
                <w:webHidden/>
              </w:rPr>
              <w:fldChar w:fldCharType="begin"/>
            </w:r>
            <w:r w:rsidR="001515B2">
              <w:rPr>
                <w:noProof/>
                <w:webHidden/>
              </w:rPr>
              <w:instrText xml:space="preserve"> PAGEREF _Toc184040750 \h </w:instrText>
            </w:r>
            <w:r w:rsidR="001515B2">
              <w:rPr>
                <w:noProof/>
                <w:webHidden/>
              </w:rPr>
            </w:r>
            <w:r w:rsidR="001515B2">
              <w:rPr>
                <w:noProof/>
                <w:webHidden/>
              </w:rPr>
              <w:fldChar w:fldCharType="separate"/>
            </w:r>
            <w:r w:rsidR="001515B2">
              <w:rPr>
                <w:noProof/>
                <w:webHidden/>
              </w:rPr>
              <w:t>10</w:t>
            </w:r>
            <w:r w:rsidR="001515B2">
              <w:rPr>
                <w:noProof/>
                <w:webHidden/>
              </w:rPr>
              <w:fldChar w:fldCharType="end"/>
            </w:r>
          </w:hyperlink>
        </w:p>
        <w:p w14:paraId="028CB570" w14:textId="4DA1AE04" w:rsidR="001515B2" w:rsidRDefault="00000000">
          <w:pPr>
            <w:pStyle w:val="Sumrio1"/>
            <w:rPr>
              <w:rFonts w:eastAsiaTheme="minorEastAsia"/>
              <w:noProof/>
              <w:kern w:val="2"/>
              <w:sz w:val="24"/>
              <w:szCs w:val="24"/>
              <w:lang w:eastAsia="pt-BR"/>
              <w14:ligatures w14:val="standardContextual"/>
            </w:rPr>
          </w:pPr>
          <w:hyperlink w:anchor="_Toc184040751" w:history="1">
            <w:r w:rsidR="001515B2" w:rsidRPr="00A715A5">
              <w:rPr>
                <w:rStyle w:val="Hyperlink"/>
                <w:rFonts w:ascii="Arial" w:hAnsi="Arial" w:cs="Arial"/>
                <w:noProof/>
              </w:rPr>
              <w:t>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OBJETIVOS</w:t>
            </w:r>
            <w:r w:rsidR="001515B2">
              <w:rPr>
                <w:noProof/>
                <w:webHidden/>
              </w:rPr>
              <w:tab/>
            </w:r>
            <w:r w:rsidR="001515B2">
              <w:rPr>
                <w:noProof/>
                <w:webHidden/>
              </w:rPr>
              <w:fldChar w:fldCharType="begin"/>
            </w:r>
            <w:r w:rsidR="001515B2">
              <w:rPr>
                <w:noProof/>
                <w:webHidden/>
              </w:rPr>
              <w:instrText xml:space="preserve"> PAGEREF _Toc184040751 \h </w:instrText>
            </w:r>
            <w:r w:rsidR="001515B2">
              <w:rPr>
                <w:noProof/>
                <w:webHidden/>
              </w:rPr>
            </w:r>
            <w:r w:rsidR="001515B2">
              <w:rPr>
                <w:noProof/>
                <w:webHidden/>
              </w:rPr>
              <w:fldChar w:fldCharType="separate"/>
            </w:r>
            <w:r w:rsidR="001515B2">
              <w:rPr>
                <w:noProof/>
                <w:webHidden/>
              </w:rPr>
              <w:t>11</w:t>
            </w:r>
            <w:r w:rsidR="001515B2">
              <w:rPr>
                <w:noProof/>
                <w:webHidden/>
              </w:rPr>
              <w:fldChar w:fldCharType="end"/>
            </w:r>
          </w:hyperlink>
        </w:p>
        <w:p w14:paraId="6B193B70" w14:textId="258C0519" w:rsidR="001515B2" w:rsidRDefault="00000000">
          <w:pPr>
            <w:pStyle w:val="Sumrio1"/>
            <w:rPr>
              <w:rFonts w:eastAsiaTheme="minorEastAsia"/>
              <w:noProof/>
              <w:kern w:val="2"/>
              <w:sz w:val="24"/>
              <w:szCs w:val="24"/>
              <w:lang w:eastAsia="pt-BR"/>
              <w14:ligatures w14:val="standardContextual"/>
            </w:rPr>
          </w:pPr>
          <w:hyperlink w:anchor="_Toc184040752" w:history="1">
            <w:r w:rsidR="001515B2" w:rsidRPr="00A715A5">
              <w:rPr>
                <w:rStyle w:val="Hyperlink"/>
                <w:rFonts w:ascii="Arial" w:hAnsi="Arial" w:cs="Arial"/>
                <w:noProof/>
              </w:rPr>
              <w:t>3.1.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Objetivos Gerais</w:t>
            </w:r>
            <w:r w:rsidR="001515B2">
              <w:rPr>
                <w:noProof/>
                <w:webHidden/>
              </w:rPr>
              <w:tab/>
            </w:r>
            <w:r w:rsidR="001515B2">
              <w:rPr>
                <w:noProof/>
                <w:webHidden/>
              </w:rPr>
              <w:fldChar w:fldCharType="begin"/>
            </w:r>
            <w:r w:rsidR="001515B2">
              <w:rPr>
                <w:noProof/>
                <w:webHidden/>
              </w:rPr>
              <w:instrText xml:space="preserve"> PAGEREF _Toc184040752 \h </w:instrText>
            </w:r>
            <w:r w:rsidR="001515B2">
              <w:rPr>
                <w:noProof/>
                <w:webHidden/>
              </w:rPr>
            </w:r>
            <w:r w:rsidR="001515B2">
              <w:rPr>
                <w:noProof/>
                <w:webHidden/>
              </w:rPr>
              <w:fldChar w:fldCharType="separate"/>
            </w:r>
            <w:r w:rsidR="001515B2">
              <w:rPr>
                <w:noProof/>
                <w:webHidden/>
              </w:rPr>
              <w:t>11</w:t>
            </w:r>
            <w:r w:rsidR="001515B2">
              <w:rPr>
                <w:noProof/>
                <w:webHidden/>
              </w:rPr>
              <w:fldChar w:fldCharType="end"/>
            </w:r>
          </w:hyperlink>
        </w:p>
        <w:p w14:paraId="420A28E8" w14:textId="7D1E28C1" w:rsidR="001515B2" w:rsidRDefault="00000000">
          <w:pPr>
            <w:pStyle w:val="Sumrio1"/>
            <w:rPr>
              <w:rFonts w:eastAsiaTheme="minorEastAsia"/>
              <w:noProof/>
              <w:kern w:val="2"/>
              <w:sz w:val="24"/>
              <w:szCs w:val="24"/>
              <w:lang w:eastAsia="pt-BR"/>
              <w14:ligatures w14:val="standardContextual"/>
            </w:rPr>
          </w:pPr>
          <w:hyperlink w:anchor="_Toc184040753" w:history="1">
            <w:r w:rsidR="001515B2" w:rsidRPr="00A715A5">
              <w:rPr>
                <w:rStyle w:val="Hyperlink"/>
                <w:rFonts w:ascii="Arial" w:hAnsi="Arial" w:cs="Arial"/>
                <w:noProof/>
              </w:rPr>
              <w:t>3.2.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Objetivos Específicos</w:t>
            </w:r>
            <w:r w:rsidR="001515B2">
              <w:rPr>
                <w:noProof/>
                <w:webHidden/>
              </w:rPr>
              <w:tab/>
            </w:r>
            <w:r w:rsidR="001515B2">
              <w:rPr>
                <w:noProof/>
                <w:webHidden/>
              </w:rPr>
              <w:fldChar w:fldCharType="begin"/>
            </w:r>
            <w:r w:rsidR="001515B2">
              <w:rPr>
                <w:noProof/>
                <w:webHidden/>
              </w:rPr>
              <w:instrText xml:space="preserve"> PAGEREF _Toc184040753 \h </w:instrText>
            </w:r>
            <w:r w:rsidR="001515B2">
              <w:rPr>
                <w:noProof/>
                <w:webHidden/>
              </w:rPr>
            </w:r>
            <w:r w:rsidR="001515B2">
              <w:rPr>
                <w:noProof/>
                <w:webHidden/>
              </w:rPr>
              <w:fldChar w:fldCharType="separate"/>
            </w:r>
            <w:r w:rsidR="001515B2">
              <w:rPr>
                <w:noProof/>
                <w:webHidden/>
              </w:rPr>
              <w:t>11</w:t>
            </w:r>
            <w:r w:rsidR="001515B2">
              <w:rPr>
                <w:noProof/>
                <w:webHidden/>
              </w:rPr>
              <w:fldChar w:fldCharType="end"/>
            </w:r>
          </w:hyperlink>
        </w:p>
        <w:p w14:paraId="1AD0285F" w14:textId="40FB7625" w:rsidR="001515B2" w:rsidRDefault="00000000">
          <w:pPr>
            <w:pStyle w:val="Sumrio1"/>
            <w:rPr>
              <w:rFonts w:eastAsiaTheme="minorEastAsia"/>
              <w:noProof/>
              <w:kern w:val="2"/>
              <w:sz w:val="24"/>
              <w:szCs w:val="24"/>
              <w:lang w:eastAsia="pt-BR"/>
              <w14:ligatures w14:val="standardContextual"/>
            </w:rPr>
          </w:pPr>
          <w:hyperlink w:anchor="_Toc184040754" w:history="1">
            <w:r w:rsidR="001515B2" w:rsidRPr="00A715A5">
              <w:rPr>
                <w:rStyle w:val="Hyperlink"/>
                <w:rFonts w:ascii="Arial" w:hAnsi="Arial" w:cs="Arial"/>
                <w:noProof/>
              </w:rPr>
              <w:t>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PRODUCT BACKLOG</w:t>
            </w:r>
            <w:r w:rsidR="001515B2">
              <w:rPr>
                <w:noProof/>
                <w:webHidden/>
              </w:rPr>
              <w:tab/>
            </w:r>
            <w:r w:rsidR="001515B2">
              <w:rPr>
                <w:noProof/>
                <w:webHidden/>
              </w:rPr>
              <w:fldChar w:fldCharType="begin"/>
            </w:r>
            <w:r w:rsidR="001515B2">
              <w:rPr>
                <w:noProof/>
                <w:webHidden/>
              </w:rPr>
              <w:instrText xml:space="preserve"> PAGEREF _Toc184040754 \h </w:instrText>
            </w:r>
            <w:r w:rsidR="001515B2">
              <w:rPr>
                <w:noProof/>
                <w:webHidden/>
              </w:rPr>
            </w:r>
            <w:r w:rsidR="001515B2">
              <w:rPr>
                <w:noProof/>
                <w:webHidden/>
              </w:rPr>
              <w:fldChar w:fldCharType="separate"/>
            </w:r>
            <w:r w:rsidR="001515B2">
              <w:rPr>
                <w:noProof/>
                <w:webHidden/>
              </w:rPr>
              <w:t>12</w:t>
            </w:r>
            <w:r w:rsidR="001515B2">
              <w:rPr>
                <w:noProof/>
                <w:webHidden/>
              </w:rPr>
              <w:fldChar w:fldCharType="end"/>
            </w:r>
          </w:hyperlink>
        </w:p>
        <w:p w14:paraId="3EA9810E" w14:textId="2C018F6E" w:rsidR="001515B2" w:rsidRDefault="00000000">
          <w:pPr>
            <w:pStyle w:val="Sumrio1"/>
            <w:rPr>
              <w:rFonts w:eastAsiaTheme="minorEastAsia"/>
              <w:noProof/>
              <w:kern w:val="2"/>
              <w:sz w:val="24"/>
              <w:szCs w:val="24"/>
              <w:lang w:eastAsia="pt-BR"/>
              <w14:ligatures w14:val="standardContextual"/>
            </w:rPr>
          </w:pPr>
          <w:hyperlink w:anchor="_Toc184040755" w:history="1">
            <w:r w:rsidR="001515B2" w:rsidRPr="00A715A5">
              <w:rPr>
                <w:rStyle w:val="Hyperlink"/>
                <w:rFonts w:ascii="Arial" w:hAnsi="Arial" w:cs="Arial"/>
                <w:noProof/>
              </w:rPr>
              <w:t>5</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REQUISITOS NÃO FUNCIONAIS</w:t>
            </w:r>
            <w:r w:rsidR="001515B2">
              <w:rPr>
                <w:noProof/>
                <w:webHidden/>
              </w:rPr>
              <w:tab/>
            </w:r>
            <w:r w:rsidR="001515B2">
              <w:rPr>
                <w:noProof/>
                <w:webHidden/>
              </w:rPr>
              <w:fldChar w:fldCharType="begin"/>
            </w:r>
            <w:r w:rsidR="001515B2">
              <w:rPr>
                <w:noProof/>
                <w:webHidden/>
              </w:rPr>
              <w:instrText xml:space="preserve"> PAGEREF _Toc184040755 \h </w:instrText>
            </w:r>
            <w:r w:rsidR="001515B2">
              <w:rPr>
                <w:noProof/>
                <w:webHidden/>
              </w:rPr>
            </w:r>
            <w:r w:rsidR="001515B2">
              <w:rPr>
                <w:noProof/>
                <w:webHidden/>
              </w:rPr>
              <w:fldChar w:fldCharType="separate"/>
            </w:r>
            <w:r w:rsidR="001515B2">
              <w:rPr>
                <w:noProof/>
                <w:webHidden/>
              </w:rPr>
              <w:t>12</w:t>
            </w:r>
            <w:r w:rsidR="001515B2">
              <w:rPr>
                <w:noProof/>
                <w:webHidden/>
              </w:rPr>
              <w:fldChar w:fldCharType="end"/>
            </w:r>
          </w:hyperlink>
        </w:p>
        <w:p w14:paraId="07C8C6F0" w14:textId="4FA1A4F1" w:rsidR="001515B2" w:rsidRDefault="00000000">
          <w:pPr>
            <w:pStyle w:val="Sumrio1"/>
            <w:rPr>
              <w:rFonts w:eastAsiaTheme="minorEastAsia"/>
              <w:noProof/>
              <w:kern w:val="2"/>
              <w:sz w:val="24"/>
              <w:szCs w:val="24"/>
              <w:lang w:eastAsia="pt-BR"/>
              <w14:ligatures w14:val="standardContextual"/>
            </w:rPr>
          </w:pPr>
          <w:hyperlink w:anchor="_Toc184040756" w:history="1">
            <w:r w:rsidR="001515B2" w:rsidRPr="00A715A5">
              <w:rPr>
                <w:rStyle w:val="Hyperlink"/>
                <w:rFonts w:ascii="Arial" w:hAnsi="Arial" w:cs="Arial"/>
                <w:noProof/>
                <w:lang w:val="en-US"/>
              </w:rPr>
              <w:t>6</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lang w:val="en-US"/>
              </w:rPr>
              <w:t>PREMISSAS</w:t>
            </w:r>
            <w:r w:rsidR="001515B2">
              <w:rPr>
                <w:noProof/>
                <w:webHidden/>
              </w:rPr>
              <w:tab/>
            </w:r>
            <w:r w:rsidR="001515B2">
              <w:rPr>
                <w:noProof/>
                <w:webHidden/>
              </w:rPr>
              <w:fldChar w:fldCharType="begin"/>
            </w:r>
            <w:r w:rsidR="001515B2">
              <w:rPr>
                <w:noProof/>
                <w:webHidden/>
              </w:rPr>
              <w:instrText xml:space="preserve"> PAGEREF _Toc184040756 \h </w:instrText>
            </w:r>
            <w:r w:rsidR="001515B2">
              <w:rPr>
                <w:noProof/>
                <w:webHidden/>
              </w:rPr>
            </w:r>
            <w:r w:rsidR="001515B2">
              <w:rPr>
                <w:noProof/>
                <w:webHidden/>
              </w:rPr>
              <w:fldChar w:fldCharType="separate"/>
            </w:r>
            <w:r w:rsidR="001515B2">
              <w:rPr>
                <w:noProof/>
                <w:webHidden/>
              </w:rPr>
              <w:t>14</w:t>
            </w:r>
            <w:r w:rsidR="001515B2">
              <w:rPr>
                <w:noProof/>
                <w:webHidden/>
              </w:rPr>
              <w:fldChar w:fldCharType="end"/>
            </w:r>
          </w:hyperlink>
        </w:p>
        <w:p w14:paraId="3C84984A" w14:textId="73CDA3E1" w:rsidR="001515B2" w:rsidRDefault="00000000">
          <w:pPr>
            <w:pStyle w:val="Sumrio1"/>
            <w:rPr>
              <w:rFonts w:eastAsiaTheme="minorEastAsia"/>
              <w:noProof/>
              <w:kern w:val="2"/>
              <w:sz w:val="24"/>
              <w:szCs w:val="24"/>
              <w:lang w:eastAsia="pt-BR"/>
              <w14:ligatures w14:val="standardContextual"/>
            </w:rPr>
          </w:pPr>
          <w:hyperlink w:anchor="_Toc184040757" w:history="1">
            <w:r w:rsidR="001515B2" w:rsidRPr="00A715A5">
              <w:rPr>
                <w:rStyle w:val="Hyperlink"/>
                <w:rFonts w:ascii="Arial" w:hAnsi="Arial" w:cs="Arial"/>
                <w:noProof/>
                <w:lang w:val="en-US"/>
              </w:rPr>
              <w:t>7</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lang w:val="en-US"/>
              </w:rPr>
              <w:t>RESTRIÇÕES</w:t>
            </w:r>
            <w:r w:rsidR="001515B2">
              <w:rPr>
                <w:noProof/>
                <w:webHidden/>
              </w:rPr>
              <w:tab/>
            </w:r>
            <w:r w:rsidR="001515B2">
              <w:rPr>
                <w:noProof/>
                <w:webHidden/>
              </w:rPr>
              <w:fldChar w:fldCharType="begin"/>
            </w:r>
            <w:r w:rsidR="001515B2">
              <w:rPr>
                <w:noProof/>
                <w:webHidden/>
              </w:rPr>
              <w:instrText xml:space="preserve"> PAGEREF _Toc184040757 \h </w:instrText>
            </w:r>
            <w:r w:rsidR="001515B2">
              <w:rPr>
                <w:noProof/>
                <w:webHidden/>
              </w:rPr>
            </w:r>
            <w:r w:rsidR="001515B2">
              <w:rPr>
                <w:noProof/>
                <w:webHidden/>
              </w:rPr>
              <w:fldChar w:fldCharType="separate"/>
            </w:r>
            <w:r w:rsidR="001515B2">
              <w:rPr>
                <w:noProof/>
                <w:webHidden/>
              </w:rPr>
              <w:t>15</w:t>
            </w:r>
            <w:r w:rsidR="001515B2">
              <w:rPr>
                <w:noProof/>
                <w:webHidden/>
              </w:rPr>
              <w:fldChar w:fldCharType="end"/>
            </w:r>
          </w:hyperlink>
        </w:p>
        <w:p w14:paraId="45D32414" w14:textId="07BEE951" w:rsidR="001515B2" w:rsidRDefault="00000000">
          <w:pPr>
            <w:pStyle w:val="Sumrio1"/>
            <w:rPr>
              <w:rFonts w:eastAsiaTheme="minorEastAsia"/>
              <w:noProof/>
              <w:kern w:val="2"/>
              <w:sz w:val="24"/>
              <w:szCs w:val="24"/>
              <w:lang w:eastAsia="pt-BR"/>
              <w14:ligatures w14:val="standardContextual"/>
            </w:rPr>
          </w:pPr>
          <w:hyperlink w:anchor="_Toc184040758" w:history="1">
            <w:r w:rsidR="001515B2" w:rsidRPr="00A715A5">
              <w:rPr>
                <w:rStyle w:val="Hyperlink"/>
                <w:rFonts w:ascii="Arial" w:hAnsi="Arial" w:cs="Arial"/>
                <w:noProof/>
              </w:rPr>
              <w:t>8</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ANÁLISE DE RISCOS DE UM PROJETO</w:t>
            </w:r>
            <w:r w:rsidR="001515B2">
              <w:rPr>
                <w:noProof/>
                <w:webHidden/>
              </w:rPr>
              <w:tab/>
            </w:r>
            <w:r w:rsidR="001515B2">
              <w:rPr>
                <w:noProof/>
                <w:webHidden/>
              </w:rPr>
              <w:fldChar w:fldCharType="begin"/>
            </w:r>
            <w:r w:rsidR="001515B2">
              <w:rPr>
                <w:noProof/>
                <w:webHidden/>
              </w:rPr>
              <w:instrText xml:space="preserve"> PAGEREF _Toc184040758 \h </w:instrText>
            </w:r>
            <w:r w:rsidR="001515B2">
              <w:rPr>
                <w:noProof/>
                <w:webHidden/>
              </w:rPr>
            </w:r>
            <w:r w:rsidR="001515B2">
              <w:rPr>
                <w:noProof/>
                <w:webHidden/>
              </w:rPr>
              <w:fldChar w:fldCharType="separate"/>
            </w:r>
            <w:r w:rsidR="001515B2">
              <w:rPr>
                <w:noProof/>
                <w:webHidden/>
              </w:rPr>
              <w:t>16</w:t>
            </w:r>
            <w:r w:rsidR="001515B2">
              <w:rPr>
                <w:noProof/>
                <w:webHidden/>
              </w:rPr>
              <w:fldChar w:fldCharType="end"/>
            </w:r>
          </w:hyperlink>
        </w:p>
        <w:p w14:paraId="501BDAE5" w14:textId="729B48EF" w:rsidR="001515B2" w:rsidRDefault="00000000">
          <w:pPr>
            <w:pStyle w:val="Sumrio1"/>
            <w:rPr>
              <w:rFonts w:eastAsiaTheme="minorEastAsia"/>
              <w:noProof/>
              <w:kern w:val="2"/>
              <w:sz w:val="24"/>
              <w:szCs w:val="24"/>
              <w:lang w:eastAsia="pt-BR"/>
              <w14:ligatures w14:val="standardContextual"/>
            </w:rPr>
          </w:pPr>
          <w:hyperlink w:anchor="_Toc184040759" w:history="1">
            <w:r w:rsidR="001515B2" w:rsidRPr="00A715A5">
              <w:rPr>
                <w:rStyle w:val="Hyperlink"/>
                <w:rFonts w:ascii="Arial" w:hAnsi="Arial" w:cs="Arial"/>
                <w:noProof/>
              </w:rPr>
              <w:t>8.1.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Nível e Planos de Ação para os Riscos</w:t>
            </w:r>
            <w:r w:rsidR="001515B2">
              <w:rPr>
                <w:noProof/>
                <w:webHidden/>
              </w:rPr>
              <w:tab/>
            </w:r>
            <w:r w:rsidR="001515B2">
              <w:rPr>
                <w:noProof/>
                <w:webHidden/>
              </w:rPr>
              <w:fldChar w:fldCharType="begin"/>
            </w:r>
            <w:r w:rsidR="001515B2">
              <w:rPr>
                <w:noProof/>
                <w:webHidden/>
              </w:rPr>
              <w:instrText xml:space="preserve"> PAGEREF _Toc184040759 \h </w:instrText>
            </w:r>
            <w:r w:rsidR="001515B2">
              <w:rPr>
                <w:noProof/>
                <w:webHidden/>
              </w:rPr>
            </w:r>
            <w:r w:rsidR="001515B2">
              <w:rPr>
                <w:noProof/>
                <w:webHidden/>
              </w:rPr>
              <w:fldChar w:fldCharType="separate"/>
            </w:r>
            <w:r w:rsidR="001515B2">
              <w:rPr>
                <w:noProof/>
                <w:webHidden/>
              </w:rPr>
              <w:t>16</w:t>
            </w:r>
            <w:r w:rsidR="001515B2">
              <w:rPr>
                <w:noProof/>
                <w:webHidden/>
              </w:rPr>
              <w:fldChar w:fldCharType="end"/>
            </w:r>
          </w:hyperlink>
        </w:p>
        <w:p w14:paraId="57A975E8" w14:textId="70853CED" w:rsidR="001515B2" w:rsidRDefault="00000000">
          <w:pPr>
            <w:pStyle w:val="Sumrio1"/>
            <w:rPr>
              <w:rFonts w:eastAsiaTheme="minorEastAsia"/>
              <w:noProof/>
              <w:kern w:val="2"/>
              <w:sz w:val="24"/>
              <w:szCs w:val="24"/>
              <w:lang w:eastAsia="pt-BR"/>
              <w14:ligatures w14:val="standardContextual"/>
            </w:rPr>
          </w:pPr>
          <w:hyperlink w:anchor="_Toc184040760" w:history="1">
            <w:r w:rsidR="001515B2" w:rsidRPr="00A715A5">
              <w:rPr>
                <w:rStyle w:val="Hyperlink"/>
                <w:rFonts w:ascii="Arial" w:hAnsi="Arial" w:cs="Arial"/>
                <w:noProof/>
              </w:rPr>
              <w:t>9</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SPRINTS</w:t>
            </w:r>
            <w:r w:rsidR="001515B2">
              <w:rPr>
                <w:noProof/>
                <w:webHidden/>
              </w:rPr>
              <w:tab/>
            </w:r>
            <w:r w:rsidR="001515B2">
              <w:rPr>
                <w:noProof/>
                <w:webHidden/>
              </w:rPr>
              <w:fldChar w:fldCharType="begin"/>
            </w:r>
            <w:r w:rsidR="001515B2">
              <w:rPr>
                <w:noProof/>
                <w:webHidden/>
              </w:rPr>
              <w:instrText xml:space="preserve"> PAGEREF _Toc184040760 \h </w:instrText>
            </w:r>
            <w:r w:rsidR="001515B2">
              <w:rPr>
                <w:noProof/>
                <w:webHidden/>
              </w:rPr>
            </w:r>
            <w:r w:rsidR="001515B2">
              <w:rPr>
                <w:noProof/>
                <w:webHidden/>
              </w:rPr>
              <w:fldChar w:fldCharType="separate"/>
            </w:r>
            <w:r w:rsidR="001515B2">
              <w:rPr>
                <w:noProof/>
                <w:webHidden/>
              </w:rPr>
              <w:t>17</w:t>
            </w:r>
            <w:r w:rsidR="001515B2">
              <w:rPr>
                <w:noProof/>
                <w:webHidden/>
              </w:rPr>
              <w:fldChar w:fldCharType="end"/>
            </w:r>
          </w:hyperlink>
        </w:p>
        <w:p w14:paraId="1B1D22A5" w14:textId="4F2F41EB" w:rsidR="001515B2" w:rsidRDefault="00000000">
          <w:pPr>
            <w:pStyle w:val="Sumrio1"/>
            <w:rPr>
              <w:rFonts w:eastAsiaTheme="minorEastAsia"/>
              <w:noProof/>
              <w:kern w:val="2"/>
              <w:sz w:val="24"/>
              <w:szCs w:val="24"/>
              <w:lang w:eastAsia="pt-BR"/>
              <w14:ligatures w14:val="standardContextual"/>
            </w:rPr>
          </w:pPr>
          <w:hyperlink w:anchor="_Toc184040761" w:history="1">
            <w:r w:rsidR="001515B2" w:rsidRPr="00A715A5">
              <w:rPr>
                <w:rStyle w:val="Hyperlink"/>
                <w:rFonts w:ascii="Arial" w:hAnsi="Arial" w:cs="Arial"/>
                <w:noProof/>
              </w:rPr>
              <w:t>9.1.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Primeiro Sprint</w:t>
            </w:r>
            <w:r w:rsidR="001515B2">
              <w:rPr>
                <w:noProof/>
                <w:webHidden/>
              </w:rPr>
              <w:tab/>
            </w:r>
            <w:r w:rsidR="001515B2">
              <w:rPr>
                <w:noProof/>
                <w:webHidden/>
              </w:rPr>
              <w:fldChar w:fldCharType="begin"/>
            </w:r>
            <w:r w:rsidR="001515B2">
              <w:rPr>
                <w:noProof/>
                <w:webHidden/>
              </w:rPr>
              <w:instrText xml:space="preserve"> PAGEREF _Toc184040761 \h </w:instrText>
            </w:r>
            <w:r w:rsidR="001515B2">
              <w:rPr>
                <w:noProof/>
                <w:webHidden/>
              </w:rPr>
            </w:r>
            <w:r w:rsidR="001515B2">
              <w:rPr>
                <w:noProof/>
                <w:webHidden/>
              </w:rPr>
              <w:fldChar w:fldCharType="separate"/>
            </w:r>
            <w:r w:rsidR="001515B2">
              <w:rPr>
                <w:noProof/>
                <w:webHidden/>
              </w:rPr>
              <w:t>17</w:t>
            </w:r>
            <w:r w:rsidR="001515B2">
              <w:rPr>
                <w:noProof/>
                <w:webHidden/>
              </w:rPr>
              <w:fldChar w:fldCharType="end"/>
            </w:r>
          </w:hyperlink>
        </w:p>
        <w:p w14:paraId="47C6D3DB" w14:textId="7693CCD6" w:rsidR="001515B2" w:rsidRDefault="00000000">
          <w:pPr>
            <w:pStyle w:val="Sumrio1"/>
            <w:rPr>
              <w:rFonts w:eastAsiaTheme="minorEastAsia"/>
              <w:noProof/>
              <w:kern w:val="2"/>
              <w:sz w:val="24"/>
              <w:szCs w:val="24"/>
              <w:lang w:eastAsia="pt-BR"/>
              <w14:ligatures w14:val="standardContextual"/>
            </w:rPr>
          </w:pPr>
          <w:hyperlink w:anchor="_Toc184040762" w:history="1">
            <w:r w:rsidR="001515B2" w:rsidRPr="00A715A5">
              <w:rPr>
                <w:rStyle w:val="Hyperlink"/>
                <w:rFonts w:ascii="Arial" w:hAnsi="Arial" w:cs="Arial"/>
                <w:noProof/>
              </w:rPr>
              <w:t>9.1.1.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Product Backlog</w:t>
            </w:r>
            <w:r w:rsidR="001515B2">
              <w:rPr>
                <w:noProof/>
                <w:webHidden/>
              </w:rPr>
              <w:tab/>
            </w:r>
            <w:r w:rsidR="001515B2">
              <w:rPr>
                <w:noProof/>
                <w:webHidden/>
              </w:rPr>
              <w:fldChar w:fldCharType="begin"/>
            </w:r>
            <w:r w:rsidR="001515B2">
              <w:rPr>
                <w:noProof/>
                <w:webHidden/>
              </w:rPr>
              <w:instrText xml:space="preserve"> PAGEREF _Toc184040762 \h </w:instrText>
            </w:r>
            <w:r w:rsidR="001515B2">
              <w:rPr>
                <w:noProof/>
                <w:webHidden/>
              </w:rPr>
            </w:r>
            <w:r w:rsidR="001515B2">
              <w:rPr>
                <w:noProof/>
                <w:webHidden/>
              </w:rPr>
              <w:fldChar w:fldCharType="separate"/>
            </w:r>
            <w:r w:rsidR="001515B2">
              <w:rPr>
                <w:noProof/>
                <w:webHidden/>
              </w:rPr>
              <w:t>17</w:t>
            </w:r>
            <w:r w:rsidR="001515B2">
              <w:rPr>
                <w:noProof/>
                <w:webHidden/>
              </w:rPr>
              <w:fldChar w:fldCharType="end"/>
            </w:r>
          </w:hyperlink>
        </w:p>
        <w:p w14:paraId="31BA5013" w14:textId="785B64A5" w:rsidR="001515B2" w:rsidRDefault="00000000">
          <w:pPr>
            <w:pStyle w:val="Sumrio1"/>
            <w:rPr>
              <w:rFonts w:eastAsiaTheme="minorEastAsia"/>
              <w:noProof/>
              <w:kern w:val="2"/>
              <w:sz w:val="24"/>
              <w:szCs w:val="24"/>
              <w:lang w:eastAsia="pt-BR"/>
              <w14:ligatures w14:val="standardContextual"/>
            </w:rPr>
          </w:pPr>
          <w:hyperlink w:anchor="_Toc184040763" w:history="1">
            <w:r w:rsidR="001515B2" w:rsidRPr="00A715A5">
              <w:rPr>
                <w:rStyle w:val="Hyperlink"/>
                <w:rFonts w:ascii="Arial" w:hAnsi="Arial" w:cs="Arial"/>
                <w:noProof/>
              </w:rPr>
              <w:t>9.1.2.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Sprint Backlog</w:t>
            </w:r>
            <w:r w:rsidR="001515B2">
              <w:rPr>
                <w:noProof/>
                <w:webHidden/>
              </w:rPr>
              <w:tab/>
            </w:r>
            <w:r w:rsidR="001515B2">
              <w:rPr>
                <w:noProof/>
                <w:webHidden/>
              </w:rPr>
              <w:fldChar w:fldCharType="begin"/>
            </w:r>
            <w:r w:rsidR="001515B2">
              <w:rPr>
                <w:noProof/>
                <w:webHidden/>
              </w:rPr>
              <w:instrText xml:space="preserve"> PAGEREF _Toc184040763 \h </w:instrText>
            </w:r>
            <w:r w:rsidR="001515B2">
              <w:rPr>
                <w:noProof/>
                <w:webHidden/>
              </w:rPr>
            </w:r>
            <w:r w:rsidR="001515B2">
              <w:rPr>
                <w:noProof/>
                <w:webHidden/>
              </w:rPr>
              <w:fldChar w:fldCharType="separate"/>
            </w:r>
            <w:r w:rsidR="001515B2">
              <w:rPr>
                <w:noProof/>
                <w:webHidden/>
              </w:rPr>
              <w:t>18</w:t>
            </w:r>
            <w:r w:rsidR="001515B2">
              <w:rPr>
                <w:noProof/>
                <w:webHidden/>
              </w:rPr>
              <w:fldChar w:fldCharType="end"/>
            </w:r>
          </w:hyperlink>
        </w:p>
        <w:p w14:paraId="539EC8BC" w14:textId="6F254191" w:rsidR="001515B2" w:rsidRDefault="00000000">
          <w:pPr>
            <w:pStyle w:val="Sumrio1"/>
            <w:rPr>
              <w:rFonts w:eastAsiaTheme="minorEastAsia"/>
              <w:noProof/>
              <w:kern w:val="2"/>
              <w:sz w:val="24"/>
              <w:szCs w:val="24"/>
              <w:lang w:eastAsia="pt-BR"/>
              <w14:ligatures w14:val="standardContextual"/>
            </w:rPr>
          </w:pPr>
          <w:hyperlink w:anchor="_Toc184040764" w:history="1">
            <w:r w:rsidR="001515B2" w:rsidRPr="00A715A5">
              <w:rPr>
                <w:rStyle w:val="Hyperlink"/>
                <w:rFonts w:ascii="Arial" w:hAnsi="Arial" w:cs="Arial"/>
                <w:noProof/>
              </w:rPr>
              <w:t>9.1.3.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Burn Down Chart</w:t>
            </w:r>
            <w:r w:rsidR="001515B2">
              <w:rPr>
                <w:noProof/>
                <w:webHidden/>
              </w:rPr>
              <w:tab/>
            </w:r>
            <w:r w:rsidR="001515B2">
              <w:rPr>
                <w:noProof/>
                <w:webHidden/>
              </w:rPr>
              <w:fldChar w:fldCharType="begin"/>
            </w:r>
            <w:r w:rsidR="001515B2">
              <w:rPr>
                <w:noProof/>
                <w:webHidden/>
              </w:rPr>
              <w:instrText xml:space="preserve"> PAGEREF _Toc184040764 \h </w:instrText>
            </w:r>
            <w:r w:rsidR="001515B2">
              <w:rPr>
                <w:noProof/>
                <w:webHidden/>
              </w:rPr>
            </w:r>
            <w:r w:rsidR="001515B2">
              <w:rPr>
                <w:noProof/>
                <w:webHidden/>
              </w:rPr>
              <w:fldChar w:fldCharType="separate"/>
            </w:r>
            <w:r w:rsidR="001515B2">
              <w:rPr>
                <w:noProof/>
                <w:webHidden/>
              </w:rPr>
              <w:t>18</w:t>
            </w:r>
            <w:r w:rsidR="001515B2">
              <w:rPr>
                <w:noProof/>
                <w:webHidden/>
              </w:rPr>
              <w:fldChar w:fldCharType="end"/>
            </w:r>
          </w:hyperlink>
        </w:p>
        <w:p w14:paraId="0D87BA5A" w14:textId="5F0D4846" w:rsidR="001515B2" w:rsidRDefault="00000000">
          <w:pPr>
            <w:pStyle w:val="Sumrio1"/>
            <w:rPr>
              <w:rFonts w:eastAsiaTheme="minorEastAsia"/>
              <w:noProof/>
              <w:kern w:val="2"/>
              <w:sz w:val="24"/>
              <w:szCs w:val="24"/>
              <w:lang w:eastAsia="pt-BR"/>
              <w14:ligatures w14:val="standardContextual"/>
            </w:rPr>
          </w:pPr>
          <w:hyperlink w:anchor="_Toc184040765" w:history="1">
            <w:r w:rsidR="001515B2" w:rsidRPr="00A715A5">
              <w:rPr>
                <w:rStyle w:val="Hyperlink"/>
                <w:rFonts w:ascii="Arial" w:hAnsi="Arial" w:cs="Arial"/>
                <w:noProof/>
              </w:rPr>
              <w:t>9.1.4.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Diagramas</w:t>
            </w:r>
            <w:r w:rsidR="001515B2">
              <w:rPr>
                <w:noProof/>
                <w:webHidden/>
              </w:rPr>
              <w:tab/>
            </w:r>
            <w:r w:rsidR="001515B2">
              <w:rPr>
                <w:noProof/>
                <w:webHidden/>
              </w:rPr>
              <w:fldChar w:fldCharType="begin"/>
            </w:r>
            <w:r w:rsidR="001515B2">
              <w:rPr>
                <w:noProof/>
                <w:webHidden/>
              </w:rPr>
              <w:instrText xml:space="preserve"> PAGEREF _Toc184040765 \h </w:instrText>
            </w:r>
            <w:r w:rsidR="001515B2">
              <w:rPr>
                <w:noProof/>
                <w:webHidden/>
              </w:rPr>
            </w:r>
            <w:r w:rsidR="001515B2">
              <w:rPr>
                <w:noProof/>
                <w:webHidden/>
              </w:rPr>
              <w:fldChar w:fldCharType="separate"/>
            </w:r>
            <w:r w:rsidR="001515B2">
              <w:rPr>
                <w:noProof/>
                <w:webHidden/>
              </w:rPr>
              <w:t>19</w:t>
            </w:r>
            <w:r w:rsidR="001515B2">
              <w:rPr>
                <w:noProof/>
                <w:webHidden/>
              </w:rPr>
              <w:fldChar w:fldCharType="end"/>
            </w:r>
          </w:hyperlink>
        </w:p>
        <w:p w14:paraId="2B04D14F" w14:textId="56DFD4D5" w:rsidR="001515B2" w:rsidRDefault="00000000">
          <w:pPr>
            <w:pStyle w:val="Sumrio1"/>
            <w:rPr>
              <w:rFonts w:eastAsiaTheme="minorEastAsia"/>
              <w:noProof/>
              <w:kern w:val="2"/>
              <w:sz w:val="24"/>
              <w:szCs w:val="24"/>
              <w:lang w:eastAsia="pt-BR"/>
              <w14:ligatures w14:val="standardContextual"/>
            </w:rPr>
          </w:pPr>
          <w:hyperlink w:anchor="_Toc184040766" w:history="1">
            <w:r w:rsidR="001515B2" w:rsidRPr="00A715A5">
              <w:rPr>
                <w:rStyle w:val="Hyperlink"/>
                <w:rFonts w:ascii="Arial" w:hAnsi="Arial" w:cs="Arial"/>
                <w:noProof/>
              </w:rPr>
              <w:t>9.1.5.</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Plano de testes</w:t>
            </w:r>
            <w:r w:rsidR="001515B2">
              <w:rPr>
                <w:noProof/>
                <w:webHidden/>
              </w:rPr>
              <w:tab/>
            </w:r>
            <w:r w:rsidR="001515B2">
              <w:rPr>
                <w:noProof/>
                <w:webHidden/>
              </w:rPr>
              <w:fldChar w:fldCharType="begin"/>
            </w:r>
            <w:r w:rsidR="001515B2">
              <w:rPr>
                <w:noProof/>
                <w:webHidden/>
              </w:rPr>
              <w:instrText xml:space="preserve"> PAGEREF _Toc184040766 \h </w:instrText>
            </w:r>
            <w:r w:rsidR="001515B2">
              <w:rPr>
                <w:noProof/>
                <w:webHidden/>
              </w:rPr>
            </w:r>
            <w:r w:rsidR="001515B2">
              <w:rPr>
                <w:noProof/>
                <w:webHidden/>
              </w:rPr>
              <w:fldChar w:fldCharType="separate"/>
            </w:r>
            <w:r w:rsidR="001515B2">
              <w:rPr>
                <w:noProof/>
                <w:webHidden/>
              </w:rPr>
              <w:t>25</w:t>
            </w:r>
            <w:r w:rsidR="001515B2">
              <w:rPr>
                <w:noProof/>
                <w:webHidden/>
              </w:rPr>
              <w:fldChar w:fldCharType="end"/>
            </w:r>
          </w:hyperlink>
        </w:p>
        <w:p w14:paraId="72DE8988" w14:textId="1EE9B5A0" w:rsidR="001515B2" w:rsidRDefault="00000000">
          <w:pPr>
            <w:pStyle w:val="Sumrio1"/>
            <w:rPr>
              <w:rFonts w:eastAsiaTheme="minorEastAsia"/>
              <w:noProof/>
              <w:kern w:val="2"/>
              <w:sz w:val="24"/>
              <w:szCs w:val="24"/>
              <w:lang w:eastAsia="pt-BR"/>
              <w14:ligatures w14:val="standardContextual"/>
            </w:rPr>
          </w:pPr>
          <w:hyperlink w:anchor="_Toc184040767" w:history="1">
            <w:r w:rsidR="001515B2" w:rsidRPr="00A715A5">
              <w:rPr>
                <w:rStyle w:val="Hyperlink"/>
                <w:rFonts w:ascii="Arial" w:hAnsi="Arial" w:cs="Arial"/>
                <w:noProof/>
              </w:rPr>
              <w:t>9.1.5.1.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Resultados</w:t>
            </w:r>
            <w:r w:rsidR="001515B2">
              <w:rPr>
                <w:noProof/>
                <w:webHidden/>
              </w:rPr>
              <w:tab/>
            </w:r>
            <w:r w:rsidR="001515B2">
              <w:rPr>
                <w:noProof/>
                <w:webHidden/>
              </w:rPr>
              <w:fldChar w:fldCharType="begin"/>
            </w:r>
            <w:r w:rsidR="001515B2">
              <w:rPr>
                <w:noProof/>
                <w:webHidden/>
              </w:rPr>
              <w:instrText xml:space="preserve"> PAGEREF _Toc184040767 \h </w:instrText>
            </w:r>
            <w:r w:rsidR="001515B2">
              <w:rPr>
                <w:noProof/>
                <w:webHidden/>
              </w:rPr>
            </w:r>
            <w:r w:rsidR="001515B2">
              <w:rPr>
                <w:noProof/>
                <w:webHidden/>
              </w:rPr>
              <w:fldChar w:fldCharType="separate"/>
            </w:r>
            <w:r w:rsidR="001515B2">
              <w:rPr>
                <w:noProof/>
                <w:webHidden/>
              </w:rPr>
              <w:t>25</w:t>
            </w:r>
            <w:r w:rsidR="001515B2">
              <w:rPr>
                <w:noProof/>
                <w:webHidden/>
              </w:rPr>
              <w:fldChar w:fldCharType="end"/>
            </w:r>
          </w:hyperlink>
        </w:p>
        <w:p w14:paraId="5E4F0B55" w14:textId="379BE3A9" w:rsidR="001515B2" w:rsidRDefault="00000000">
          <w:pPr>
            <w:pStyle w:val="Sumrio1"/>
            <w:rPr>
              <w:rFonts w:eastAsiaTheme="minorEastAsia"/>
              <w:noProof/>
              <w:kern w:val="2"/>
              <w:sz w:val="24"/>
              <w:szCs w:val="24"/>
              <w:lang w:eastAsia="pt-BR"/>
              <w14:ligatures w14:val="standardContextual"/>
            </w:rPr>
          </w:pPr>
          <w:hyperlink w:anchor="_Toc184040768" w:history="1">
            <w:r w:rsidR="001515B2" w:rsidRPr="00A715A5">
              <w:rPr>
                <w:rStyle w:val="Hyperlink"/>
                <w:rFonts w:ascii="Arial" w:hAnsi="Arial" w:cs="Arial"/>
                <w:noProof/>
              </w:rPr>
              <w:t>9.1.6.</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Kanban e Retrospectiva</w:t>
            </w:r>
            <w:r w:rsidR="001515B2">
              <w:rPr>
                <w:noProof/>
                <w:webHidden/>
              </w:rPr>
              <w:tab/>
            </w:r>
            <w:r w:rsidR="001515B2">
              <w:rPr>
                <w:noProof/>
                <w:webHidden/>
              </w:rPr>
              <w:fldChar w:fldCharType="begin"/>
            </w:r>
            <w:r w:rsidR="001515B2">
              <w:rPr>
                <w:noProof/>
                <w:webHidden/>
              </w:rPr>
              <w:instrText xml:space="preserve"> PAGEREF _Toc184040768 \h </w:instrText>
            </w:r>
            <w:r w:rsidR="001515B2">
              <w:rPr>
                <w:noProof/>
                <w:webHidden/>
              </w:rPr>
            </w:r>
            <w:r w:rsidR="001515B2">
              <w:rPr>
                <w:noProof/>
                <w:webHidden/>
              </w:rPr>
              <w:fldChar w:fldCharType="separate"/>
            </w:r>
            <w:r w:rsidR="001515B2">
              <w:rPr>
                <w:noProof/>
                <w:webHidden/>
              </w:rPr>
              <w:t>26</w:t>
            </w:r>
            <w:r w:rsidR="001515B2">
              <w:rPr>
                <w:noProof/>
                <w:webHidden/>
              </w:rPr>
              <w:fldChar w:fldCharType="end"/>
            </w:r>
          </w:hyperlink>
        </w:p>
        <w:p w14:paraId="1972AF7F" w14:textId="41F65C64" w:rsidR="001515B2" w:rsidRDefault="00000000">
          <w:pPr>
            <w:pStyle w:val="Sumrio1"/>
            <w:rPr>
              <w:rFonts w:eastAsiaTheme="minorEastAsia"/>
              <w:noProof/>
              <w:kern w:val="2"/>
              <w:sz w:val="24"/>
              <w:szCs w:val="24"/>
              <w:lang w:eastAsia="pt-BR"/>
              <w14:ligatures w14:val="standardContextual"/>
            </w:rPr>
          </w:pPr>
          <w:hyperlink w:anchor="_Toc184040769" w:history="1">
            <w:r w:rsidR="001515B2" w:rsidRPr="00A715A5">
              <w:rPr>
                <w:rStyle w:val="Hyperlink"/>
                <w:rFonts w:ascii="Arial" w:hAnsi="Arial" w:cs="Arial"/>
                <w:noProof/>
              </w:rPr>
              <w:t>9.2.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Segundo Sprint</w:t>
            </w:r>
            <w:r w:rsidR="001515B2">
              <w:rPr>
                <w:noProof/>
                <w:webHidden/>
              </w:rPr>
              <w:tab/>
            </w:r>
            <w:r w:rsidR="001515B2">
              <w:rPr>
                <w:noProof/>
                <w:webHidden/>
              </w:rPr>
              <w:fldChar w:fldCharType="begin"/>
            </w:r>
            <w:r w:rsidR="001515B2">
              <w:rPr>
                <w:noProof/>
                <w:webHidden/>
              </w:rPr>
              <w:instrText xml:space="preserve"> PAGEREF _Toc184040769 \h </w:instrText>
            </w:r>
            <w:r w:rsidR="001515B2">
              <w:rPr>
                <w:noProof/>
                <w:webHidden/>
              </w:rPr>
            </w:r>
            <w:r w:rsidR="001515B2">
              <w:rPr>
                <w:noProof/>
                <w:webHidden/>
              </w:rPr>
              <w:fldChar w:fldCharType="separate"/>
            </w:r>
            <w:r w:rsidR="001515B2">
              <w:rPr>
                <w:noProof/>
                <w:webHidden/>
              </w:rPr>
              <w:t>28</w:t>
            </w:r>
            <w:r w:rsidR="001515B2">
              <w:rPr>
                <w:noProof/>
                <w:webHidden/>
              </w:rPr>
              <w:fldChar w:fldCharType="end"/>
            </w:r>
          </w:hyperlink>
        </w:p>
        <w:p w14:paraId="5FC35907" w14:textId="497B537C" w:rsidR="001515B2" w:rsidRDefault="00000000">
          <w:pPr>
            <w:pStyle w:val="Sumrio1"/>
            <w:rPr>
              <w:rFonts w:eastAsiaTheme="minorEastAsia"/>
              <w:noProof/>
              <w:kern w:val="2"/>
              <w:sz w:val="24"/>
              <w:szCs w:val="24"/>
              <w:lang w:eastAsia="pt-BR"/>
              <w14:ligatures w14:val="standardContextual"/>
            </w:rPr>
          </w:pPr>
          <w:hyperlink w:anchor="_Toc184040781" w:history="1">
            <w:r w:rsidR="001515B2" w:rsidRPr="00A715A5">
              <w:rPr>
                <w:rStyle w:val="Hyperlink"/>
                <w:rFonts w:ascii="Arial" w:hAnsi="Arial" w:cs="Arial"/>
                <w:noProof/>
              </w:rPr>
              <w:t>9.2.1.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Product Backlog</w:t>
            </w:r>
            <w:r w:rsidR="001515B2">
              <w:rPr>
                <w:noProof/>
                <w:webHidden/>
              </w:rPr>
              <w:tab/>
            </w:r>
            <w:r w:rsidR="001515B2">
              <w:rPr>
                <w:noProof/>
                <w:webHidden/>
              </w:rPr>
              <w:fldChar w:fldCharType="begin"/>
            </w:r>
            <w:r w:rsidR="001515B2">
              <w:rPr>
                <w:noProof/>
                <w:webHidden/>
              </w:rPr>
              <w:instrText xml:space="preserve"> PAGEREF _Toc184040781 \h </w:instrText>
            </w:r>
            <w:r w:rsidR="001515B2">
              <w:rPr>
                <w:noProof/>
                <w:webHidden/>
              </w:rPr>
            </w:r>
            <w:r w:rsidR="001515B2">
              <w:rPr>
                <w:noProof/>
                <w:webHidden/>
              </w:rPr>
              <w:fldChar w:fldCharType="separate"/>
            </w:r>
            <w:r w:rsidR="001515B2">
              <w:rPr>
                <w:noProof/>
                <w:webHidden/>
              </w:rPr>
              <w:t>28</w:t>
            </w:r>
            <w:r w:rsidR="001515B2">
              <w:rPr>
                <w:noProof/>
                <w:webHidden/>
              </w:rPr>
              <w:fldChar w:fldCharType="end"/>
            </w:r>
          </w:hyperlink>
        </w:p>
        <w:p w14:paraId="643B3CBB" w14:textId="1664715C" w:rsidR="001515B2" w:rsidRDefault="00000000">
          <w:pPr>
            <w:pStyle w:val="Sumrio1"/>
            <w:rPr>
              <w:rFonts w:eastAsiaTheme="minorEastAsia"/>
              <w:noProof/>
              <w:kern w:val="2"/>
              <w:sz w:val="24"/>
              <w:szCs w:val="24"/>
              <w:lang w:eastAsia="pt-BR"/>
              <w14:ligatures w14:val="standardContextual"/>
            </w:rPr>
          </w:pPr>
          <w:hyperlink w:anchor="_Toc184040782" w:history="1">
            <w:r w:rsidR="001515B2" w:rsidRPr="00A715A5">
              <w:rPr>
                <w:rStyle w:val="Hyperlink"/>
                <w:rFonts w:ascii="Arial" w:hAnsi="Arial" w:cs="Arial"/>
                <w:noProof/>
              </w:rPr>
              <w:t>9.2.2.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Sprint Backlog</w:t>
            </w:r>
            <w:r w:rsidR="001515B2">
              <w:rPr>
                <w:noProof/>
                <w:webHidden/>
              </w:rPr>
              <w:tab/>
            </w:r>
            <w:r w:rsidR="001515B2">
              <w:rPr>
                <w:noProof/>
                <w:webHidden/>
              </w:rPr>
              <w:fldChar w:fldCharType="begin"/>
            </w:r>
            <w:r w:rsidR="001515B2">
              <w:rPr>
                <w:noProof/>
                <w:webHidden/>
              </w:rPr>
              <w:instrText xml:space="preserve"> PAGEREF _Toc184040782 \h </w:instrText>
            </w:r>
            <w:r w:rsidR="001515B2">
              <w:rPr>
                <w:noProof/>
                <w:webHidden/>
              </w:rPr>
            </w:r>
            <w:r w:rsidR="001515B2">
              <w:rPr>
                <w:noProof/>
                <w:webHidden/>
              </w:rPr>
              <w:fldChar w:fldCharType="separate"/>
            </w:r>
            <w:r w:rsidR="001515B2">
              <w:rPr>
                <w:noProof/>
                <w:webHidden/>
              </w:rPr>
              <w:t>28</w:t>
            </w:r>
            <w:r w:rsidR="001515B2">
              <w:rPr>
                <w:noProof/>
                <w:webHidden/>
              </w:rPr>
              <w:fldChar w:fldCharType="end"/>
            </w:r>
          </w:hyperlink>
        </w:p>
        <w:p w14:paraId="4F95ADF2" w14:textId="160D9AAA" w:rsidR="001515B2" w:rsidRDefault="00000000">
          <w:pPr>
            <w:pStyle w:val="Sumrio1"/>
            <w:rPr>
              <w:rFonts w:eastAsiaTheme="minorEastAsia"/>
              <w:noProof/>
              <w:kern w:val="2"/>
              <w:sz w:val="24"/>
              <w:szCs w:val="24"/>
              <w:lang w:eastAsia="pt-BR"/>
              <w14:ligatures w14:val="standardContextual"/>
            </w:rPr>
          </w:pPr>
          <w:hyperlink w:anchor="_Toc184040783" w:history="1">
            <w:r w:rsidR="001515B2" w:rsidRPr="00A715A5">
              <w:rPr>
                <w:rStyle w:val="Hyperlink"/>
                <w:rFonts w:ascii="Arial" w:hAnsi="Arial" w:cs="Arial"/>
                <w:noProof/>
              </w:rPr>
              <w:t>9.2.3.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Burn Down Chart</w:t>
            </w:r>
            <w:r w:rsidR="001515B2">
              <w:rPr>
                <w:noProof/>
                <w:webHidden/>
              </w:rPr>
              <w:tab/>
            </w:r>
            <w:r w:rsidR="001515B2">
              <w:rPr>
                <w:noProof/>
                <w:webHidden/>
              </w:rPr>
              <w:fldChar w:fldCharType="begin"/>
            </w:r>
            <w:r w:rsidR="001515B2">
              <w:rPr>
                <w:noProof/>
                <w:webHidden/>
              </w:rPr>
              <w:instrText xml:space="preserve"> PAGEREF _Toc184040783 \h </w:instrText>
            </w:r>
            <w:r w:rsidR="001515B2">
              <w:rPr>
                <w:noProof/>
                <w:webHidden/>
              </w:rPr>
            </w:r>
            <w:r w:rsidR="001515B2">
              <w:rPr>
                <w:noProof/>
                <w:webHidden/>
              </w:rPr>
              <w:fldChar w:fldCharType="separate"/>
            </w:r>
            <w:r w:rsidR="001515B2">
              <w:rPr>
                <w:noProof/>
                <w:webHidden/>
              </w:rPr>
              <w:t>29</w:t>
            </w:r>
            <w:r w:rsidR="001515B2">
              <w:rPr>
                <w:noProof/>
                <w:webHidden/>
              </w:rPr>
              <w:fldChar w:fldCharType="end"/>
            </w:r>
          </w:hyperlink>
        </w:p>
        <w:p w14:paraId="3C3EF8DA" w14:textId="5A24C0BB" w:rsidR="001515B2" w:rsidRDefault="00000000">
          <w:pPr>
            <w:pStyle w:val="Sumrio1"/>
            <w:rPr>
              <w:rFonts w:eastAsiaTheme="minorEastAsia"/>
              <w:noProof/>
              <w:kern w:val="2"/>
              <w:sz w:val="24"/>
              <w:szCs w:val="24"/>
              <w:lang w:eastAsia="pt-BR"/>
              <w14:ligatures w14:val="standardContextual"/>
            </w:rPr>
          </w:pPr>
          <w:hyperlink w:anchor="_Toc184040784" w:history="1">
            <w:r w:rsidR="001515B2" w:rsidRPr="00A715A5">
              <w:rPr>
                <w:rStyle w:val="Hyperlink"/>
                <w:rFonts w:ascii="Arial" w:hAnsi="Arial" w:cs="Arial"/>
                <w:noProof/>
              </w:rPr>
              <w:t>9.2.4.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Diagramas</w:t>
            </w:r>
            <w:r w:rsidR="001515B2">
              <w:rPr>
                <w:noProof/>
                <w:webHidden/>
              </w:rPr>
              <w:tab/>
            </w:r>
            <w:r w:rsidR="001515B2">
              <w:rPr>
                <w:noProof/>
                <w:webHidden/>
              </w:rPr>
              <w:fldChar w:fldCharType="begin"/>
            </w:r>
            <w:r w:rsidR="001515B2">
              <w:rPr>
                <w:noProof/>
                <w:webHidden/>
              </w:rPr>
              <w:instrText xml:space="preserve"> PAGEREF _Toc184040784 \h </w:instrText>
            </w:r>
            <w:r w:rsidR="001515B2">
              <w:rPr>
                <w:noProof/>
                <w:webHidden/>
              </w:rPr>
            </w:r>
            <w:r w:rsidR="001515B2">
              <w:rPr>
                <w:noProof/>
                <w:webHidden/>
              </w:rPr>
              <w:fldChar w:fldCharType="separate"/>
            </w:r>
            <w:r w:rsidR="001515B2">
              <w:rPr>
                <w:noProof/>
                <w:webHidden/>
              </w:rPr>
              <w:t>30</w:t>
            </w:r>
            <w:r w:rsidR="001515B2">
              <w:rPr>
                <w:noProof/>
                <w:webHidden/>
              </w:rPr>
              <w:fldChar w:fldCharType="end"/>
            </w:r>
          </w:hyperlink>
        </w:p>
        <w:p w14:paraId="56DD982A" w14:textId="33C3C10D" w:rsidR="001515B2" w:rsidRDefault="00000000">
          <w:pPr>
            <w:pStyle w:val="Sumrio1"/>
            <w:rPr>
              <w:rFonts w:eastAsiaTheme="minorEastAsia"/>
              <w:noProof/>
              <w:kern w:val="2"/>
              <w:sz w:val="24"/>
              <w:szCs w:val="24"/>
              <w:lang w:eastAsia="pt-BR"/>
              <w14:ligatures w14:val="standardContextual"/>
            </w:rPr>
          </w:pPr>
          <w:hyperlink w:anchor="_Toc184040785" w:history="1">
            <w:r w:rsidR="001515B2" w:rsidRPr="00A715A5">
              <w:rPr>
                <w:rStyle w:val="Hyperlink"/>
                <w:rFonts w:ascii="Arial" w:hAnsi="Arial" w:cs="Arial"/>
                <w:noProof/>
              </w:rPr>
              <w:t>9.2.5.</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Plano de testes</w:t>
            </w:r>
            <w:r w:rsidR="001515B2">
              <w:rPr>
                <w:noProof/>
                <w:webHidden/>
              </w:rPr>
              <w:tab/>
            </w:r>
            <w:r w:rsidR="001515B2">
              <w:rPr>
                <w:noProof/>
                <w:webHidden/>
              </w:rPr>
              <w:fldChar w:fldCharType="begin"/>
            </w:r>
            <w:r w:rsidR="001515B2">
              <w:rPr>
                <w:noProof/>
                <w:webHidden/>
              </w:rPr>
              <w:instrText xml:space="preserve"> PAGEREF _Toc184040785 \h </w:instrText>
            </w:r>
            <w:r w:rsidR="001515B2">
              <w:rPr>
                <w:noProof/>
                <w:webHidden/>
              </w:rPr>
            </w:r>
            <w:r w:rsidR="001515B2">
              <w:rPr>
                <w:noProof/>
                <w:webHidden/>
              </w:rPr>
              <w:fldChar w:fldCharType="separate"/>
            </w:r>
            <w:r w:rsidR="001515B2">
              <w:rPr>
                <w:noProof/>
                <w:webHidden/>
              </w:rPr>
              <w:t>36</w:t>
            </w:r>
            <w:r w:rsidR="001515B2">
              <w:rPr>
                <w:noProof/>
                <w:webHidden/>
              </w:rPr>
              <w:fldChar w:fldCharType="end"/>
            </w:r>
          </w:hyperlink>
        </w:p>
        <w:p w14:paraId="0E235C5A" w14:textId="2559AC65" w:rsidR="001515B2" w:rsidRDefault="00000000">
          <w:pPr>
            <w:pStyle w:val="Sumrio1"/>
            <w:rPr>
              <w:rFonts w:eastAsiaTheme="minorEastAsia"/>
              <w:noProof/>
              <w:kern w:val="2"/>
              <w:sz w:val="24"/>
              <w:szCs w:val="24"/>
              <w:lang w:eastAsia="pt-BR"/>
              <w14:ligatures w14:val="standardContextual"/>
            </w:rPr>
          </w:pPr>
          <w:hyperlink w:anchor="_Toc184040786" w:history="1">
            <w:r w:rsidR="001515B2" w:rsidRPr="00A715A5">
              <w:rPr>
                <w:rStyle w:val="Hyperlink"/>
                <w:rFonts w:ascii="Arial" w:hAnsi="Arial" w:cs="Arial"/>
                <w:noProof/>
              </w:rPr>
              <w:t>9.2.6.</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Kanban e Retrospectiva</w:t>
            </w:r>
            <w:r w:rsidR="001515B2">
              <w:rPr>
                <w:noProof/>
                <w:webHidden/>
              </w:rPr>
              <w:tab/>
            </w:r>
            <w:r w:rsidR="001515B2">
              <w:rPr>
                <w:noProof/>
                <w:webHidden/>
              </w:rPr>
              <w:fldChar w:fldCharType="begin"/>
            </w:r>
            <w:r w:rsidR="001515B2">
              <w:rPr>
                <w:noProof/>
                <w:webHidden/>
              </w:rPr>
              <w:instrText xml:space="preserve"> PAGEREF _Toc184040786 \h </w:instrText>
            </w:r>
            <w:r w:rsidR="001515B2">
              <w:rPr>
                <w:noProof/>
                <w:webHidden/>
              </w:rPr>
            </w:r>
            <w:r w:rsidR="001515B2">
              <w:rPr>
                <w:noProof/>
                <w:webHidden/>
              </w:rPr>
              <w:fldChar w:fldCharType="separate"/>
            </w:r>
            <w:r w:rsidR="001515B2">
              <w:rPr>
                <w:noProof/>
                <w:webHidden/>
              </w:rPr>
              <w:t>41</w:t>
            </w:r>
            <w:r w:rsidR="001515B2">
              <w:rPr>
                <w:noProof/>
                <w:webHidden/>
              </w:rPr>
              <w:fldChar w:fldCharType="end"/>
            </w:r>
          </w:hyperlink>
        </w:p>
        <w:p w14:paraId="7D9A9B0B" w14:textId="37DAF606" w:rsidR="001515B2" w:rsidRDefault="00000000">
          <w:pPr>
            <w:pStyle w:val="Sumrio1"/>
            <w:rPr>
              <w:rFonts w:eastAsiaTheme="minorEastAsia"/>
              <w:noProof/>
              <w:kern w:val="2"/>
              <w:sz w:val="24"/>
              <w:szCs w:val="24"/>
              <w:lang w:eastAsia="pt-BR"/>
              <w14:ligatures w14:val="standardContextual"/>
            </w:rPr>
          </w:pPr>
          <w:hyperlink w:anchor="_Toc184040791" w:history="1">
            <w:r w:rsidR="001515B2" w:rsidRPr="00A715A5">
              <w:rPr>
                <w:rStyle w:val="Hyperlink"/>
                <w:rFonts w:ascii="Arial" w:hAnsi="Arial" w:cs="Arial"/>
                <w:noProof/>
              </w:rPr>
              <w:t>9.3.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Terceiro Sprint</w:t>
            </w:r>
            <w:r w:rsidR="001515B2">
              <w:rPr>
                <w:noProof/>
                <w:webHidden/>
              </w:rPr>
              <w:tab/>
            </w:r>
            <w:r w:rsidR="001515B2">
              <w:rPr>
                <w:noProof/>
                <w:webHidden/>
              </w:rPr>
              <w:fldChar w:fldCharType="begin"/>
            </w:r>
            <w:r w:rsidR="001515B2">
              <w:rPr>
                <w:noProof/>
                <w:webHidden/>
              </w:rPr>
              <w:instrText xml:space="preserve"> PAGEREF _Toc184040791 \h </w:instrText>
            </w:r>
            <w:r w:rsidR="001515B2">
              <w:rPr>
                <w:noProof/>
                <w:webHidden/>
              </w:rPr>
            </w:r>
            <w:r w:rsidR="001515B2">
              <w:rPr>
                <w:noProof/>
                <w:webHidden/>
              </w:rPr>
              <w:fldChar w:fldCharType="separate"/>
            </w:r>
            <w:r w:rsidR="001515B2">
              <w:rPr>
                <w:noProof/>
                <w:webHidden/>
              </w:rPr>
              <w:t>42</w:t>
            </w:r>
            <w:r w:rsidR="001515B2">
              <w:rPr>
                <w:noProof/>
                <w:webHidden/>
              </w:rPr>
              <w:fldChar w:fldCharType="end"/>
            </w:r>
          </w:hyperlink>
        </w:p>
        <w:p w14:paraId="2F3AF799" w14:textId="5BB833F1" w:rsidR="001515B2" w:rsidRDefault="00000000">
          <w:pPr>
            <w:pStyle w:val="Sumrio1"/>
            <w:rPr>
              <w:rFonts w:eastAsiaTheme="minorEastAsia"/>
              <w:noProof/>
              <w:kern w:val="2"/>
              <w:sz w:val="24"/>
              <w:szCs w:val="24"/>
              <w:lang w:eastAsia="pt-BR"/>
              <w14:ligatures w14:val="standardContextual"/>
            </w:rPr>
          </w:pPr>
          <w:hyperlink w:anchor="_Toc184040793" w:history="1">
            <w:r w:rsidR="001515B2" w:rsidRPr="00A715A5">
              <w:rPr>
                <w:rStyle w:val="Hyperlink"/>
                <w:rFonts w:ascii="Arial" w:hAnsi="Arial" w:cs="Arial"/>
                <w:noProof/>
              </w:rPr>
              <w:t>9.3.1.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Product Backlog</w:t>
            </w:r>
            <w:r w:rsidR="001515B2">
              <w:rPr>
                <w:noProof/>
                <w:webHidden/>
              </w:rPr>
              <w:tab/>
            </w:r>
            <w:r w:rsidR="001515B2">
              <w:rPr>
                <w:noProof/>
                <w:webHidden/>
              </w:rPr>
              <w:fldChar w:fldCharType="begin"/>
            </w:r>
            <w:r w:rsidR="001515B2">
              <w:rPr>
                <w:noProof/>
                <w:webHidden/>
              </w:rPr>
              <w:instrText xml:space="preserve"> PAGEREF _Toc184040793 \h </w:instrText>
            </w:r>
            <w:r w:rsidR="001515B2">
              <w:rPr>
                <w:noProof/>
                <w:webHidden/>
              </w:rPr>
            </w:r>
            <w:r w:rsidR="001515B2">
              <w:rPr>
                <w:noProof/>
                <w:webHidden/>
              </w:rPr>
              <w:fldChar w:fldCharType="separate"/>
            </w:r>
            <w:r w:rsidR="001515B2">
              <w:rPr>
                <w:noProof/>
                <w:webHidden/>
              </w:rPr>
              <w:t>42</w:t>
            </w:r>
            <w:r w:rsidR="001515B2">
              <w:rPr>
                <w:noProof/>
                <w:webHidden/>
              </w:rPr>
              <w:fldChar w:fldCharType="end"/>
            </w:r>
          </w:hyperlink>
        </w:p>
        <w:p w14:paraId="04397324" w14:textId="52C40D70" w:rsidR="001515B2" w:rsidRDefault="00000000">
          <w:pPr>
            <w:pStyle w:val="Sumrio1"/>
            <w:rPr>
              <w:rFonts w:eastAsiaTheme="minorEastAsia"/>
              <w:noProof/>
              <w:kern w:val="2"/>
              <w:sz w:val="24"/>
              <w:szCs w:val="24"/>
              <w:lang w:eastAsia="pt-BR"/>
              <w14:ligatures w14:val="standardContextual"/>
            </w:rPr>
          </w:pPr>
          <w:hyperlink w:anchor="_Toc184040794" w:history="1">
            <w:r w:rsidR="001515B2" w:rsidRPr="00A715A5">
              <w:rPr>
                <w:rStyle w:val="Hyperlink"/>
                <w:rFonts w:ascii="Arial" w:hAnsi="Arial" w:cs="Arial"/>
                <w:noProof/>
              </w:rPr>
              <w:t>9.3.2.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Sprint Backlog</w:t>
            </w:r>
            <w:r w:rsidR="001515B2">
              <w:rPr>
                <w:noProof/>
                <w:webHidden/>
              </w:rPr>
              <w:tab/>
            </w:r>
            <w:r w:rsidR="001515B2">
              <w:rPr>
                <w:noProof/>
                <w:webHidden/>
              </w:rPr>
              <w:fldChar w:fldCharType="begin"/>
            </w:r>
            <w:r w:rsidR="001515B2">
              <w:rPr>
                <w:noProof/>
                <w:webHidden/>
              </w:rPr>
              <w:instrText xml:space="preserve"> PAGEREF _Toc184040794 \h </w:instrText>
            </w:r>
            <w:r w:rsidR="001515B2">
              <w:rPr>
                <w:noProof/>
                <w:webHidden/>
              </w:rPr>
            </w:r>
            <w:r w:rsidR="001515B2">
              <w:rPr>
                <w:noProof/>
                <w:webHidden/>
              </w:rPr>
              <w:fldChar w:fldCharType="separate"/>
            </w:r>
            <w:r w:rsidR="001515B2">
              <w:rPr>
                <w:noProof/>
                <w:webHidden/>
              </w:rPr>
              <w:t>43</w:t>
            </w:r>
            <w:r w:rsidR="001515B2">
              <w:rPr>
                <w:noProof/>
                <w:webHidden/>
              </w:rPr>
              <w:fldChar w:fldCharType="end"/>
            </w:r>
          </w:hyperlink>
        </w:p>
        <w:p w14:paraId="2B02D54A" w14:textId="3A9E3B4A" w:rsidR="001515B2" w:rsidRDefault="00000000">
          <w:pPr>
            <w:pStyle w:val="Sumrio1"/>
            <w:rPr>
              <w:rFonts w:eastAsiaTheme="minorEastAsia"/>
              <w:noProof/>
              <w:kern w:val="2"/>
              <w:sz w:val="24"/>
              <w:szCs w:val="24"/>
              <w:lang w:eastAsia="pt-BR"/>
              <w14:ligatures w14:val="standardContextual"/>
            </w:rPr>
          </w:pPr>
          <w:hyperlink w:anchor="_Toc184040795" w:history="1">
            <w:r w:rsidR="001515B2" w:rsidRPr="00A715A5">
              <w:rPr>
                <w:rStyle w:val="Hyperlink"/>
                <w:rFonts w:ascii="Arial" w:hAnsi="Arial" w:cs="Arial"/>
                <w:noProof/>
              </w:rPr>
              <w:t>9.3.3.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Burn Down Chart</w:t>
            </w:r>
            <w:r w:rsidR="001515B2">
              <w:rPr>
                <w:noProof/>
                <w:webHidden/>
              </w:rPr>
              <w:tab/>
            </w:r>
            <w:r w:rsidR="001515B2">
              <w:rPr>
                <w:noProof/>
                <w:webHidden/>
              </w:rPr>
              <w:fldChar w:fldCharType="begin"/>
            </w:r>
            <w:r w:rsidR="001515B2">
              <w:rPr>
                <w:noProof/>
                <w:webHidden/>
              </w:rPr>
              <w:instrText xml:space="preserve"> PAGEREF _Toc184040795 \h </w:instrText>
            </w:r>
            <w:r w:rsidR="001515B2">
              <w:rPr>
                <w:noProof/>
                <w:webHidden/>
              </w:rPr>
            </w:r>
            <w:r w:rsidR="001515B2">
              <w:rPr>
                <w:noProof/>
                <w:webHidden/>
              </w:rPr>
              <w:fldChar w:fldCharType="separate"/>
            </w:r>
            <w:r w:rsidR="001515B2">
              <w:rPr>
                <w:noProof/>
                <w:webHidden/>
              </w:rPr>
              <w:t>43</w:t>
            </w:r>
            <w:r w:rsidR="001515B2">
              <w:rPr>
                <w:noProof/>
                <w:webHidden/>
              </w:rPr>
              <w:fldChar w:fldCharType="end"/>
            </w:r>
          </w:hyperlink>
        </w:p>
        <w:p w14:paraId="26BD4DFA" w14:textId="53DBB530" w:rsidR="001515B2" w:rsidRDefault="00000000">
          <w:pPr>
            <w:pStyle w:val="Sumrio1"/>
            <w:rPr>
              <w:rFonts w:eastAsiaTheme="minorEastAsia"/>
              <w:noProof/>
              <w:kern w:val="2"/>
              <w:sz w:val="24"/>
              <w:szCs w:val="24"/>
              <w:lang w:eastAsia="pt-BR"/>
              <w14:ligatures w14:val="standardContextual"/>
            </w:rPr>
          </w:pPr>
          <w:hyperlink w:anchor="_Toc184040796" w:history="1">
            <w:r w:rsidR="001515B2" w:rsidRPr="00A715A5">
              <w:rPr>
                <w:rStyle w:val="Hyperlink"/>
                <w:rFonts w:ascii="Arial" w:hAnsi="Arial" w:cs="Arial"/>
                <w:noProof/>
              </w:rPr>
              <w:t>9.3.4.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Diagramas</w:t>
            </w:r>
            <w:r w:rsidR="001515B2">
              <w:rPr>
                <w:noProof/>
                <w:webHidden/>
              </w:rPr>
              <w:tab/>
            </w:r>
            <w:r w:rsidR="001515B2">
              <w:rPr>
                <w:noProof/>
                <w:webHidden/>
              </w:rPr>
              <w:fldChar w:fldCharType="begin"/>
            </w:r>
            <w:r w:rsidR="001515B2">
              <w:rPr>
                <w:noProof/>
                <w:webHidden/>
              </w:rPr>
              <w:instrText xml:space="preserve"> PAGEREF _Toc184040796 \h </w:instrText>
            </w:r>
            <w:r w:rsidR="001515B2">
              <w:rPr>
                <w:noProof/>
                <w:webHidden/>
              </w:rPr>
            </w:r>
            <w:r w:rsidR="001515B2">
              <w:rPr>
                <w:noProof/>
                <w:webHidden/>
              </w:rPr>
              <w:fldChar w:fldCharType="separate"/>
            </w:r>
            <w:r w:rsidR="001515B2">
              <w:rPr>
                <w:noProof/>
                <w:webHidden/>
              </w:rPr>
              <w:t>44</w:t>
            </w:r>
            <w:r w:rsidR="001515B2">
              <w:rPr>
                <w:noProof/>
                <w:webHidden/>
              </w:rPr>
              <w:fldChar w:fldCharType="end"/>
            </w:r>
          </w:hyperlink>
        </w:p>
        <w:p w14:paraId="47653E58" w14:textId="23401DE5" w:rsidR="001515B2" w:rsidRDefault="00000000">
          <w:pPr>
            <w:pStyle w:val="Sumrio1"/>
            <w:rPr>
              <w:rFonts w:eastAsiaTheme="minorEastAsia"/>
              <w:noProof/>
              <w:kern w:val="2"/>
              <w:sz w:val="24"/>
              <w:szCs w:val="24"/>
              <w:lang w:eastAsia="pt-BR"/>
              <w14:ligatures w14:val="standardContextual"/>
            </w:rPr>
          </w:pPr>
          <w:hyperlink w:anchor="_Toc184040797" w:history="1">
            <w:r w:rsidR="001515B2" w:rsidRPr="00A715A5">
              <w:rPr>
                <w:rStyle w:val="Hyperlink"/>
                <w:rFonts w:ascii="Arial" w:hAnsi="Arial" w:cs="Arial"/>
                <w:noProof/>
              </w:rPr>
              <w:t>9.3.5.</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Plano de testes</w:t>
            </w:r>
            <w:r w:rsidR="001515B2">
              <w:rPr>
                <w:noProof/>
                <w:webHidden/>
              </w:rPr>
              <w:tab/>
            </w:r>
            <w:r w:rsidR="001515B2">
              <w:rPr>
                <w:noProof/>
                <w:webHidden/>
              </w:rPr>
              <w:fldChar w:fldCharType="begin"/>
            </w:r>
            <w:r w:rsidR="001515B2">
              <w:rPr>
                <w:noProof/>
                <w:webHidden/>
              </w:rPr>
              <w:instrText xml:space="preserve"> PAGEREF _Toc184040797 \h </w:instrText>
            </w:r>
            <w:r w:rsidR="001515B2">
              <w:rPr>
                <w:noProof/>
                <w:webHidden/>
              </w:rPr>
            </w:r>
            <w:r w:rsidR="001515B2">
              <w:rPr>
                <w:noProof/>
                <w:webHidden/>
              </w:rPr>
              <w:fldChar w:fldCharType="separate"/>
            </w:r>
            <w:r w:rsidR="001515B2">
              <w:rPr>
                <w:noProof/>
                <w:webHidden/>
              </w:rPr>
              <w:t>50</w:t>
            </w:r>
            <w:r w:rsidR="001515B2">
              <w:rPr>
                <w:noProof/>
                <w:webHidden/>
              </w:rPr>
              <w:fldChar w:fldCharType="end"/>
            </w:r>
          </w:hyperlink>
        </w:p>
        <w:p w14:paraId="12159D99" w14:textId="73A7ED6E" w:rsidR="001515B2" w:rsidRDefault="00000000">
          <w:pPr>
            <w:pStyle w:val="Sumrio1"/>
            <w:rPr>
              <w:rFonts w:eastAsiaTheme="minorEastAsia"/>
              <w:noProof/>
              <w:kern w:val="2"/>
              <w:sz w:val="24"/>
              <w:szCs w:val="24"/>
              <w:lang w:eastAsia="pt-BR"/>
              <w14:ligatures w14:val="standardContextual"/>
            </w:rPr>
          </w:pPr>
          <w:hyperlink w:anchor="_Toc184040815" w:history="1">
            <w:r w:rsidR="001515B2" w:rsidRPr="00A715A5">
              <w:rPr>
                <w:rStyle w:val="Hyperlink"/>
                <w:rFonts w:ascii="Arial" w:hAnsi="Arial" w:cs="Arial"/>
                <w:noProof/>
              </w:rPr>
              <w:t>9.3.6.</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Kanban e Retrospectiva</w:t>
            </w:r>
            <w:r w:rsidR="001515B2">
              <w:rPr>
                <w:noProof/>
                <w:webHidden/>
              </w:rPr>
              <w:tab/>
            </w:r>
            <w:r w:rsidR="001515B2">
              <w:rPr>
                <w:noProof/>
                <w:webHidden/>
              </w:rPr>
              <w:fldChar w:fldCharType="begin"/>
            </w:r>
            <w:r w:rsidR="001515B2">
              <w:rPr>
                <w:noProof/>
                <w:webHidden/>
              </w:rPr>
              <w:instrText xml:space="preserve"> PAGEREF _Toc184040815 \h </w:instrText>
            </w:r>
            <w:r w:rsidR="001515B2">
              <w:rPr>
                <w:noProof/>
                <w:webHidden/>
              </w:rPr>
            </w:r>
            <w:r w:rsidR="001515B2">
              <w:rPr>
                <w:noProof/>
                <w:webHidden/>
              </w:rPr>
              <w:fldChar w:fldCharType="separate"/>
            </w:r>
            <w:r w:rsidR="001515B2">
              <w:rPr>
                <w:noProof/>
                <w:webHidden/>
              </w:rPr>
              <w:t>55</w:t>
            </w:r>
            <w:r w:rsidR="001515B2">
              <w:rPr>
                <w:noProof/>
                <w:webHidden/>
              </w:rPr>
              <w:fldChar w:fldCharType="end"/>
            </w:r>
          </w:hyperlink>
        </w:p>
        <w:p w14:paraId="624BB213" w14:textId="775CAEF2" w:rsidR="001515B2" w:rsidRDefault="00000000">
          <w:pPr>
            <w:pStyle w:val="Sumrio1"/>
            <w:rPr>
              <w:rFonts w:eastAsiaTheme="minorEastAsia"/>
              <w:noProof/>
              <w:kern w:val="2"/>
              <w:sz w:val="24"/>
              <w:szCs w:val="24"/>
              <w:lang w:eastAsia="pt-BR"/>
              <w14:ligatures w14:val="standardContextual"/>
            </w:rPr>
          </w:pPr>
          <w:hyperlink w:anchor="_Toc184040816" w:history="1">
            <w:r w:rsidR="001515B2" w:rsidRPr="00A715A5">
              <w:rPr>
                <w:rStyle w:val="Hyperlink"/>
                <w:rFonts w:ascii="Arial" w:hAnsi="Arial" w:cs="Arial"/>
                <w:noProof/>
              </w:rPr>
              <w:t>9.4.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Quarto Sprint</w:t>
            </w:r>
            <w:r w:rsidR="001515B2">
              <w:rPr>
                <w:noProof/>
                <w:webHidden/>
              </w:rPr>
              <w:tab/>
            </w:r>
            <w:r w:rsidR="001515B2">
              <w:rPr>
                <w:noProof/>
                <w:webHidden/>
              </w:rPr>
              <w:fldChar w:fldCharType="begin"/>
            </w:r>
            <w:r w:rsidR="001515B2">
              <w:rPr>
                <w:noProof/>
                <w:webHidden/>
              </w:rPr>
              <w:instrText xml:space="preserve"> PAGEREF _Toc184040816 \h </w:instrText>
            </w:r>
            <w:r w:rsidR="001515B2">
              <w:rPr>
                <w:noProof/>
                <w:webHidden/>
              </w:rPr>
            </w:r>
            <w:r w:rsidR="001515B2">
              <w:rPr>
                <w:noProof/>
                <w:webHidden/>
              </w:rPr>
              <w:fldChar w:fldCharType="separate"/>
            </w:r>
            <w:r w:rsidR="001515B2">
              <w:rPr>
                <w:noProof/>
                <w:webHidden/>
              </w:rPr>
              <w:t>56</w:t>
            </w:r>
            <w:r w:rsidR="001515B2">
              <w:rPr>
                <w:noProof/>
                <w:webHidden/>
              </w:rPr>
              <w:fldChar w:fldCharType="end"/>
            </w:r>
          </w:hyperlink>
        </w:p>
        <w:p w14:paraId="0CFB6549" w14:textId="7F06BED9" w:rsidR="001515B2" w:rsidRDefault="00000000">
          <w:pPr>
            <w:pStyle w:val="Sumrio1"/>
            <w:rPr>
              <w:rFonts w:eastAsiaTheme="minorEastAsia"/>
              <w:noProof/>
              <w:kern w:val="2"/>
              <w:sz w:val="24"/>
              <w:szCs w:val="24"/>
              <w:lang w:eastAsia="pt-BR"/>
              <w14:ligatures w14:val="standardContextual"/>
            </w:rPr>
          </w:pPr>
          <w:hyperlink w:anchor="_Toc184040830" w:history="1">
            <w:r w:rsidR="001515B2" w:rsidRPr="00A715A5">
              <w:rPr>
                <w:rStyle w:val="Hyperlink"/>
                <w:rFonts w:ascii="Arial" w:hAnsi="Arial" w:cs="Arial"/>
                <w:noProof/>
              </w:rPr>
              <w:t>9.4.1.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Product Backlog</w:t>
            </w:r>
            <w:r w:rsidR="001515B2">
              <w:rPr>
                <w:noProof/>
                <w:webHidden/>
              </w:rPr>
              <w:tab/>
            </w:r>
            <w:r w:rsidR="001515B2">
              <w:rPr>
                <w:noProof/>
                <w:webHidden/>
              </w:rPr>
              <w:fldChar w:fldCharType="begin"/>
            </w:r>
            <w:r w:rsidR="001515B2">
              <w:rPr>
                <w:noProof/>
                <w:webHidden/>
              </w:rPr>
              <w:instrText xml:space="preserve"> PAGEREF _Toc184040830 \h </w:instrText>
            </w:r>
            <w:r w:rsidR="001515B2">
              <w:rPr>
                <w:noProof/>
                <w:webHidden/>
              </w:rPr>
            </w:r>
            <w:r w:rsidR="001515B2">
              <w:rPr>
                <w:noProof/>
                <w:webHidden/>
              </w:rPr>
              <w:fldChar w:fldCharType="separate"/>
            </w:r>
            <w:r w:rsidR="001515B2">
              <w:rPr>
                <w:noProof/>
                <w:webHidden/>
              </w:rPr>
              <w:t>56</w:t>
            </w:r>
            <w:r w:rsidR="001515B2">
              <w:rPr>
                <w:noProof/>
                <w:webHidden/>
              </w:rPr>
              <w:fldChar w:fldCharType="end"/>
            </w:r>
          </w:hyperlink>
        </w:p>
        <w:p w14:paraId="236967F4" w14:textId="26382B96" w:rsidR="001515B2" w:rsidRDefault="00000000">
          <w:pPr>
            <w:pStyle w:val="Sumrio1"/>
            <w:rPr>
              <w:rFonts w:eastAsiaTheme="minorEastAsia"/>
              <w:noProof/>
              <w:kern w:val="2"/>
              <w:sz w:val="24"/>
              <w:szCs w:val="24"/>
              <w:lang w:eastAsia="pt-BR"/>
              <w14:ligatures w14:val="standardContextual"/>
            </w:rPr>
          </w:pPr>
          <w:hyperlink w:anchor="_Toc184040831" w:history="1">
            <w:r w:rsidR="001515B2" w:rsidRPr="00A715A5">
              <w:rPr>
                <w:rStyle w:val="Hyperlink"/>
                <w:rFonts w:ascii="Arial" w:hAnsi="Arial" w:cs="Arial"/>
                <w:noProof/>
              </w:rPr>
              <w:t>9.4.2.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Sprint Backlog</w:t>
            </w:r>
            <w:r w:rsidR="001515B2">
              <w:rPr>
                <w:noProof/>
                <w:webHidden/>
              </w:rPr>
              <w:tab/>
            </w:r>
            <w:r w:rsidR="001515B2">
              <w:rPr>
                <w:noProof/>
                <w:webHidden/>
              </w:rPr>
              <w:fldChar w:fldCharType="begin"/>
            </w:r>
            <w:r w:rsidR="001515B2">
              <w:rPr>
                <w:noProof/>
                <w:webHidden/>
              </w:rPr>
              <w:instrText xml:space="preserve"> PAGEREF _Toc184040831 \h </w:instrText>
            </w:r>
            <w:r w:rsidR="001515B2">
              <w:rPr>
                <w:noProof/>
                <w:webHidden/>
              </w:rPr>
            </w:r>
            <w:r w:rsidR="001515B2">
              <w:rPr>
                <w:noProof/>
                <w:webHidden/>
              </w:rPr>
              <w:fldChar w:fldCharType="separate"/>
            </w:r>
            <w:r w:rsidR="001515B2">
              <w:rPr>
                <w:noProof/>
                <w:webHidden/>
              </w:rPr>
              <w:t>57</w:t>
            </w:r>
            <w:r w:rsidR="001515B2">
              <w:rPr>
                <w:noProof/>
                <w:webHidden/>
              </w:rPr>
              <w:fldChar w:fldCharType="end"/>
            </w:r>
          </w:hyperlink>
        </w:p>
        <w:p w14:paraId="1DC5CB97" w14:textId="7283BD78" w:rsidR="001515B2" w:rsidRDefault="00000000">
          <w:pPr>
            <w:pStyle w:val="Sumrio1"/>
            <w:rPr>
              <w:rFonts w:eastAsiaTheme="minorEastAsia"/>
              <w:noProof/>
              <w:kern w:val="2"/>
              <w:sz w:val="24"/>
              <w:szCs w:val="24"/>
              <w:lang w:eastAsia="pt-BR"/>
              <w14:ligatures w14:val="standardContextual"/>
            </w:rPr>
          </w:pPr>
          <w:hyperlink w:anchor="_Toc184040832" w:history="1">
            <w:r w:rsidR="001515B2" w:rsidRPr="00A715A5">
              <w:rPr>
                <w:rStyle w:val="Hyperlink"/>
                <w:rFonts w:ascii="Arial" w:hAnsi="Arial" w:cs="Arial"/>
                <w:noProof/>
              </w:rPr>
              <w:t>9.4.3.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Burn Down Chart</w:t>
            </w:r>
            <w:r w:rsidR="001515B2">
              <w:rPr>
                <w:noProof/>
                <w:webHidden/>
              </w:rPr>
              <w:tab/>
            </w:r>
            <w:r w:rsidR="001515B2">
              <w:rPr>
                <w:noProof/>
                <w:webHidden/>
              </w:rPr>
              <w:fldChar w:fldCharType="begin"/>
            </w:r>
            <w:r w:rsidR="001515B2">
              <w:rPr>
                <w:noProof/>
                <w:webHidden/>
              </w:rPr>
              <w:instrText xml:space="preserve"> PAGEREF _Toc184040832 \h </w:instrText>
            </w:r>
            <w:r w:rsidR="001515B2">
              <w:rPr>
                <w:noProof/>
                <w:webHidden/>
              </w:rPr>
            </w:r>
            <w:r w:rsidR="001515B2">
              <w:rPr>
                <w:noProof/>
                <w:webHidden/>
              </w:rPr>
              <w:fldChar w:fldCharType="separate"/>
            </w:r>
            <w:r w:rsidR="001515B2">
              <w:rPr>
                <w:noProof/>
                <w:webHidden/>
              </w:rPr>
              <w:t>57</w:t>
            </w:r>
            <w:r w:rsidR="001515B2">
              <w:rPr>
                <w:noProof/>
                <w:webHidden/>
              </w:rPr>
              <w:fldChar w:fldCharType="end"/>
            </w:r>
          </w:hyperlink>
        </w:p>
        <w:p w14:paraId="4820326D" w14:textId="150A795D" w:rsidR="001515B2" w:rsidRDefault="00000000">
          <w:pPr>
            <w:pStyle w:val="Sumrio1"/>
            <w:rPr>
              <w:rFonts w:eastAsiaTheme="minorEastAsia"/>
              <w:noProof/>
              <w:kern w:val="2"/>
              <w:sz w:val="24"/>
              <w:szCs w:val="24"/>
              <w:lang w:eastAsia="pt-BR"/>
              <w14:ligatures w14:val="standardContextual"/>
            </w:rPr>
          </w:pPr>
          <w:hyperlink w:anchor="_Toc184040833" w:history="1">
            <w:r w:rsidR="001515B2" w:rsidRPr="00A715A5">
              <w:rPr>
                <w:rStyle w:val="Hyperlink"/>
                <w:rFonts w:ascii="Arial" w:hAnsi="Arial" w:cs="Arial"/>
                <w:noProof/>
              </w:rPr>
              <w:t>9.4.4.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Diagramas</w:t>
            </w:r>
            <w:r w:rsidR="001515B2">
              <w:rPr>
                <w:noProof/>
                <w:webHidden/>
              </w:rPr>
              <w:tab/>
            </w:r>
            <w:r w:rsidR="001515B2">
              <w:rPr>
                <w:noProof/>
                <w:webHidden/>
              </w:rPr>
              <w:fldChar w:fldCharType="begin"/>
            </w:r>
            <w:r w:rsidR="001515B2">
              <w:rPr>
                <w:noProof/>
                <w:webHidden/>
              </w:rPr>
              <w:instrText xml:space="preserve"> PAGEREF _Toc184040833 \h </w:instrText>
            </w:r>
            <w:r w:rsidR="001515B2">
              <w:rPr>
                <w:noProof/>
                <w:webHidden/>
              </w:rPr>
            </w:r>
            <w:r w:rsidR="001515B2">
              <w:rPr>
                <w:noProof/>
                <w:webHidden/>
              </w:rPr>
              <w:fldChar w:fldCharType="separate"/>
            </w:r>
            <w:r w:rsidR="001515B2">
              <w:rPr>
                <w:noProof/>
                <w:webHidden/>
              </w:rPr>
              <w:t>58</w:t>
            </w:r>
            <w:r w:rsidR="001515B2">
              <w:rPr>
                <w:noProof/>
                <w:webHidden/>
              </w:rPr>
              <w:fldChar w:fldCharType="end"/>
            </w:r>
          </w:hyperlink>
        </w:p>
        <w:p w14:paraId="163B5FE2" w14:textId="21733113" w:rsidR="001515B2" w:rsidRDefault="00000000">
          <w:pPr>
            <w:pStyle w:val="Sumrio1"/>
            <w:rPr>
              <w:rFonts w:eastAsiaTheme="minorEastAsia"/>
              <w:noProof/>
              <w:kern w:val="2"/>
              <w:sz w:val="24"/>
              <w:szCs w:val="24"/>
              <w:lang w:eastAsia="pt-BR"/>
              <w14:ligatures w14:val="standardContextual"/>
            </w:rPr>
          </w:pPr>
          <w:hyperlink w:anchor="_Toc184040834" w:history="1">
            <w:r w:rsidR="001515B2" w:rsidRPr="00A715A5">
              <w:rPr>
                <w:rStyle w:val="Hyperlink"/>
                <w:rFonts w:ascii="Arial" w:hAnsi="Arial" w:cs="Arial"/>
                <w:noProof/>
              </w:rPr>
              <w:t>9.4.5.</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Plano de Testes</w:t>
            </w:r>
            <w:r w:rsidR="001515B2">
              <w:rPr>
                <w:noProof/>
                <w:webHidden/>
              </w:rPr>
              <w:tab/>
            </w:r>
            <w:r w:rsidR="001515B2">
              <w:rPr>
                <w:noProof/>
                <w:webHidden/>
              </w:rPr>
              <w:fldChar w:fldCharType="begin"/>
            </w:r>
            <w:r w:rsidR="001515B2">
              <w:rPr>
                <w:noProof/>
                <w:webHidden/>
              </w:rPr>
              <w:instrText xml:space="preserve"> PAGEREF _Toc184040834 \h </w:instrText>
            </w:r>
            <w:r w:rsidR="001515B2">
              <w:rPr>
                <w:noProof/>
                <w:webHidden/>
              </w:rPr>
            </w:r>
            <w:r w:rsidR="001515B2">
              <w:rPr>
                <w:noProof/>
                <w:webHidden/>
              </w:rPr>
              <w:fldChar w:fldCharType="separate"/>
            </w:r>
            <w:r w:rsidR="001515B2">
              <w:rPr>
                <w:noProof/>
                <w:webHidden/>
              </w:rPr>
              <w:t>64</w:t>
            </w:r>
            <w:r w:rsidR="001515B2">
              <w:rPr>
                <w:noProof/>
                <w:webHidden/>
              </w:rPr>
              <w:fldChar w:fldCharType="end"/>
            </w:r>
          </w:hyperlink>
        </w:p>
        <w:p w14:paraId="7EDA243C" w14:textId="7A498ED9" w:rsidR="001515B2" w:rsidRDefault="00000000">
          <w:pPr>
            <w:pStyle w:val="Sumrio1"/>
            <w:rPr>
              <w:rFonts w:eastAsiaTheme="minorEastAsia"/>
              <w:noProof/>
              <w:kern w:val="2"/>
              <w:sz w:val="24"/>
              <w:szCs w:val="24"/>
              <w:lang w:eastAsia="pt-BR"/>
              <w14:ligatures w14:val="standardContextual"/>
            </w:rPr>
          </w:pPr>
          <w:hyperlink w:anchor="_Toc184040842" w:history="1">
            <w:r w:rsidR="001515B2" w:rsidRPr="00A715A5">
              <w:rPr>
                <w:rStyle w:val="Hyperlink"/>
                <w:rFonts w:ascii="Arial" w:hAnsi="Arial" w:cs="Arial"/>
                <w:noProof/>
              </w:rPr>
              <w:t>9.4.6.</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Kanban e Retrospectiva</w:t>
            </w:r>
            <w:r w:rsidR="001515B2">
              <w:rPr>
                <w:noProof/>
                <w:webHidden/>
              </w:rPr>
              <w:tab/>
            </w:r>
            <w:r w:rsidR="001515B2">
              <w:rPr>
                <w:noProof/>
                <w:webHidden/>
              </w:rPr>
              <w:fldChar w:fldCharType="begin"/>
            </w:r>
            <w:r w:rsidR="001515B2">
              <w:rPr>
                <w:noProof/>
                <w:webHidden/>
              </w:rPr>
              <w:instrText xml:space="preserve"> PAGEREF _Toc184040842 \h </w:instrText>
            </w:r>
            <w:r w:rsidR="001515B2">
              <w:rPr>
                <w:noProof/>
                <w:webHidden/>
              </w:rPr>
            </w:r>
            <w:r w:rsidR="001515B2">
              <w:rPr>
                <w:noProof/>
                <w:webHidden/>
              </w:rPr>
              <w:fldChar w:fldCharType="separate"/>
            </w:r>
            <w:r w:rsidR="001515B2">
              <w:rPr>
                <w:noProof/>
                <w:webHidden/>
              </w:rPr>
              <w:t>69</w:t>
            </w:r>
            <w:r w:rsidR="001515B2">
              <w:rPr>
                <w:noProof/>
                <w:webHidden/>
              </w:rPr>
              <w:fldChar w:fldCharType="end"/>
            </w:r>
          </w:hyperlink>
        </w:p>
        <w:p w14:paraId="11AD0869" w14:textId="0CF49E09" w:rsidR="001515B2" w:rsidRDefault="00000000">
          <w:pPr>
            <w:pStyle w:val="Sumrio1"/>
            <w:rPr>
              <w:rFonts w:eastAsiaTheme="minorEastAsia"/>
              <w:noProof/>
              <w:kern w:val="2"/>
              <w:sz w:val="24"/>
              <w:szCs w:val="24"/>
              <w:lang w:eastAsia="pt-BR"/>
              <w14:ligatures w14:val="standardContextual"/>
            </w:rPr>
          </w:pPr>
          <w:hyperlink w:anchor="_Toc184040843" w:history="1">
            <w:r w:rsidR="001515B2" w:rsidRPr="00A715A5">
              <w:rPr>
                <w:rStyle w:val="Hyperlink"/>
                <w:rFonts w:ascii="Arial" w:hAnsi="Arial" w:cs="Arial"/>
                <w:noProof/>
              </w:rPr>
              <w:t>10</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Modelo de Dados</w:t>
            </w:r>
            <w:r w:rsidR="001515B2">
              <w:rPr>
                <w:noProof/>
                <w:webHidden/>
              </w:rPr>
              <w:tab/>
            </w:r>
            <w:r w:rsidR="001515B2">
              <w:rPr>
                <w:noProof/>
                <w:webHidden/>
              </w:rPr>
              <w:fldChar w:fldCharType="begin"/>
            </w:r>
            <w:r w:rsidR="001515B2">
              <w:rPr>
                <w:noProof/>
                <w:webHidden/>
              </w:rPr>
              <w:instrText xml:space="preserve"> PAGEREF _Toc184040843 \h </w:instrText>
            </w:r>
            <w:r w:rsidR="001515B2">
              <w:rPr>
                <w:noProof/>
                <w:webHidden/>
              </w:rPr>
            </w:r>
            <w:r w:rsidR="001515B2">
              <w:rPr>
                <w:noProof/>
                <w:webHidden/>
              </w:rPr>
              <w:fldChar w:fldCharType="separate"/>
            </w:r>
            <w:r w:rsidR="001515B2">
              <w:rPr>
                <w:noProof/>
                <w:webHidden/>
              </w:rPr>
              <w:t>70</w:t>
            </w:r>
            <w:r w:rsidR="001515B2">
              <w:rPr>
                <w:noProof/>
                <w:webHidden/>
              </w:rPr>
              <w:fldChar w:fldCharType="end"/>
            </w:r>
          </w:hyperlink>
        </w:p>
        <w:p w14:paraId="36286C4D" w14:textId="4E0E38DC" w:rsidR="001515B2" w:rsidRDefault="00000000">
          <w:pPr>
            <w:pStyle w:val="Sumrio1"/>
            <w:rPr>
              <w:rFonts w:eastAsiaTheme="minorEastAsia"/>
              <w:noProof/>
              <w:kern w:val="2"/>
              <w:sz w:val="24"/>
              <w:szCs w:val="24"/>
              <w:lang w:eastAsia="pt-BR"/>
              <w14:ligatures w14:val="standardContextual"/>
            </w:rPr>
          </w:pPr>
          <w:hyperlink w:anchor="_Toc184040844" w:history="1">
            <w:r w:rsidR="001515B2" w:rsidRPr="00A715A5">
              <w:rPr>
                <w:rStyle w:val="Hyperlink"/>
                <w:rFonts w:ascii="Arial" w:hAnsi="Arial" w:cs="Arial"/>
                <w:noProof/>
              </w:rPr>
              <w:t>10.1.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Diagrama de Entidade e Relacionamento</w:t>
            </w:r>
            <w:r w:rsidR="001515B2">
              <w:rPr>
                <w:noProof/>
                <w:webHidden/>
              </w:rPr>
              <w:tab/>
            </w:r>
            <w:r w:rsidR="001515B2">
              <w:rPr>
                <w:noProof/>
                <w:webHidden/>
              </w:rPr>
              <w:fldChar w:fldCharType="begin"/>
            </w:r>
            <w:r w:rsidR="001515B2">
              <w:rPr>
                <w:noProof/>
                <w:webHidden/>
              </w:rPr>
              <w:instrText xml:space="preserve"> PAGEREF _Toc184040844 \h </w:instrText>
            </w:r>
            <w:r w:rsidR="001515B2">
              <w:rPr>
                <w:noProof/>
                <w:webHidden/>
              </w:rPr>
            </w:r>
            <w:r w:rsidR="001515B2">
              <w:rPr>
                <w:noProof/>
                <w:webHidden/>
              </w:rPr>
              <w:fldChar w:fldCharType="separate"/>
            </w:r>
            <w:r w:rsidR="001515B2">
              <w:rPr>
                <w:noProof/>
                <w:webHidden/>
              </w:rPr>
              <w:t>70</w:t>
            </w:r>
            <w:r w:rsidR="001515B2">
              <w:rPr>
                <w:noProof/>
                <w:webHidden/>
              </w:rPr>
              <w:fldChar w:fldCharType="end"/>
            </w:r>
          </w:hyperlink>
        </w:p>
        <w:p w14:paraId="47CF9CBD" w14:textId="284B378F" w:rsidR="001515B2" w:rsidRDefault="00000000">
          <w:pPr>
            <w:pStyle w:val="Sumrio1"/>
            <w:rPr>
              <w:rFonts w:eastAsiaTheme="minorEastAsia"/>
              <w:noProof/>
              <w:kern w:val="2"/>
              <w:sz w:val="24"/>
              <w:szCs w:val="24"/>
              <w:lang w:eastAsia="pt-BR"/>
              <w14:ligatures w14:val="standardContextual"/>
            </w:rPr>
          </w:pPr>
          <w:hyperlink w:anchor="_Toc184040845" w:history="1">
            <w:r w:rsidR="001515B2" w:rsidRPr="00A715A5">
              <w:rPr>
                <w:rStyle w:val="Hyperlink"/>
                <w:rFonts w:ascii="Arial" w:hAnsi="Arial" w:cs="Arial"/>
                <w:noProof/>
              </w:rPr>
              <w:t>10.2.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Modelo lógico do banco de dados</w:t>
            </w:r>
            <w:r w:rsidR="001515B2">
              <w:rPr>
                <w:noProof/>
                <w:webHidden/>
              </w:rPr>
              <w:tab/>
            </w:r>
            <w:r w:rsidR="001515B2">
              <w:rPr>
                <w:noProof/>
                <w:webHidden/>
              </w:rPr>
              <w:fldChar w:fldCharType="begin"/>
            </w:r>
            <w:r w:rsidR="001515B2">
              <w:rPr>
                <w:noProof/>
                <w:webHidden/>
              </w:rPr>
              <w:instrText xml:space="preserve"> PAGEREF _Toc184040845 \h </w:instrText>
            </w:r>
            <w:r w:rsidR="001515B2">
              <w:rPr>
                <w:noProof/>
                <w:webHidden/>
              </w:rPr>
            </w:r>
            <w:r w:rsidR="001515B2">
              <w:rPr>
                <w:noProof/>
                <w:webHidden/>
              </w:rPr>
              <w:fldChar w:fldCharType="separate"/>
            </w:r>
            <w:r w:rsidR="001515B2">
              <w:rPr>
                <w:noProof/>
                <w:webHidden/>
              </w:rPr>
              <w:t>71</w:t>
            </w:r>
            <w:r w:rsidR="001515B2">
              <w:rPr>
                <w:noProof/>
                <w:webHidden/>
              </w:rPr>
              <w:fldChar w:fldCharType="end"/>
            </w:r>
          </w:hyperlink>
        </w:p>
        <w:p w14:paraId="02BCE58A" w14:textId="5274AEAB" w:rsidR="001515B2" w:rsidRDefault="00000000">
          <w:pPr>
            <w:pStyle w:val="Sumrio1"/>
            <w:rPr>
              <w:rFonts w:eastAsiaTheme="minorEastAsia"/>
              <w:noProof/>
              <w:kern w:val="2"/>
              <w:sz w:val="24"/>
              <w:szCs w:val="24"/>
              <w:lang w:eastAsia="pt-BR"/>
              <w14:ligatures w14:val="standardContextual"/>
            </w:rPr>
          </w:pPr>
          <w:hyperlink w:anchor="_Toc184040846" w:history="1">
            <w:r w:rsidR="001515B2" w:rsidRPr="00A715A5">
              <w:rPr>
                <w:rStyle w:val="Hyperlink"/>
                <w:rFonts w:ascii="Arial" w:hAnsi="Arial" w:cs="Arial"/>
                <w:noProof/>
              </w:rPr>
              <w:t>10.3.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Dicionário de dados</w:t>
            </w:r>
            <w:r w:rsidR="001515B2">
              <w:rPr>
                <w:noProof/>
                <w:webHidden/>
              </w:rPr>
              <w:tab/>
            </w:r>
            <w:r w:rsidR="001515B2">
              <w:rPr>
                <w:noProof/>
                <w:webHidden/>
              </w:rPr>
              <w:fldChar w:fldCharType="begin"/>
            </w:r>
            <w:r w:rsidR="001515B2">
              <w:rPr>
                <w:noProof/>
                <w:webHidden/>
              </w:rPr>
              <w:instrText xml:space="preserve"> PAGEREF _Toc184040846 \h </w:instrText>
            </w:r>
            <w:r w:rsidR="001515B2">
              <w:rPr>
                <w:noProof/>
                <w:webHidden/>
              </w:rPr>
            </w:r>
            <w:r w:rsidR="001515B2">
              <w:rPr>
                <w:noProof/>
                <w:webHidden/>
              </w:rPr>
              <w:fldChar w:fldCharType="separate"/>
            </w:r>
            <w:r w:rsidR="001515B2">
              <w:rPr>
                <w:noProof/>
                <w:webHidden/>
              </w:rPr>
              <w:t>72</w:t>
            </w:r>
            <w:r w:rsidR="001515B2">
              <w:rPr>
                <w:noProof/>
                <w:webHidden/>
              </w:rPr>
              <w:fldChar w:fldCharType="end"/>
            </w:r>
          </w:hyperlink>
        </w:p>
        <w:p w14:paraId="23BEA1AC" w14:textId="5A7D59FE" w:rsidR="001515B2" w:rsidRDefault="00000000">
          <w:pPr>
            <w:pStyle w:val="Sumrio1"/>
            <w:rPr>
              <w:rFonts w:eastAsiaTheme="minorEastAsia"/>
              <w:noProof/>
              <w:kern w:val="2"/>
              <w:sz w:val="24"/>
              <w:szCs w:val="24"/>
              <w:lang w:eastAsia="pt-BR"/>
              <w14:ligatures w14:val="standardContextual"/>
            </w:rPr>
          </w:pPr>
          <w:hyperlink w:anchor="_Toc184040847" w:history="1">
            <w:r w:rsidR="001515B2" w:rsidRPr="00A715A5">
              <w:rPr>
                <w:rStyle w:val="Hyperlink"/>
                <w:rFonts w:ascii="Arial" w:hAnsi="Arial" w:cs="Arial"/>
                <w:noProof/>
                <w:lang w:val="en-US"/>
              </w:rPr>
              <w:t>12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lang w:val="en-US"/>
              </w:rPr>
              <w:t>PRINCIPAIS TELAS DO SISTEMA</w:t>
            </w:r>
            <w:r w:rsidR="001515B2">
              <w:rPr>
                <w:noProof/>
                <w:webHidden/>
              </w:rPr>
              <w:tab/>
            </w:r>
            <w:r w:rsidR="001515B2">
              <w:rPr>
                <w:noProof/>
                <w:webHidden/>
              </w:rPr>
              <w:fldChar w:fldCharType="begin"/>
            </w:r>
            <w:r w:rsidR="001515B2">
              <w:rPr>
                <w:noProof/>
                <w:webHidden/>
              </w:rPr>
              <w:instrText xml:space="preserve"> PAGEREF _Toc184040847 \h </w:instrText>
            </w:r>
            <w:r w:rsidR="001515B2">
              <w:rPr>
                <w:noProof/>
                <w:webHidden/>
              </w:rPr>
            </w:r>
            <w:r w:rsidR="001515B2">
              <w:rPr>
                <w:noProof/>
                <w:webHidden/>
              </w:rPr>
              <w:fldChar w:fldCharType="separate"/>
            </w:r>
            <w:r w:rsidR="001515B2">
              <w:rPr>
                <w:noProof/>
                <w:webHidden/>
              </w:rPr>
              <w:t>75</w:t>
            </w:r>
            <w:r w:rsidR="001515B2">
              <w:rPr>
                <w:noProof/>
                <w:webHidden/>
              </w:rPr>
              <w:fldChar w:fldCharType="end"/>
            </w:r>
          </w:hyperlink>
        </w:p>
        <w:p w14:paraId="634D025A" w14:textId="5FE48971" w:rsidR="001515B2" w:rsidRDefault="00000000">
          <w:pPr>
            <w:pStyle w:val="Sumrio1"/>
            <w:rPr>
              <w:rFonts w:eastAsiaTheme="minorEastAsia"/>
              <w:noProof/>
              <w:kern w:val="2"/>
              <w:sz w:val="24"/>
              <w:szCs w:val="24"/>
              <w:lang w:eastAsia="pt-BR"/>
              <w14:ligatures w14:val="standardContextual"/>
            </w:rPr>
          </w:pPr>
          <w:hyperlink w:anchor="_Toc184040848" w:history="1">
            <w:r w:rsidR="001515B2" w:rsidRPr="00A715A5">
              <w:rPr>
                <w:rStyle w:val="Hyperlink"/>
                <w:rFonts w:ascii="Arial" w:hAnsi="Arial" w:cs="Arial"/>
                <w:noProof/>
              </w:rPr>
              <w:t>13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CONCLUSÃO</w:t>
            </w:r>
            <w:r w:rsidR="001515B2">
              <w:rPr>
                <w:noProof/>
                <w:webHidden/>
              </w:rPr>
              <w:tab/>
            </w:r>
            <w:r w:rsidR="001515B2">
              <w:rPr>
                <w:noProof/>
                <w:webHidden/>
              </w:rPr>
              <w:fldChar w:fldCharType="begin"/>
            </w:r>
            <w:r w:rsidR="001515B2">
              <w:rPr>
                <w:noProof/>
                <w:webHidden/>
              </w:rPr>
              <w:instrText xml:space="preserve"> PAGEREF _Toc184040848 \h </w:instrText>
            </w:r>
            <w:r w:rsidR="001515B2">
              <w:rPr>
                <w:noProof/>
                <w:webHidden/>
              </w:rPr>
            </w:r>
            <w:r w:rsidR="001515B2">
              <w:rPr>
                <w:noProof/>
                <w:webHidden/>
              </w:rPr>
              <w:fldChar w:fldCharType="separate"/>
            </w:r>
            <w:r w:rsidR="001515B2">
              <w:rPr>
                <w:noProof/>
                <w:webHidden/>
              </w:rPr>
              <w:t>77</w:t>
            </w:r>
            <w:r w:rsidR="001515B2">
              <w:rPr>
                <w:noProof/>
                <w:webHidden/>
              </w:rPr>
              <w:fldChar w:fldCharType="end"/>
            </w:r>
          </w:hyperlink>
        </w:p>
        <w:p w14:paraId="1C601063" w14:textId="0DA548D7" w:rsidR="001515B2" w:rsidRDefault="00000000">
          <w:pPr>
            <w:pStyle w:val="Sumrio1"/>
            <w:rPr>
              <w:rFonts w:eastAsiaTheme="minorEastAsia"/>
              <w:noProof/>
              <w:kern w:val="2"/>
              <w:sz w:val="24"/>
              <w:szCs w:val="24"/>
              <w:lang w:eastAsia="pt-BR"/>
              <w14:ligatures w14:val="standardContextual"/>
            </w:rPr>
          </w:pPr>
          <w:hyperlink w:anchor="_Toc184040849" w:history="1">
            <w:r w:rsidR="001515B2" w:rsidRPr="00A715A5">
              <w:rPr>
                <w:rStyle w:val="Hyperlink"/>
                <w:rFonts w:ascii="Arial" w:hAnsi="Arial" w:cs="Arial"/>
                <w:noProof/>
              </w:rPr>
              <w:t>13.1.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Escreva os resultados obtidos</w:t>
            </w:r>
            <w:r w:rsidR="001515B2">
              <w:rPr>
                <w:noProof/>
                <w:webHidden/>
              </w:rPr>
              <w:tab/>
            </w:r>
            <w:r w:rsidR="001515B2">
              <w:rPr>
                <w:noProof/>
                <w:webHidden/>
              </w:rPr>
              <w:fldChar w:fldCharType="begin"/>
            </w:r>
            <w:r w:rsidR="001515B2">
              <w:rPr>
                <w:noProof/>
                <w:webHidden/>
              </w:rPr>
              <w:instrText xml:space="preserve"> PAGEREF _Toc184040849 \h </w:instrText>
            </w:r>
            <w:r w:rsidR="001515B2">
              <w:rPr>
                <w:noProof/>
                <w:webHidden/>
              </w:rPr>
            </w:r>
            <w:r w:rsidR="001515B2">
              <w:rPr>
                <w:noProof/>
                <w:webHidden/>
              </w:rPr>
              <w:fldChar w:fldCharType="separate"/>
            </w:r>
            <w:r w:rsidR="001515B2">
              <w:rPr>
                <w:noProof/>
                <w:webHidden/>
              </w:rPr>
              <w:t>77</w:t>
            </w:r>
            <w:r w:rsidR="001515B2">
              <w:rPr>
                <w:noProof/>
                <w:webHidden/>
              </w:rPr>
              <w:fldChar w:fldCharType="end"/>
            </w:r>
          </w:hyperlink>
        </w:p>
        <w:p w14:paraId="2C6169B4" w14:textId="37F14080" w:rsidR="001515B2" w:rsidRDefault="00000000">
          <w:pPr>
            <w:pStyle w:val="Sumrio1"/>
            <w:rPr>
              <w:rFonts w:eastAsiaTheme="minorEastAsia"/>
              <w:noProof/>
              <w:kern w:val="2"/>
              <w:sz w:val="24"/>
              <w:szCs w:val="24"/>
              <w:lang w:eastAsia="pt-BR"/>
              <w14:ligatures w14:val="standardContextual"/>
            </w:rPr>
          </w:pPr>
          <w:hyperlink w:anchor="_Toc184040850" w:history="1">
            <w:r w:rsidR="001515B2" w:rsidRPr="00A715A5">
              <w:rPr>
                <w:rStyle w:val="Hyperlink"/>
                <w:rFonts w:ascii="Arial" w:hAnsi="Arial" w:cs="Arial"/>
                <w:noProof/>
              </w:rPr>
              <w:t>13.2.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Constatações</w:t>
            </w:r>
            <w:r w:rsidR="001515B2">
              <w:rPr>
                <w:noProof/>
                <w:webHidden/>
              </w:rPr>
              <w:tab/>
            </w:r>
            <w:r w:rsidR="001515B2">
              <w:rPr>
                <w:noProof/>
                <w:webHidden/>
              </w:rPr>
              <w:fldChar w:fldCharType="begin"/>
            </w:r>
            <w:r w:rsidR="001515B2">
              <w:rPr>
                <w:noProof/>
                <w:webHidden/>
              </w:rPr>
              <w:instrText xml:space="preserve"> PAGEREF _Toc184040850 \h </w:instrText>
            </w:r>
            <w:r w:rsidR="001515B2">
              <w:rPr>
                <w:noProof/>
                <w:webHidden/>
              </w:rPr>
            </w:r>
            <w:r w:rsidR="001515B2">
              <w:rPr>
                <w:noProof/>
                <w:webHidden/>
              </w:rPr>
              <w:fldChar w:fldCharType="separate"/>
            </w:r>
            <w:r w:rsidR="001515B2">
              <w:rPr>
                <w:noProof/>
                <w:webHidden/>
              </w:rPr>
              <w:t>78</w:t>
            </w:r>
            <w:r w:rsidR="001515B2">
              <w:rPr>
                <w:noProof/>
                <w:webHidden/>
              </w:rPr>
              <w:fldChar w:fldCharType="end"/>
            </w:r>
          </w:hyperlink>
        </w:p>
        <w:p w14:paraId="3020D9A9" w14:textId="274EDC57" w:rsidR="001515B2" w:rsidRDefault="00000000">
          <w:pPr>
            <w:pStyle w:val="Sumrio1"/>
            <w:rPr>
              <w:rFonts w:eastAsiaTheme="minorEastAsia"/>
              <w:noProof/>
              <w:kern w:val="2"/>
              <w:sz w:val="24"/>
              <w:szCs w:val="24"/>
              <w:lang w:eastAsia="pt-BR"/>
              <w14:ligatures w14:val="standardContextual"/>
            </w:rPr>
          </w:pPr>
          <w:hyperlink w:anchor="_Toc184040851" w:history="1">
            <w:r w:rsidR="001515B2" w:rsidRPr="00A715A5">
              <w:rPr>
                <w:rStyle w:val="Hyperlink"/>
                <w:rFonts w:ascii="Arial" w:hAnsi="Arial" w:cs="Arial"/>
                <w:noProof/>
              </w:rPr>
              <w:t>13.3.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Sugestões de possíveis aperfeiçoamentos técnicos</w:t>
            </w:r>
            <w:r w:rsidR="001515B2">
              <w:rPr>
                <w:noProof/>
                <w:webHidden/>
              </w:rPr>
              <w:tab/>
            </w:r>
            <w:r w:rsidR="001515B2">
              <w:rPr>
                <w:noProof/>
                <w:webHidden/>
              </w:rPr>
              <w:fldChar w:fldCharType="begin"/>
            </w:r>
            <w:r w:rsidR="001515B2">
              <w:rPr>
                <w:noProof/>
                <w:webHidden/>
              </w:rPr>
              <w:instrText xml:space="preserve"> PAGEREF _Toc184040851 \h </w:instrText>
            </w:r>
            <w:r w:rsidR="001515B2">
              <w:rPr>
                <w:noProof/>
                <w:webHidden/>
              </w:rPr>
            </w:r>
            <w:r w:rsidR="001515B2">
              <w:rPr>
                <w:noProof/>
                <w:webHidden/>
              </w:rPr>
              <w:fldChar w:fldCharType="separate"/>
            </w:r>
            <w:r w:rsidR="001515B2">
              <w:rPr>
                <w:noProof/>
                <w:webHidden/>
              </w:rPr>
              <w:t>78</w:t>
            </w:r>
            <w:r w:rsidR="001515B2">
              <w:rPr>
                <w:noProof/>
                <w:webHidden/>
              </w:rPr>
              <w:fldChar w:fldCharType="end"/>
            </w:r>
          </w:hyperlink>
        </w:p>
        <w:p w14:paraId="774AF5DE" w14:textId="2BED4CFF" w:rsidR="001515B2" w:rsidRDefault="00000000">
          <w:pPr>
            <w:pStyle w:val="Sumrio1"/>
            <w:rPr>
              <w:rFonts w:eastAsiaTheme="minorEastAsia"/>
              <w:noProof/>
              <w:kern w:val="2"/>
              <w:sz w:val="24"/>
              <w:szCs w:val="24"/>
              <w:lang w:eastAsia="pt-BR"/>
              <w14:ligatures w14:val="standardContextual"/>
            </w:rPr>
          </w:pPr>
          <w:hyperlink w:anchor="_Toc184040852" w:history="1">
            <w:r w:rsidR="001515B2" w:rsidRPr="00A715A5">
              <w:rPr>
                <w:rStyle w:val="Hyperlink"/>
                <w:rFonts w:ascii="Arial" w:hAnsi="Arial" w:cs="Arial"/>
                <w:noProof/>
              </w:rPr>
              <w:t>14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REFERÊNCIAS</w:t>
            </w:r>
            <w:r w:rsidR="001515B2">
              <w:rPr>
                <w:noProof/>
                <w:webHidden/>
              </w:rPr>
              <w:tab/>
            </w:r>
            <w:r w:rsidR="001515B2">
              <w:rPr>
                <w:noProof/>
                <w:webHidden/>
              </w:rPr>
              <w:fldChar w:fldCharType="begin"/>
            </w:r>
            <w:r w:rsidR="001515B2">
              <w:rPr>
                <w:noProof/>
                <w:webHidden/>
              </w:rPr>
              <w:instrText xml:space="preserve"> PAGEREF _Toc184040852 \h </w:instrText>
            </w:r>
            <w:r w:rsidR="001515B2">
              <w:rPr>
                <w:noProof/>
                <w:webHidden/>
              </w:rPr>
            </w:r>
            <w:r w:rsidR="001515B2">
              <w:rPr>
                <w:noProof/>
                <w:webHidden/>
              </w:rPr>
              <w:fldChar w:fldCharType="separate"/>
            </w:r>
            <w:r w:rsidR="001515B2">
              <w:rPr>
                <w:noProof/>
                <w:webHidden/>
              </w:rPr>
              <w:t>79</w:t>
            </w:r>
            <w:r w:rsidR="001515B2">
              <w:rPr>
                <w:noProof/>
                <w:webHidden/>
              </w:rPr>
              <w:fldChar w:fldCharType="end"/>
            </w:r>
          </w:hyperlink>
        </w:p>
        <w:p w14:paraId="11C73ED0" w14:textId="6E9A0DE9" w:rsidR="001515B2" w:rsidRDefault="00000000">
          <w:pPr>
            <w:pStyle w:val="Sumrio1"/>
            <w:rPr>
              <w:rFonts w:eastAsiaTheme="minorEastAsia"/>
              <w:noProof/>
              <w:kern w:val="2"/>
              <w:sz w:val="24"/>
              <w:szCs w:val="24"/>
              <w:lang w:eastAsia="pt-BR"/>
              <w14:ligatures w14:val="standardContextual"/>
            </w:rPr>
          </w:pPr>
          <w:hyperlink w:anchor="_Toc184040853" w:history="1">
            <w:r w:rsidR="001515B2" w:rsidRPr="00A715A5">
              <w:rPr>
                <w:rStyle w:val="Hyperlink"/>
                <w:rFonts w:ascii="Arial" w:hAnsi="Arial" w:cs="Arial"/>
                <w:noProof/>
              </w:rPr>
              <w:t>15</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GLOSSÁRIO</w:t>
            </w:r>
            <w:r w:rsidR="001515B2">
              <w:rPr>
                <w:noProof/>
                <w:webHidden/>
              </w:rPr>
              <w:tab/>
            </w:r>
            <w:r w:rsidR="001515B2">
              <w:rPr>
                <w:noProof/>
                <w:webHidden/>
              </w:rPr>
              <w:fldChar w:fldCharType="begin"/>
            </w:r>
            <w:r w:rsidR="001515B2">
              <w:rPr>
                <w:noProof/>
                <w:webHidden/>
              </w:rPr>
              <w:instrText xml:space="preserve"> PAGEREF _Toc184040853 \h </w:instrText>
            </w:r>
            <w:r w:rsidR="001515B2">
              <w:rPr>
                <w:noProof/>
                <w:webHidden/>
              </w:rPr>
            </w:r>
            <w:r w:rsidR="001515B2">
              <w:rPr>
                <w:noProof/>
                <w:webHidden/>
              </w:rPr>
              <w:fldChar w:fldCharType="separate"/>
            </w:r>
            <w:r w:rsidR="001515B2">
              <w:rPr>
                <w:noProof/>
                <w:webHidden/>
              </w:rPr>
              <w:t>80</w:t>
            </w:r>
            <w:r w:rsidR="001515B2">
              <w:rPr>
                <w:noProof/>
                <w:webHidden/>
              </w:rPr>
              <w:fldChar w:fldCharType="end"/>
            </w:r>
          </w:hyperlink>
        </w:p>
        <w:p w14:paraId="23C15A1A" w14:textId="04D09F91" w:rsidR="001515B2" w:rsidRDefault="00000000">
          <w:pPr>
            <w:pStyle w:val="Sumrio1"/>
            <w:rPr>
              <w:rFonts w:eastAsiaTheme="minorEastAsia"/>
              <w:noProof/>
              <w:kern w:val="2"/>
              <w:sz w:val="24"/>
              <w:szCs w:val="24"/>
              <w:lang w:eastAsia="pt-BR"/>
              <w14:ligatures w14:val="standardContextual"/>
            </w:rPr>
          </w:pPr>
          <w:hyperlink w:anchor="_Toc184040854" w:history="1">
            <w:r w:rsidR="001515B2" w:rsidRPr="00A715A5">
              <w:rPr>
                <w:rStyle w:val="Hyperlink"/>
                <w:rFonts w:ascii="Arial" w:hAnsi="Arial" w:cs="Arial"/>
                <w:noProof/>
              </w:rPr>
              <w:t>16</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ANEXOS</w:t>
            </w:r>
            <w:r w:rsidR="001515B2">
              <w:rPr>
                <w:noProof/>
                <w:webHidden/>
              </w:rPr>
              <w:tab/>
            </w:r>
            <w:r w:rsidR="001515B2">
              <w:rPr>
                <w:noProof/>
                <w:webHidden/>
              </w:rPr>
              <w:fldChar w:fldCharType="begin"/>
            </w:r>
            <w:r w:rsidR="001515B2">
              <w:rPr>
                <w:noProof/>
                <w:webHidden/>
              </w:rPr>
              <w:instrText xml:space="preserve"> PAGEREF _Toc184040854 \h </w:instrText>
            </w:r>
            <w:r w:rsidR="001515B2">
              <w:rPr>
                <w:noProof/>
                <w:webHidden/>
              </w:rPr>
            </w:r>
            <w:r w:rsidR="001515B2">
              <w:rPr>
                <w:noProof/>
                <w:webHidden/>
              </w:rPr>
              <w:fldChar w:fldCharType="separate"/>
            </w:r>
            <w:r w:rsidR="001515B2">
              <w:rPr>
                <w:noProof/>
                <w:webHidden/>
              </w:rPr>
              <w:t>81</w:t>
            </w:r>
            <w:r w:rsidR="001515B2">
              <w:rPr>
                <w:noProof/>
                <w:webHidden/>
              </w:rPr>
              <w:fldChar w:fldCharType="end"/>
            </w:r>
          </w:hyperlink>
        </w:p>
        <w:p w14:paraId="01A56437" w14:textId="4BAA5530" w:rsidR="18FF6005" w:rsidRDefault="18FF6005" w:rsidP="18FF6005">
          <w:pPr>
            <w:pStyle w:val="Sumrio1"/>
            <w:tabs>
              <w:tab w:val="clear" w:pos="426"/>
              <w:tab w:val="clear" w:pos="8777"/>
              <w:tab w:val="left" w:pos="435"/>
              <w:tab w:val="right" w:leader="dot" w:pos="8775"/>
            </w:tabs>
            <w:rPr>
              <w:rStyle w:val="Hyperlink"/>
            </w:rPr>
          </w:pPr>
          <w:r>
            <w:fldChar w:fldCharType="end"/>
          </w:r>
        </w:p>
      </w:sdtContent>
    </w:sdt>
    <w:p w14:paraId="27CF780A" w14:textId="2B43D05B" w:rsidR="18FF6005" w:rsidRDefault="18FF6005" w:rsidP="18FF6005">
      <w:pPr>
        <w:spacing w:line="360" w:lineRule="auto"/>
        <w:rPr>
          <w:rFonts w:ascii="Arial" w:hAnsi="Arial" w:cs="Arial"/>
          <w:b/>
          <w:bCs/>
          <w:sz w:val="24"/>
          <w:szCs w:val="24"/>
        </w:rPr>
        <w:sectPr w:rsidR="18FF6005" w:rsidSect="00DF73EB">
          <w:headerReference w:type="even" r:id="rId8"/>
          <w:headerReference w:type="default" r:id="rId9"/>
          <w:footerReference w:type="even" r:id="rId10"/>
          <w:footerReference w:type="default" r:id="rId11"/>
          <w:headerReference w:type="first" r:id="rId12"/>
          <w:footerReference w:type="first" r:id="rId13"/>
          <w:pgSz w:w="11906" w:h="16838" w:code="9"/>
          <w:pgMar w:top="1701" w:right="1134" w:bottom="1134" w:left="1701" w:header="709" w:footer="709" w:gutter="284"/>
          <w:cols w:space="708"/>
          <w:docGrid w:linePitch="360"/>
        </w:sectPr>
      </w:pPr>
    </w:p>
    <w:p w14:paraId="0AC7A475" w14:textId="77777777" w:rsidR="00703271" w:rsidRPr="007C6981" w:rsidRDefault="0ADF0B83" w:rsidP="00135699">
      <w:pPr>
        <w:pStyle w:val="Ttulo1"/>
        <w:numPr>
          <w:ilvl w:val="0"/>
          <w:numId w:val="1"/>
        </w:numPr>
        <w:spacing w:before="120" w:after="120" w:line="360" w:lineRule="auto"/>
        <w:ind w:left="357" w:hanging="357"/>
        <w:rPr>
          <w:rFonts w:ascii="Arial" w:hAnsi="Arial" w:cs="Arial"/>
          <w:color w:val="auto"/>
          <w:sz w:val="24"/>
          <w:szCs w:val="24"/>
        </w:rPr>
      </w:pPr>
      <w:bookmarkStart w:id="0" w:name="_Toc786019085"/>
      <w:bookmarkStart w:id="1" w:name="_Toc1823244184"/>
      <w:bookmarkStart w:id="2" w:name="_Toc184040749"/>
      <w:r w:rsidRPr="18FF6005">
        <w:rPr>
          <w:rFonts w:ascii="Arial" w:hAnsi="Arial" w:cs="Arial"/>
          <w:color w:val="auto"/>
          <w:sz w:val="24"/>
          <w:szCs w:val="24"/>
        </w:rPr>
        <w:lastRenderedPageBreak/>
        <w:t>INTRODUÇÃO</w:t>
      </w:r>
      <w:bookmarkEnd w:id="0"/>
      <w:bookmarkEnd w:id="1"/>
      <w:bookmarkEnd w:id="2"/>
    </w:p>
    <w:p w14:paraId="5EAFA267" w14:textId="5E449F7D" w:rsidR="5FD0EA87" w:rsidRDefault="5FD0EA87" w:rsidP="5FD0EA87"/>
    <w:p w14:paraId="6A3C4E79" w14:textId="04DD2629" w:rsidR="007C6981" w:rsidRDefault="007C6981" w:rsidP="18C2041C"/>
    <w:p w14:paraId="529351A4" w14:textId="7C0B15C5"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A transformação digital tem impactado profundamente diversos setores, e o mercado varejista não é exceção. A modernização de sistemas voltados para a gestão de mercados pode melhorar a eficiência e acessibilidade no comércio, especialmente para pequenos e médios empresários que enfrentam desafios como a alta concorrência e a necessidade de otimização dos processos. Em resposta a esses desafios,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foi desenvolvido com o objetivo de oferecer uma plataforma completa e acessível para donos de mercados que buscam simplificar e aprimorar a gestão de seus negócios.</w:t>
      </w:r>
    </w:p>
    <w:p w14:paraId="78AFD2EC"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é uma solução de sistema de mercado que vai além do cadastro e compra de produtos. Ele permite que esses processos sejam realizados de forma prática e segura pela web, com uma interface intuitiva e acessível, projetada para facilitar o uso e otimizar a experiência dos usuários. Além disso, o sistema incorpora funcionalidades semelhantes às de um ERP (Enterprise </w:t>
      </w:r>
      <w:proofErr w:type="spellStart"/>
      <w:r w:rsidRPr="009A5944">
        <w:rPr>
          <w:rFonts w:ascii="Arial" w:eastAsiaTheme="minorHAnsi" w:hAnsi="Arial" w:cs="Arial"/>
          <w:lang w:eastAsia="en-US"/>
        </w:rPr>
        <w:t>Resource</w:t>
      </w:r>
      <w:proofErr w:type="spellEnd"/>
      <w:r w:rsidRPr="009A5944">
        <w:rPr>
          <w:rFonts w:ascii="Arial" w:eastAsiaTheme="minorHAnsi" w:hAnsi="Arial" w:cs="Arial"/>
          <w:lang w:eastAsia="en-US"/>
        </w:rPr>
        <w:t xml:space="preserve"> Planning), permitindo a visualização de relatórios de vendas por filtros de data específicos, o que auxilia os proprietários a tomar decisões informadas e estratégicas com base nos dados de desempenho do seu negócio.</w:t>
      </w:r>
    </w:p>
    <w:p w14:paraId="0C3B997B" w14:textId="77777777" w:rsidR="002425FA"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Inspirado pela necessidade de democratizar o acesso a tecnologias de gestão,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busca capacitar pequenos e médios empresários com ferramentas práticas e modernas. Assim como o legado de grandes contribuições na área educacional, como a de pensadores que promoveram a universalização do acesso ao conhecimento, nosso projeto pretende transformar o mercado varejista, promovendo inclusão e eficiência.</w:t>
      </w:r>
    </w:p>
    <w:p w14:paraId="5B8C47BF" w14:textId="657BACF8" w:rsidR="71FBC52F" w:rsidRPr="00A72628" w:rsidRDefault="71FBC52F" w:rsidP="002425FA">
      <w:pPr>
        <w:spacing w:line="360" w:lineRule="auto"/>
        <w:jc w:val="both"/>
        <w:rPr>
          <w:rFonts w:ascii="Arial" w:eastAsiaTheme="minorEastAsia" w:hAnsi="Arial" w:cs="Arial"/>
          <w:sz w:val="24"/>
          <w:szCs w:val="24"/>
        </w:rPr>
      </w:pPr>
    </w:p>
    <w:p w14:paraId="6524D6FC" w14:textId="67A20373" w:rsidR="5FD0EA87" w:rsidRDefault="5FD0EA87" w:rsidP="5FD0EA87">
      <w:pPr>
        <w:spacing w:line="360" w:lineRule="auto"/>
        <w:ind w:firstLine="357"/>
        <w:jc w:val="both"/>
        <w:rPr>
          <w:rFonts w:ascii="Arial" w:eastAsia="Arial" w:hAnsi="Arial" w:cs="Arial"/>
          <w:color w:val="000000" w:themeColor="text1"/>
          <w:sz w:val="24"/>
          <w:szCs w:val="24"/>
        </w:rPr>
      </w:pPr>
    </w:p>
    <w:p w14:paraId="2A277D66" w14:textId="6CA2E034" w:rsidR="5FD0EA87" w:rsidRDefault="5FD0EA87" w:rsidP="5FD0EA87">
      <w:pPr>
        <w:spacing w:line="360" w:lineRule="auto"/>
        <w:ind w:firstLine="357"/>
        <w:jc w:val="both"/>
        <w:rPr>
          <w:rFonts w:ascii="Arial" w:eastAsia="Arial" w:hAnsi="Arial" w:cs="Arial"/>
          <w:color w:val="000000" w:themeColor="text1"/>
          <w:sz w:val="24"/>
          <w:szCs w:val="24"/>
        </w:rPr>
      </w:pPr>
    </w:p>
    <w:p w14:paraId="1B86091C" w14:textId="672138EF" w:rsidR="18FF6005" w:rsidRDefault="18FF6005" w:rsidP="002425FA">
      <w:pPr>
        <w:spacing w:line="360" w:lineRule="auto"/>
        <w:jc w:val="both"/>
        <w:rPr>
          <w:rFonts w:ascii="Arial" w:eastAsia="Arial" w:hAnsi="Arial" w:cs="Arial"/>
          <w:color w:val="000000" w:themeColor="text1"/>
          <w:sz w:val="24"/>
          <w:szCs w:val="24"/>
        </w:rPr>
      </w:pPr>
    </w:p>
    <w:p w14:paraId="325D0A8D" w14:textId="5D38DDEE" w:rsidR="38355132" w:rsidRDefault="22D27257" w:rsidP="00135699">
      <w:pPr>
        <w:pStyle w:val="Ttulo1"/>
        <w:numPr>
          <w:ilvl w:val="0"/>
          <w:numId w:val="1"/>
        </w:numPr>
        <w:spacing w:before="120" w:after="120" w:line="360" w:lineRule="auto"/>
        <w:ind w:left="357" w:hanging="357"/>
        <w:rPr>
          <w:color w:val="auto"/>
        </w:rPr>
      </w:pPr>
      <w:bookmarkStart w:id="3" w:name="_Toc1106921791"/>
      <w:bookmarkStart w:id="4" w:name="_Toc184040750"/>
      <w:r w:rsidRPr="18FF6005">
        <w:rPr>
          <w:rFonts w:ascii="Arial" w:eastAsia="Arial" w:hAnsi="Arial" w:cs="Arial"/>
          <w:color w:val="auto"/>
          <w:sz w:val="24"/>
          <w:szCs w:val="24"/>
        </w:rPr>
        <w:lastRenderedPageBreak/>
        <w:t>JUSTIFICATIVA</w:t>
      </w:r>
      <w:bookmarkEnd w:id="3"/>
      <w:bookmarkEnd w:id="4"/>
    </w:p>
    <w:p w14:paraId="5326D7DA" w14:textId="63B2A50F" w:rsidR="18C2041C" w:rsidRDefault="18C2041C" w:rsidP="18C2041C"/>
    <w:p w14:paraId="5FB51C77" w14:textId="4C1E8EB1"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Com o avanço da tecnologia e a crescente digitalização do comércio, os processos de gestão de pequenos e médios mercados enfrentam novos desafios e exigências. A utilização de sistemas tradicionais, muitas vezes lentos e pouco eficientes, impede o pleno desenvolvimento desses estabelecimentos, que acabam enfrentando dificuldades para gerenciar estoques, realizar vendas e monitorar o desempenho de seus negócios. Diante dessa realidade, a equipe </w:t>
      </w:r>
      <w:proofErr w:type="spellStart"/>
      <w:r w:rsidRPr="009A5944">
        <w:rPr>
          <w:rFonts w:ascii="Arial" w:eastAsiaTheme="minorHAnsi" w:hAnsi="Arial" w:cs="Arial"/>
          <w:lang w:eastAsia="en-US"/>
        </w:rPr>
        <w:t>MaxFOV</w:t>
      </w:r>
      <w:proofErr w:type="spellEnd"/>
      <w:r w:rsidRPr="009A5944">
        <w:rPr>
          <w:rFonts w:ascii="Arial" w:eastAsiaTheme="minorHAnsi" w:hAnsi="Arial" w:cs="Arial"/>
          <w:lang w:eastAsia="en-US"/>
        </w:rPr>
        <w:t xml:space="preserve"> desenvolveu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uma solução moderna que combina simplicidade, rapidez e eficiência, proporcionando um sistema de mercado voltado para as necessidades atuais de praticidade e controle.</w:t>
      </w:r>
    </w:p>
    <w:p w14:paraId="4211F692"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O objetivo principal do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é otimizar a gestão de produtos e facilitar os processos cotidianos de mercado, como o cadastro, atualização e exclusão de itens de forma simples e intuitiva. Baseado em princípios de ERP, o sistema também oferece funcionalidades para o monitoramento de vendas e a geração de relatórios filtrados por data, permitindo que os proprietários tenham uma visão clara e precisa do desempenho do seu negócio. Essa capacidade de controle e organização resolve as principais queixas de nossos entrevistados em pesquisa de campo: a lentidão e travamentos frequentes, além do descontrole no gerenciamento de produtos.</w:t>
      </w:r>
    </w:p>
    <w:p w14:paraId="462D03C0"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Com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a equipe </w:t>
      </w:r>
      <w:proofErr w:type="spellStart"/>
      <w:r w:rsidRPr="009A5944">
        <w:rPr>
          <w:rFonts w:ascii="Arial" w:eastAsiaTheme="minorHAnsi" w:hAnsi="Arial" w:cs="Arial"/>
          <w:lang w:eastAsia="en-US"/>
        </w:rPr>
        <w:t>MaxFOV</w:t>
      </w:r>
      <w:proofErr w:type="spellEnd"/>
      <w:r w:rsidRPr="009A5944">
        <w:rPr>
          <w:rFonts w:ascii="Arial" w:eastAsiaTheme="minorHAnsi" w:hAnsi="Arial" w:cs="Arial"/>
          <w:lang w:eastAsia="en-US"/>
        </w:rPr>
        <w:t xml:space="preserve"> busca ir além da simples automação. Pretendemos criar uma solução que democratize o acesso a uma gestão mais eficiente e moderna, permitindo que pequenos e médios empresários se beneficiem de um sistema robusto e acessível. Nossa plataforma visa transformar o gerenciamento de mercados em uma experiência ágil e satisfatória, onde cada transação e atualização seja feita com facilidade e velocidade. Dessa forma,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se posiciona não apenas como um sistema de mercado, mas como uma ferramenta estratégica que permite ao usuário melhorar continuamente sua gestão e acompanhar as demandas e tendências atuais do comércio.</w:t>
      </w:r>
    </w:p>
    <w:p w14:paraId="1F184452" w14:textId="6EBD7004" w:rsidR="5FD0EA87" w:rsidRDefault="5FD0EA87" w:rsidP="18FF6005"/>
    <w:p w14:paraId="374826E6" w14:textId="77777777" w:rsidR="007C6981" w:rsidRPr="007C6981" w:rsidRDefault="66E2BE72" w:rsidP="00135699">
      <w:pPr>
        <w:pStyle w:val="Ttulo1"/>
        <w:numPr>
          <w:ilvl w:val="0"/>
          <w:numId w:val="1"/>
        </w:numPr>
        <w:spacing w:before="120" w:after="120" w:line="360" w:lineRule="auto"/>
        <w:ind w:left="357" w:hanging="357"/>
        <w:rPr>
          <w:rFonts w:ascii="Arial" w:hAnsi="Arial" w:cs="Arial"/>
          <w:color w:val="auto"/>
          <w:sz w:val="24"/>
          <w:szCs w:val="24"/>
        </w:rPr>
      </w:pPr>
      <w:bookmarkStart w:id="5" w:name="_Toc474966297"/>
      <w:bookmarkStart w:id="6" w:name="_Toc390984542"/>
      <w:bookmarkStart w:id="7" w:name="_Toc184040751"/>
      <w:r w:rsidRPr="18FF6005">
        <w:rPr>
          <w:rFonts w:ascii="Arial" w:hAnsi="Arial" w:cs="Arial"/>
          <w:color w:val="auto"/>
          <w:sz w:val="24"/>
          <w:szCs w:val="24"/>
        </w:rPr>
        <w:lastRenderedPageBreak/>
        <w:t>OBJETIVOS</w:t>
      </w:r>
      <w:bookmarkEnd w:id="5"/>
      <w:bookmarkEnd w:id="6"/>
      <w:bookmarkEnd w:id="7"/>
    </w:p>
    <w:p w14:paraId="2858BE1F" w14:textId="224525AD" w:rsidR="007C6981" w:rsidRDefault="00CE1BBA" w:rsidP="0064000A">
      <w:pPr>
        <w:spacing w:line="360" w:lineRule="auto"/>
        <w:jc w:val="both"/>
        <w:rPr>
          <w:rFonts w:ascii="Arial" w:hAnsi="Arial" w:cs="Arial"/>
          <w:sz w:val="24"/>
          <w:szCs w:val="24"/>
        </w:rPr>
      </w:pPr>
      <w:r>
        <w:rPr>
          <w:rFonts w:ascii="Arial" w:hAnsi="Arial" w:cs="Arial"/>
          <w:sz w:val="24"/>
          <w:szCs w:val="24"/>
        </w:rPr>
        <w:t>O objetivo do projeto Market FOV é tornar o gerenciamento de um mercado mais simples e rápido com um sistema universal para todos os pequenos mercados que não tem o orçamento para um sistema próprio.</w:t>
      </w:r>
    </w:p>
    <w:p w14:paraId="0664501E" w14:textId="77777777" w:rsidR="00D66766" w:rsidRDefault="00D66766" w:rsidP="0064000A">
      <w:pPr>
        <w:spacing w:line="360" w:lineRule="auto"/>
        <w:jc w:val="both"/>
        <w:rPr>
          <w:rFonts w:ascii="Arial" w:hAnsi="Arial" w:cs="Arial"/>
          <w:sz w:val="24"/>
          <w:szCs w:val="24"/>
        </w:rPr>
      </w:pPr>
    </w:p>
    <w:p w14:paraId="7CF3F855" w14:textId="77777777" w:rsidR="007C6981" w:rsidRPr="007C6981" w:rsidRDefault="66E2BE72" w:rsidP="00135699">
      <w:pPr>
        <w:pStyle w:val="Ttulo1"/>
        <w:numPr>
          <w:ilvl w:val="1"/>
          <w:numId w:val="1"/>
        </w:numPr>
        <w:spacing w:before="120" w:after="120" w:line="360" w:lineRule="auto"/>
        <w:ind w:left="426"/>
        <w:rPr>
          <w:rFonts w:ascii="Arial" w:hAnsi="Arial" w:cs="Arial"/>
          <w:color w:val="auto"/>
          <w:sz w:val="24"/>
          <w:szCs w:val="24"/>
        </w:rPr>
      </w:pPr>
      <w:bookmarkStart w:id="8" w:name="_Toc775867304"/>
      <w:bookmarkStart w:id="9" w:name="_Toc311212536"/>
      <w:bookmarkStart w:id="10" w:name="_Toc184040752"/>
      <w:r w:rsidRPr="18FF6005">
        <w:rPr>
          <w:rFonts w:ascii="Arial" w:hAnsi="Arial" w:cs="Arial"/>
          <w:color w:val="auto"/>
          <w:sz w:val="24"/>
          <w:szCs w:val="24"/>
        </w:rPr>
        <w:t>Objetivos Gerais</w:t>
      </w:r>
      <w:bookmarkEnd w:id="8"/>
      <w:bookmarkEnd w:id="9"/>
      <w:bookmarkEnd w:id="10"/>
    </w:p>
    <w:p w14:paraId="41A9F4C5" w14:textId="7FF6E1BE" w:rsidR="007C6981" w:rsidRDefault="006811CF" w:rsidP="0064000A">
      <w:pPr>
        <w:spacing w:line="360" w:lineRule="auto"/>
        <w:jc w:val="both"/>
        <w:rPr>
          <w:rFonts w:ascii="Arial" w:hAnsi="Arial" w:cs="Arial"/>
          <w:sz w:val="24"/>
          <w:szCs w:val="24"/>
        </w:rPr>
      </w:pPr>
      <w:r>
        <w:rPr>
          <w:rFonts w:ascii="Arial" w:hAnsi="Arial" w:cs="Arial"/>
          <w:sz w:val="24"/>
          <w:szCs w:val="24"/>
        </w:rPr>
        <w:t>O Market FOV</w:t>
      </w:r>
      <w:r w:rsidR="00CE1BBA">
        <w:rPr>
          <w:rFonts w:ascii="Arial" w:hAnsi="Arial" w:cs="Arial"/>
          <w:sz w:val="24"/>
          <w:szCs w:val="24"/>
        </w:rPr>
        <w:t xml:space="preserve"> visa estabelecer um padrão </w:t>
      </w:r>
      <w:r>
        <w:rPr>
          <w:rFonts w:ascii="Arial" w:hAnsi="Arial" w:cs="Arial"/>
          <w:sz w:val="24"/>
          <w:szCs w:val="24"/>
        </w:rPr>
        <w:t xml:space="preserve">fácil de compreender para o gerenciamento do seu mercado, sendo capaz de gerar uma retrospectiva de vendas diárias, semanais e mensais. </w:t>
      </w:r>
    </w:p>
    <w:p w14:paraId="6481E1E8" w14:textId="77777777" w:rsidR="00D66766" w:rsidRPr="007C6981" w:rsidRDefault="00D66766" w:rsidP="0064000A">
      <w:pPr>
        <w:spacing w:line="360" w:lineRule="auto"/>
        <w:jc w:val="both"/>
        <w:rPr>
          <w:rFonts w:ascii="Arial" w:hAnsi="Arial" w:cs="Arial"/>
          <w:sz w:val="24"/>
          <w:szCs w:val="24"/>
        </w:rPr>
      </w:pPr>
    </w:p>
    <w:p w14:paraId="56C65B28" w14:textId="481186CB" w:rsidR="00D66766" w:rsidRPr="00D66766" w:rsidRDefault="66E2BE72" w:rsidP="00135699">
      <w:pPr>
        <w:pStyle w:val="Ttulo1"/>
        <w:numPr>
          <w:ilvl w:val="1"/>
          <w:numId w:val="1"/>
        </w:numPr>
        <w:spacing w:before="120" w:after="120" w:line="360" w:lineRule="auto"/>
        <w:ind w:left="426"/>
        <w:rPr>
          <w:rFonts w:ascii="Arial" w:hAnsi="Arial" w:cs="Arial"/>
          <w:color w:val="auto"/>
          <w:sz w:val="24"/>
          <w:szCs w:val="24"/>
        </w:rPr>
      </w:pPr>
      <w:bookmarkStart w:id="11" w:name="_Toc560666308"/>
      <w:bookmarkStart w:id="12" w:name="_Toc2003987442"/>
      <w:bookmarkStart w:id="13" w:name="_Toc184040753"/>
      <w:r w:rsidRPr="18FF6005">
        <w:rPr>
          <w:rFonts w:ascii="Arial" w:hAnsi="Arial" w:cs="Arial"/>
          <w:color w:val="auto"/>
          <w:sz w:val="24"/>
          <w:szCs w:val="24"/>
        </w:rPr>
        <w:t>Objetivos Específicos</w:t>
      </w:r>
      <w:bookmarkEnd w:id="11"/>
      <w:bookmarkEnd w:id="12"/>
      <w:bookmarkEnd w:id="13"/>
    </w:p>
    <w:p w14:paraId="1D957756" w14:textId="31E79106" w:rsidR="005E0BEC" w:rsidRDefault="006811CF" w:rsidP="0064000A">
      <w:pPr>
        <w:spacing w:line="360" w:lineRule="auto"/>
        <w:jc w:val="both"/>
        <w:rPr>
          <w:rFonts w:ascii="Arial" w:hAnsi="Arial" w:cs="Arial"/>
          <w:sz w:val="24"/>
          <w:szCs w:val="24"/>
        </w:rPr>
      </w:pPr>
      <w:r>
        <w:rPr>
          <w:rFonts w:ascii="Arial" w:hAnsi="Arial" w:cs="Arial"/>
          <w:sz w:val="24"/>
          <w:szCs w:val="24"/>
        </w:rPr>
        <w:t xml:space="preserve">Para a realização desse projeto foram utilizadas algumas ferramentas, dentre elas, utilizamos </w:t>
      </w:r>
      <w:r w:rsidR="000539E2">
        <w:rPr>
          <w:rFonts w:ascii="Arial" w:hAnsi="Arial" w:cs="Arial"/>
          <w:sz w:val="24"/>
          <w:szCs w:val="24"/>
        </w:rPr>
        <w:t>HTML, CSS</w:t>
      </w:r>
      <w:r>
        <w:rPr>
          <w:rFonts w:ascii="Arial" w:hAnsi="Arial" w:cs="Arial"/>
          <w:sz w:val="24"/>
          <w:szCs w:val="24"/>
        </w:rPr>
        <w:t xml:space="preserve"> e </w:t>
      </w:r>
      <w:proofErr w:type="spellStart"/>
      <w:r>
        <w:rPr>
          <w:rFonts w:ascii="Arial" w:hAnsi="Arial" w:cs="Arial"/>
          <w:sz w:val="24"/>
          <w:szCs w:val="24"/>
        </w:rPr>
        <w:t>JavaScript</w:t>
      </w:r>
      <w:proofErr w:type="spellEnd"/>
      <w:r>
        <w:rPr>
          <w:rFonts w:ascii="Arial" w:hAnsi="Arial" w:cs="Arial"/>
          <w:sz w:val="24"/>
          <w:szCs w:val="24"/>
        </w:rPr>
        <w:t xml:space="preserve"> para </w:t>
      </w:r>
      <w:r w:rsidR="00A72628">
        <w:rPr>
          <w:rFonts w:ascii="Arial" w:hAnsi="Arial" w:cs="Arial"/>
          <w:sz w:val="24"/>
          <w:szCs w:val="24"/>
        </w:rPr>
        <w:t>o front-end</w:t>
      </w:r>
      <w:r>
        <w:rPr>
          <w:rFonts w:ascii="Arial" w:hAnsi="Arial" w:cs="Arial"/>
          <w:sz w:val="24"/>
          <w:szCs w:val="24"/>
        </w:rPr>
        <w:t xml:space="preserve">. Também foi utilizado PHP e </w:t>
      </w:r>
      <w:proofErr w:type="spellStart"/>
      <w:r>
        <w:rPr>
          <w:rFonts w:ascii="Arial" w:hAnsi="Arial" w:cs="Arial"/>
          <w:sz w:val="24"/>
          <w:szCs w:val="24"/>
        </w:rPr>
        <w:t>JavaScript</w:t>
      </w:r>
      <w:proofErr w:type="spellEnd"/>
      <w:r>
        <w:rPr>
          <w:rFonts w:ascii="Arial" w:hAnsi="Arial" w:cs="Arial"/>
          <w:sz w:val="24"/>
          <w:szCs w:val="24"/>
        </w:rPr>
        <w:t xml:space="preserve"> novamente para </w:t>
      </w:r>
      <w:r w:rsidR="00A72628">
        <w:rPr>
          <w:rFonts w:ascii="Arial" w:hAnsi="Arial" w:cs="Arial"/>
          <w:sz w:val="24"/>
          <w:szCs w:val="24"/>
        </w:rPr>
        <w:t xml:space="preserve">o </w:t>
      </w:r>
      <w:proofErr w:type="spellStart"/>
      <w:r w:rsidR="00A72628">
        <w:rPr>
          <w:rFonts w:ascii="Arial" w:hAnsi="Arial" w:cs="Arial"/>
          <w:sz w:val="24"/>
          <w:szCs w:val="24"/>
        </w:rPr>
        <w:t>back</w:t>
      </w:r>
      <w:proofErr w:type="spellEnd"/>
      <w:r w:rsidR="00A72628">
        <w:rPr>
          <w:rFonts w:ascii="Arial" w:hAnsi="Arial" w:cs="Arial"/>
          <w:sz w:val="24"/>
          <w:szCs w:val="24"/>
        </w:rPr>
        <w:t>-end</w:t>
      </w:r>
      <w:r>
        <w:rPr>
          <w:rFonts w:ascii="Arial" w:hAnsi="Arial" w:cs="Arial"/>
          <w:sz w:val="24"/>
          <w:szCs w:val="24"/>
        </w:rPr>
        <w:t>. Quanto em relação à armazenamento de dados, recorremos ao banco de dados MySQL. Por último, o versionamento do código foi controlado pelo GitHub.</w:t>
      </w:r>
    </w:p>
    <w:p w14:paraId="3041E394" w14:textId="77777777" w:rsidR="005E0BEC" w:rsidRDefault="005E0BEC" w:rsidP="0064000A">
      <w:pPr>
        <w:spacing w:line="360" w:lineRule="auto"/>
        <w:rPr>
          <w:rFonts w:ascii="Arial" w:hAnsi="Arial" w:cs="Arial"/>
          <w:sz w:val="24"/>
          <w:szCs w:val="24"/>
        </w:rPr>
      </w:pPr>
      <w:r>
        <w:rPr>
          <w:rFonts w:ascii="Arial" w:hAnsi="Arial" w:cs="Arial"/>
          <w:sz w:val="24"/>
          <w:szCs w:val="24"/>
        </w:rPr>
        <w:br w:type="page"/>
      </w:r>
    </w:p>
    <w:p w14:paraId="1B106A69" w14:textId="77777777" w:rsidR="00D12813" w:rsidRDefault="4EC76CEB" w:rsidP="00135699">
      <w:pPr>
        <w:pStyle w:val="Ttulo1"/>
        <w:numPr>
          <w:ilvl w:val="0"/>
          <w:numId w:val="1"/>
        </w:numPr>
        <w:spacing w:before="120" w:after="120" w:line="360" w:lineRule="auto"/>
        <w:ind w:left="357" w:hanging="357"/>
        <w:rPr>
          <w:rFonts w:ascii="Arial" w:hAnsi="Arial" w:cs="Arial"/>
          <w:color w:val="auto"/>
          <w:sz w:val="24"/>
          <w:szCs w:val="24"/>
        </w:rPr>
      </w:pPr>
      <w:bookmarkStart w:id="14" w:name="_Toc50212615"/>
      <w:bookmarkStart w:id="15" w:name="_Toc417202580"/>
      <w:bookmarkStart w:id="16" w:name="_Toc184040754"/>
      <w:r w:rsidRPr="18FF6005">
        <w:rPr>
          <w:rFonts w:ascii="Arial" w:hAnsi="Arial" w:cs="Arial"/>
          <w:color w:val="auto"/>
          <w:sz w:val="24"/>
          <w:szCs w:val="24"/>
        </w:rPr>
        <w:lastRenderedPageBreak/>
        <w:t>PRODUCT BACKLOG</w:t>
      </w:r>
      <w:bookmarkEnd w:id="14"/>
      <w:bookmarkEnd w:id="15"/>
      <w:bookmarkEnd w:id="16"/>
    </w:p>
    <w:p w14:paraId="0CB715F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MFB1 – Realizar cadastro e login de mercado;</w:t>
      </w:r>
    </w:p>
    <w:p w14:paraId="66D35B1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555A1C1B"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7CF50BBA"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5FCFC931"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416648E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0C0863B3"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38E574F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55C4DE47"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59137DE3" w14:textId="3E2DEE81" w:rsidR="00D66766" w:rsidRDefault="00CC5AD4" w:rsidP="00CC5AD4">
      <w:pPr>
        <w:spacing w:line="360" w:lineRule="auto"/>
        <w:jc w:val="both"/>
        <w:rPr>
          <w:rFonts w:ascii="Arial" w:hAnsi="Arial" w:cs="Arial"/>
          <w:sz w:val="24"/>
          <w:szCs w:val="24"/>
        </w:rPr>
      </w:pPr>
      <w:r w:rsidRPr="00CC5AD4">
        <w:rPr>
          <w:rFonts w:ascii="Arial" w:hAnsi="Arial" w:cs="Arial"/>
          <w:sz w:val="24"/>
          <w:szCs w:val="24"/>
        </w:rPr>
        <w:t>MFB9 – Fazer cadastro de produtos no estoque.</w:t>
      </w:r>
    </w:p>
    <w:p w14:paraId="03239B1E" w14:textId="77777777" w:rsidR="00CC5AD4" w:rsidRPr="00CC5AD4" w:rsidRDefault="00CC5AD4" w:rsidP="00CC5AD4">
      <w:pPr>
        <w:spacing w:line="360" w:lineRule="auto"/>
        <w:jc w:val="both"/>
        <w:rPr>
          <w:rFonts w:ascii="Arial" w:hAnsi="Arial" w:cs="Arial"/>
          <w:sz w:val="24"/>
          <w:szCs w:val="24"/>
        </w:rPr>
      </w:pPr>
    </w:p>
    <w:p w14:paraId="199C24A2" w14:textId="77777777" w:rsidR="00D12813" w:rsidRPr="00D12813" w:rsidRDefault="5638E746" w:rsidP="00135699">
      <w:pPr>
        <w:pStyle w:val="Ttulo1"/>
        <w:numPr>
          <w:ilvl w:val="0"/>
          <w:numId w:val="1"/>
        </w:numPr>
        <w:spacing w:before="120" w:after="120" w:line="360" w:lineRule="auto"/>
        <w:ind w:left="357" w:hanging="357"/>
        <w:rPr>
          <w:rFonts w:ascii="Arial" w:hAnsi="Arial" w:cs="Arial"/>
          <w:color w:val="auto"/>
          <w:sz w:val="24"/>
          <w:szCs w:val="24"/>
        </w:rPr>
      </w:pPr>
      <w:bookmarkStart w:id="17" w:name="_Toc892157205"/>
      <w:bookmarkStart w:id="18" w:name="_Toc2067757457"/>
      <w:bookmarkStart w:id="19" w:name="_Toc184040755"/>
      <w:r w:rsidRPr="18FF6005">
        <w:rPr>
          <w:rFonts w:ascii="Arial" w:hAnsi="Arial" w:cs="Arial"/>
          <w:color w:val="auto"/>
          <w:sz w:val="24"/>
          <w:szCs w:val="24"/>
        </w:rPr>
        <w:t>REQUISITOS NÃO FUNCIONAIS</w:t>
      </w:r>
      <w:bookmarkEnd w:id="17"/>
      <w:bookmarkEnd w:id="18"/>
      <w:bookmarkEnd w:id="19"/>
    </w:p>
    <w:p w14:paraId="1C76B7E2"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 xml:space="preserve">RNF1 – </w:t>
      </w:r>
      <w:bookmarkStart w:id="20" w:name="_Hlk181988723"/>
      <w:r w:rsidRPr="00CC5AD4">
        <w:rPr>
          <w:rFonts w:ascii="Arial" w:hAnsi="Arial" w:cs="Arial"/>
          <w:sz w:val="24"/>
          <w:szCs w:val="24"/>
        </w:rPr>
        <w:t>O design deve ser simples e intuitivo para facilitar o gerenciamento;</w:t>
      </w:r>
    </w:p>
    <w:p w14:paraId="11792887"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RNF2 – Banco de dados relacional objetivo e simples para facilitar o acesso ao sistema;</w:t>
      </w:r>
    </w:p>
    <w:p w14:paraId="70148B32"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RNF3 – Gráficos e listas intuitivas mostrando os relatórios de vendas e produtos mais vendidos.</w:t>
      </w:r>
    </w:p>
    <w:p w14:paraId="5F2CFA4B"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RNF3 – O site deve suportar até 5 usuários simultâneos;</w:t>
      </w:r>
    </w:p>
    <w:p w14:paraId="5B8AF64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RNF4 – O site deve realizar as buscas de dados de forma rápida e eficiente (&lt;= 20 segundos);</w:t>
      </w:r>
    </w:p>
    <w:p w14:paraId="7D16ABE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RNF5 – Assim como as buscas de dados, a utilização geral do site também deve funcionar de maneira rápida e eficiente (&lt;= 10 segundos);</w:t>
      </w:r>
    </w:p>
    <w:p w14:paraId="722B00AE" w14:textId="69CD99E7" w:rsidR="00D12813" w:rsidRPr="00CC5AD4" w:rsidRDefault="00CC5AD4" w:rsidP="00CC5AD4">
      <w:pPr>
        <w:spacing w:line="360" w:lineRule="auto"/>
        <w:rPr>
          <w:rFonts w:ascii="Arial" w:eastAsiaTheme="majorEastAsia" w:hAnsi="Arial" w:cs="Arial"/>
          <w:b/>
          <w:bCs/>
          <w:sz w:val="24"/>
          <w:szCs w:val="24"/>
        </w:rPr>
      </w:pPr>
      <w:r w:rsidRPr="00CC5AD4">
        <w:rPr>
          <w:rFonts w:ascii="Arial" w:hAnsi="Arial" w:cs="Arial"/>
          <w:sz w:val="24"/>
          <w:szCs w:val="24"/>
        </w:rPr>
        <w:t>RNF6 – Validação de campos para evitar erros no banco de dados.</w:t>
      </w:r>
      <w:bookmarkEnd w:id="20"/>
    </w:p>
    <w:p w14:paraId="42C6D796" w14:textId="2797D5DA" w:rsidR="005C2145" w:rsidRDefault="005C2145" w:rsidP="0064000A">
      <w:pPr>
        <w:spacing w:line="360" w:lineRule="auto"/>
        <w:rPr>
          <w:rFonts w:ascii="Arial" w:eastAsiaTheme="majorEastAsia" w:hAnsi="Arial" w:cs="Arial"/>
          <w:b/>
          <w:bCs/>
          <w:sz w:val="24"/>
          <w:szCs w:val="24"/>
        </w:rPr>
      </w:pPr>
    </w:p>
    <w:p w14:paraId="6B6E4039" w14:textId="77777777" w:rsidR="0064000A" w:rsidRDefault="725EB5AE" w:rsidP="00135699">
      <w:pPr>
        <w:pStyle w:val="Ttulo1"/>
        <w:numPr>
          <w:ilvl w:val="0"/>
          <w:numId w:val="1"/>
        </w:numPr>
        <w:spacing w:before="120" w:after="120" w:line="360" w:lineRule="auto"/>
        <w:ind w:left="357" w:hanging="357"/>
        <w:rPr>
          <w:rFonts w:ascii="Arial" w:hAnsi="Arial" w:cs="Arial"/>
          <w:color w:val="auto"/>
          <w:sz w:val="24"/>
          <w:szCs w:val="24"/>
          <w:lang w:val="en-US"/>
        </w:rPr>
      </w:pPr>
      <w:bookmarkStart w:id="21" w:name="_Toc603230760"/>
      <w:bookmarkStart w:id="22" w:name="_Toc816066715"/>
      <w:bookmarkStart w:id="23" w:name="_Toc184040756"/>
      <w:r w:rsidRPr="18FF6005">
        <w:rPr>
          <w:rFonts w:ascii="Arial" w:hAnsi="Arial" w:cs="Arial"/>
          <w:color w:val="auto"/>
          <w:sz w:val="24"/>
          <w:szCs w:val="24"/>
          <w:lang w:val="en-US"/>
        </w:rPr>
        <w:t>PREMISSAS</w:t>
      </w:r>
      <w:bookmarkEnd w:id="21"/>
      <w:bookmarkEnd w:id="22"/>
      <w:bookmarkEnd w:id="23"/>
    </w:p>
    <w:p w14:paraId="38A312D5" w14:textId="525E9D3C" w:rsidR="00A51D90" w:rsidRDefault="00A51D90" w:rsidP="00135699">
      <w:pPr>
        <w:pStyle w:val="PargrafodaLista"/>
        <w:numPr>
          <w:ilvl w:val="0"/>
          <w:numId w:val="3"/>
        </w:numPr>
        <w:spacing w:after="0" w:line="360" w:lineRule="auto"/>
        <w:jc w:val="both"/>
        <w:rPr>
          <w:rFonts w:ascii="Arial" w:hAnsi="Arial" w:cs="Arial"/>
          <w:sz w:val="24"/>
          <w:szCs w:val="24"/>
        </w:rPr>
      </w:pPr>
      <w:r>
        <w:rPr>
          <w:rFonts w:ascii="Arial" w:hAnsi="Arial" w:cs="Arial"/>
          <w:sz w:val="24"/>
          <w:szCs w:val="24"/>
        </w:rPr>
        <w:t xml:space="preserve">  </w:t>
      </w:r>
      <w:r w:rsidR="00AB7C05" w:rsidRPr="00A51D90">
        <w:rPr>
          <w:rFonts w:ascii="Arial" w:hAnsi="Arial" w:cs="Arial"/>
          <w:sz w:val="24"/>
          <w:szCs w:val="24"/>
        </w:rPr>
        <w:t>O sistema será desenvolvido utilizando tecnologias web amplamente aceitas e suportadas.</w:t>
      </w:r>
    </w:p>
    <w:p w14:paraId="12C2D94C" w14:textId="77777777" w:rsidR="007C3974" w:rsidRPr="007C3974" w:rsidRDefault="007C3974" w:rsidP="007C3974">
      <w:pPr>
        <w:pStyle w:val="PargrafodaLista"/>
        <w:spacing w:after="0" w:line="360" w:lineRule="auto"/>
        <w:jc w:val="both"/>
        <w:rPr>
          <w:rFonts w:ascii="Arial" w:hAnsi="Arial" w:cs="Arial"/>
          <w:sz w:val="24"/>
          <w:szCs w:val="24"/>
        </w:rPr>
      </w:pPr>
    </w:p>
    <w:p w14:paraId="0257BA93" w14:textId="5503EF17" w:rsidR="007C3974" w:rsidRDefault="00AB7C05" w:rsidP="00135699">
      <w:pPr>
        <w:pStyle w:val="PargrafodaLista"/>
        <w:numPr>
          <w:ilvl w:val="0"/>
          <w:numId w:val="3"/>
        </w:numPr>
        <w:spacing w:after="0" w:line="360" w:lineRule="auto"/>
        <w:jc w:val="both"/>
        <w:rPr>
          <w:rFonts w:ascii="Arial" w:hAnsi="Arial" w:cs="Arial"/>
          <w:sz w:val="24"/>
          <w:szCs w:val="24"/>
        </w:rPr>
      </w:pPr>
      <w:r w:rsidRPr="00A51D90">
        <w:rPr>
          <w:rFonts w:ascii="Arial" w:hAnsi="Arial" w:cs="Arial"/>
          <w:sz w:val="24"/>
          <w:szCs w:val="24"/>
        </w:rPr>
        <w:t>O cliente fornecerá as especificações detalhadas sobre os produtos e operações do mercado até a data de início do desenvolvimento.</w:t>
      </w:r>
    </w:p>
    <w:p w14:paraId="12F83899" w14:textId="77777777" w:rsidR="007C3974" w:rsidRPr="007C3974" w:rsidRDefault="007C3974" w:rsidP="007C3974">
      <w:pPr>
        <w:spacing w:after="0" w:line="360" w:lineRule="auto"/>
        <w:jc w:val="both"/>
        <w:rPr>
          <w:rFonts w:ascii="Arial" w:hAnsi="Arial" w:cs="Arial"/>
          <w:sz w:val="24"/>
          <w:szCs w:val="24"/>
        </w:rPr>
      </w:pPr>
    </w:p>
    <w:p w14:paraId="524DF75B" w14:textId="3F0DEE61" w:rsidR="00A51D90" w:rsidRDefault="00AB7C05" w:rsidP="00135699">
      <w:pPr>
        <w:pStyle w:val="PargrafodaLista"/>
        <w:numPr>
          <w:ilvl w:val="0"/>
          <w:numId w:val="3"/>
        </w:numPr>
        <w:spacing w:after="0" w:line="360" w:lineRule="auto"/>
        <w:jc w:val="both"/>
        <w:rPr>
          <w:rFonts w:ascii="Arial" w:hAnsi="Arial" w:cs="Arial"/>
          <w:sz w:val="24"/>
          <w:szCs w:val="24"/>
        </w:rPr>
      </w:pPr>
      <w:r w:rsidRPr="00A51D90">
        <w:rPr>
          <w:rFonts w:ascii="Arial" w:hAnsi="Arial" w:cs="Arial"/>
          <w:sz w:val="24"/>
          <w:szCs w:val="24"/>
        </w:rPr>
        <w:t>A equipe de desenvolvimento terá acesso contínuo a feedback dos usuários finais para garantir que o sistema atenda às necessidades reais.</w:t>
      </w:r>
    </w:p>
    <w:p w14:paraId="147EC41A" w14:textId="77777777" w:rsidR="007C3974" w:rsidRPr="007C3974" w:rsidRDefault="007C3974" w:rsidP="007C3974">
      <w:pPr>
        <w:spacing w:after="0" w:line="360" w:lineRule="auto"/>
        <w:jc w:val="both"/>
        <w:rPr>
          <w:rFonts w:ascii="Arial" w:hAnsi="Arial" w:cs="Arial"/>
          <w:sz w:val="24"/>
          <w:szCs w:val="24"/>
        </w:rPr>
      </w:pPr>
    </w:p>
    <w:p w14:paraId="5A36D848" w14:textId="1F2077B4" w:rsidR="00A51D90" w:rsidRDefault="00AB7C05" w:rsidP="00135699">
      <w:pPr>
        <w:pStyle w:val="PargrafodaLista"/>
        <w:numPr>
          <w:ilvl w:val="0"/>
          <w:numId w:val="3"/>
        </w:numPr>
        <w:spacing w:after="0" w:line="360" w:lineRule="auto"/>
        <w:jc w:val="both"/>
        <w:rPr>
          <w:rFonts w:ascii="Arial" w:hAnsi="Arial" w:cs="Arial"/>
          <w:sz w:val="24"/>
          <w:szCs w:val="24"/>
        </w:rPr>
      </w:pPr>
      <w:r w:rsidRPr="00A51D90">
        <w:rPr>
          <w:rFonts w:ascii="Arial" w:hAnsi="Arial" w:cs="Arial"/>
          <w:sz w:val="24"/>
          <w:szCs w:val="24"/>
        </w:rPr>
        <w:t>O ambiente de teste será disponibilizado antes do início da fase de implementação para garantir a validação das funcionalidades.</w:t>
      </w:r>
    </w:p>
    <w:p w14:paraId="3B9D0803" w14:textId="77777777" w:rsidR="007C3974" w:rsidRPr="007C3974" w:rsidRDefault="007C3974" w:rsidP="007C3974">
      <w:pPr>
        <w:spacing w:after="0" w:line="360" w:lineRule="auto"/>
        <w:jc w:val="both"/>
        <w:rPr>
          <w:rFonts w:ascii="Arial" w:hAnsi="Arial" w:cs="Arial"/>
          <w:sz w:val="24"/>
          <w:szCs w:val="24"/>
        </w:rPr>
      </w:pPr>
    </w:p>
    <w:p w14:paraId="4FFD269E" w14:textId="711240CA" w:rsidR="00A51D90" w:rsidRDefault="00AB7C05" w:rsidP="00135699">
      <w:pPr>
        <w:pStyle w:val="PargrafodaLista"/>
        <w:numPr>
          <w:ilvl w:val="0"/>
          <w:numId w:val="3"/>
        </w:numPr>
        <w:spacing w:after="0" w:line="360" w:lineRule="auto"/>
        <w:jc w:val="both"/>
        <w:rPr>
          <w:rFonts w:ascii="Arial" w:hAnsi="Arial" w:cs="Arial"/>
          <w:sz w:val="24"/>
          <w:szCs w:val="24"/>
        </w:rPr>
      </w:pPr>
      <w:r w:rsidRPr="00A51D90">
        <w:rPr>
          <w:rFonts w:ascii="Arial" w:hAnsi="Arial" w:cs="Arial"/>
          <w:sz w:val="24"/>
          <w:szCs w:val="24"/>
        </w:rPr>
        <w:t>O sistema será implementado em uma infraestrutura que suporta a carga máxima prevista de usuários simultâneos, sem comprometer a performance.</w:t>
      </w:r>
    </w:p>
    <w:p w14:paraId="644C89C7" w14:textId="77777777" w:rsidR="007C3974" w:rsidRPr="007C3974" w:rsidRDefault="007C3974" w:rsidP="007C3974">
      <w:pPr>
        <w:spacing w:after="0" w:line="360" w:lineRule="auto"/>
        <w:jc w:val="both"/>
        <w:rPr>
          <w:rFonts w:ascii="Arial" w:hAnsi="Arial" w:cs="Arial"/>
          <w:sz w:val="24"/>
          <w:szCs w:val="24"/>
        </w:rPr>
      </w:pPr>
    </w:p>
    <w:p w14:paraId="71D983F3" w14:textId="089BDB5D" w:rsidR="00A51D90" w:rsidRDefault="00AB7C05" w:rsidP="00135699">
      <w:pPr>
        <w:pStyle w:val="PargrafodaLista"/>
        <w:numPr>
          <w:ilvl w:val="0"/>
          <w:numId w:val="3"/>
        </w:numPr>
        <w:spacing w:after="0" w:line="360" w:lineRule="auto"/>
        <w:jc w:val="both"/>
        <w:rPr>
          <w:rFonts w:ascii="Arial" w:hAnsi="Arial" w:cs="Arial"/>
          <w:sz w:val="24"/>
          <w:szCs w:val="24"/>
        </w:rPr>
      </w:pPr>
      <w:r w:rsidRPr="00A51D90">
        <w:rPr>
          <w:rFonts w:ascii="Arial" w:hAnsi="Arial" w:cs="Arial"/>
          <w:sz w:val="24"/>
          <w:szCs w:val="24"/>
        </w:rPr>
        <w:t>Todos os dados necessários para o cadastro de produtos e mercados serão fornecidos pelo cliente em formato digital.</w:t>
      </w:r>
    </w:p>
    <w:p w14:paraId="5E3B400C" w14:textId="77777777" w:rsidR="007C3974" w:rsidRPr="007C3974" w:rsidRDefault="007C3974" w:rsidP="007C3974">
      <w:pPr>
        <w:spacing w:after="0" w:line="360" w:lineRule="auto"/>
        <w:jc w:val="both"/>
        <w:rPr>
          <w:rFonts w:ascii="Arial" w:hAnsi="Arial" w:cs="Arial"/>
          <w:sz w:val="24"/>
          <w:szCs w:val="24"/>
        </w:rPr>
      </w:pPr>
    </w:p>
    <w:p w14:paraId="6E1831B3" w14:textId="3A16D5FA" w:rsidR="0064000A" w:rsidRPr="00A51D90" w:rsidRDefault="00AB7C05" w:rsidP="00135699">
      <w:pPr>
        <w:pStyle w:val="PargrafodaLista"/>
        <w:numPr>
          <w:ilvl w:val="0"/>
          <w:numId w:val="3"/>
        </w:numPr>
        <w:spacing w:line="360" w:lineRule="auto"/>
        <w:jc w:val="both"/>
        <w:rPr>
          <w:rFonts w:ascii="Arial" w:hAnsi="Arial" w:cs="Arial"/>
          <w:sz w:val="24"/>
          <w:szCs w:val="24"/>
        </w:rPr>
      </w:pPr>
      <w:r w:rsidRPr="00A51D90">
        <w:rPr>
          <w:rFonts w:ascii="Arial" w:hAnsi="Arial" w:cs="Arial"/>
          <w:sz w:val="24"/>
          <w:szCs w:val="24"/>
        </w:rPr>
        <w:t>O projeto terá um cronograma que permitirá a realização de revisões regulares com as partes interessadas para garantir a aderência aos requisitos.</w:t>
      </w:r>
    </w:p>
    <w:p w14:paraId="54E11D2A" w14:textId="77777777" w:rsidR="0064000A" w:rsidRPr="0090159B" w:rsidRDefault="0064000A">
      <w:pPr>
        <w:rPr>
          <w:rFonts w:ascii="Arial" w:eastAsiaTheme="majorEastAsia" w:hAnsi="Arial" w:cs="Arial"/>
          <w:b/>
          <w:bCs/>
          <w:sz w:val="24"/>
          <w:szCs w:val="24"/>
        </w:rPr>
      </w:pPr>
      <w:r w:rsidRPr="0090159B">
        <w:rPr>
          <w:rFonts w:ascii="Arial" w:hAnsi="Arial" w:cs="Arial"/>
          <w:sz w:val="24"/>
          <w:szCs w:val="24"/>
        </w:rPr>
        <w:br w:type="page"/>
      </w:r>
    </w:p>
    <w:p w14:paraId="66284130" w14:textId="77777777" w:rsidR="0064000A" w:rsidRDefault="725EB5AE" w:rsidP="00135699">
      <w:pPr>
        <w:pStyle w:val="Ttulo1"/>
        <w:numPr>
          <w:ilvl w:val="0"/>
          <w:numId w:val="1"/>
        </w:numPr>
        <w:spacing w:before="120" w:after="120" w:line="360" w:lineRule="auto"/>
        <w:ind w:left="357" w:hanging="357"/>
        <w:rPr>
          <w:rFonts w:ascii="Arial" w:hAnsi="Arial" w:cs="Arial"/>
          <w:color w:val="auto"/>
          <w:sz w:val="24"/>
          <w:szCs w:val="24"/>
          <w:lang w:val="en-US"/>
        </w:rPr>
      </w:pPr>
      <w:bookmarkStart w:id="24" w:name="_Toc510536416"/>
      <w:bookmarkStart w:id="25" w:name="_Toc106733906"/>
      <w:bookmarkStart w:id="26" w:name="_Toc184040757"/>
      <w:r w:rsidRPr="18FF6005">
        <w:rPr>
          <w:rFonts w:ascii="Arial" w:hAnsi="Arial" w:cs="Arial"/>
          <w:color w:val="auto"/>
          <w:sz w:val="24"/>
          <w:szCs w:val="24"/>
          <w:lang w:val="en-US"/>
        </w:rPr>
        <w:lastRenderedPageBreak/>
        <w:t>RESTRIÇÕES</w:t>
      </w:r>
      <w:bookmarkEnd w:id="24"/>
      <w:bookmarkEnd w:id="25"/>
      <w:bookmarkEnd w:id="26"/>
    </w:p>
    <w:p w14:paraId="1CD99CE7" w14:textId="6FAEC4D4" w:rsidR="5FD0EA87" w:rsidRDefault="5FD0EA87" w:rsidP="5FD0EA87">
      <w:pPr>
        <w:rPr>
          <w:lang w:val="en-US"/>
        </w:rPr>
      </w:pPr>
    </w:p>
    <w:p w14:paraId="2D17668C" w14:textId="11CF405A" w:rsidR="004E62CA" w:rsidRDefault="004E62CA" w:rsidP="00135699">
      <w:pPr>
        <w:pStyle w:val="PargrafodaLista"/>
        <w:numPr>
          <w:ilvl w:val="0"/>
          <w:numId w:val="2"/>
        </w:numPr>
        <w:spacing w:line="360" w:lineRule="auto"/>
        <w:jc w:val="both"/>
        <w:rPr>
          <w:rFonts w:ascii="Arial" w:hAnsi="Arial" w:cs="Arial"/>
          <w:sz w:val="24"/>
          <w:szCs w:val="24"/>
        </w:rPr>
      </w:pPr>
      <w:r>
        <w:rPr>
          <w:rFonts w:ascii="Arial" w:hAnsi="Arial" w:cs="Arial"/>
          <w:sz w:val="24"/>
          <w:szCs w:val="24"/>
        </w:rPr>
        <w:t>O ambiente de trabalho não está disponível aos finais de semana, pois nem todos os integrantes tem como trabalhar de casa.</w:t>
      </w:r>
    </w:p>
    <w:p w14:paraId="56E465D4" w14:textId="77777777" w:rsidR="007C3974" w:rsidRDefault="007C3974" w:rsidP="007C3974">
      <w:pPr>
        <w:pStyle w:val="PargrafodaLista"/>
        <w:spacing w:line="360" w:lineRule="auto"/>
        <w:jc w:val="both"/>
        <w:rPr>
          <w:rFonts w:ascii="Arial" w:hAnsi="Arial" w:cs="Arial"/>
          <w:sz w:val="24"/>
          <w:szCs w:val="24"/>
        </w:rPr>
      </w:pPr>
    </w:p>
    <w:p w14:paraId="7089A197" w14:textId="77777777" w:rsidR="007C3974" w:rsidRPr="007C3974" w:rsidRDefault="007C3974" w:rsidP="007C3974">
      <w:pPr>
        <w:pStyle w:val="PargrafodaLista"/>
        <w:spacing w:line="360" w:lineRule="auto"/>
        <w:jc w:val="both"/>
        <w:rPr>
          <w:rFonts w:ascii="Arial" w:hAnsi="Arial" w:cs="Arial"/>
          <w:sz w:val="24"/>
          <w:szCs w:val="24"/>
        </w:rPr>
      </w:pPr>
    </w:p>
    <w:p w14:paraId="404A6857" w14:textId="5BE127A2" w:rsidR="007C3974" w:rsidRDefault="0064000A" w:rsidP="00135699">
      <w:pPr>
        <w:pStyle w:val="PargrafodaLista"/>
        <w:numPr>
          <w:ilvl w:val="0"/>
          <w:numId w:val="2"/>
        </w:numPr>
        <w:spacing w:line="360" w:lineRule="auto"/>
        <w:jc w:val="both"/>
        <w:rPr>
          <w:rFonts w:ascii="Arial" w:hAnsi="Arial" w:cs="Arial"/>
          <w:sz w:val="24"/>
          <w:szCs w:val="24"/>
        </w:rPr>
      </w:pPr>
      <w:r w:rsidRPr="0064000A">
        <w:rPr>
          <w:rFonts w:ascii="Arial" w:hAnsi="Arial" w:cs="Arial"/>
          <w:sz w:val="24"/>
          <w:szCs w:val="24"/>
        </w:rPr>
        <w:t>Somente serão utilizados softwares livres para o desenvolvimento da aplicação.</w:t>
      </w:r>
    </w:p>
    <w:p w14:paraId="67BA531B" w14:textId="77777777" w:rsidR="007C3974" w:rsidRPr="007C3974" w:rsidRDefault="007C3974" w:rsidP="007C3974">
      <w:pPr>
        <w:spacing w:line="360" w:lineRule="auto"/>
        <w:jc w:val="both"/>
        <w:rPr>
          <w:rFonts w:ascii="Arial" w:hAnsi="Arial" w:cs="Arial"/>
          <w:sz w:val="24"/>
          <w:szCs w:val="24"/>
        </w:rPr>
      </w:pPr>
    </w:p>
    <w:p w14:paraId="08FF06EB" w14:textId="7EA7F7A6" w:rsidR="004E62CA" w:rsidRDefault="004E62CA" w:rsidP="00135699">
      <w:pPr>
        <w:pStyle w:val="PargrafodaLista"/>
        <w:numPr>
          <w:ilvl w:val="0"/>
          <w:numId w:val="2"/>
        </w:numPr>
        <w:spacing w:line="360" w:lineRule="auto"/>
        <w:jc w:val="both"/>
        <w:rPr>
          <w:rFonts w:ascii="Arial" w:hAnsi="Arial" w:cs="Arial"/>
          <w:sz w:val="24"/>
          <w:szCs w:val="24"/>
        </w:rPr>
      </w:pPr>
      <w:r w:rsidRPr="004E62CA">
        <w:rPr>
          <w:rFonts w:ascii="Arial" w:hAnsi="Arial" w:cs="Arial"/>
          <w:sz w:val="24"/>
          <w:szCs w:val="24"/>
        </w:rPr>
        <w:t>O projeto deve ser concluído dentro do prazo estabelecido, que é de seis meses a partir da data de início do desenvolvimento.</w:t>
      </w:r>
    </w:p>
    <w:p w14:paraId="0CD4925F" w14:textId="77777777" w:rsidR="007C3974" w:rsidRPr="007C3974" w:rsidRDefault="007C3974" w:rsidP="007C3974">
      <w:pPr>
        <w:spacing w:line="360" w:lineRule="auto"/>
        <w:jc w:val="both"/>
        <w:rPr>
          <w:rFonts w:ascii="Arial" w:hAnsi="Arial" w:cs="Arial"/>
          <w:sz w:val="24"/>
          <w:szCs w:val="24"/>
        </w:rPr>
      </w:pPr>
    </w:p>
    <w:p w14:paraId="5A83E814" w14:textId="0CE011A4" w:rsidR="007C3974" w:rsidRDefault="004E62CA" w:rsidP="00135699">
      <w:pPr>
        <w:pStyle w:val="PargrafodaLista"/>
        <w:numPr>
          <w:ilvl w:val="0"/>
          <w:numId w:val="2"/>
        </w:numPr>
        <w:spacing w:line="360" w:lineRule="auto"/>
        <w:jc w:val="both"/>
        <w:rPr>
          <w:rFonts w:ascii="Arial" w:hAnsi="Arial" w:cs="Arial"/>
          <w:sz w:val="24"/>
          <w:szCs w:val="24"/>
        </w:rPr>
      </w:pPr>
      <w:r w:rsidRPr="004E62CA">
        <w:rPr>
          <w:rFonts w:ascii="Arial" w:hAnsi="Arial" w:cs="Arial"/>
          <w:sz w:val="24"/>
          <w:szCs w:val="24"/>
        </w:rPr>
        <w:t>A equipe deve utilizar apenas ferramentas de desenvolvimento e bibliotecas que estejam em conformidade com as políticas de licenciamento do cliente</w:t>
      </w:r>
      <w:r w:rsidR="007C3974">
        <w:rPr>
          <w:rFonts w:ascii="Arial" w:hAnsi="Arial" w:cs="Arial"/>
          <w:sz w:val="24"/>
          <w:szCs w:val="24"/>
        </w:rPr>
        <w:t>.</w:t>
      </w:r>
    </w:p>
    <w:p w14:paraId="0B116DEA" w14:textId="77777777" w:rsidR="007C3974" w:rsidRPr="007C3974" w:rsidRDefault="007C3974" w:rsidP="007C3974">
      <w:pPr>
        <w:spacing w:line="360" w:lineRule="auto"/>
        <w:jc w:val="both"/>
        <w:rPr>
          <w:rFonts w:ascii="Arial" w:hAnsi="Arial" w:cs="Arial"/>
          <w:sz w:val="24"/>
          <w:szCs w:val="24"/>
        </w:rPr>
      </w:pPr>
    </w:p>
    <w:p w14:paraId="5BADD8FA" w14:textId="5D08743B" w:rsidR="004E62CA" w:rsidRDefault="004E62CA" w:rsidP="00135699">
      <w:pPr>
        <w:pStyle w:val="PargrafodaLista"/>
        <w:numPr>
          <w:ilvl w:val="0"/>
          <w:numId w:val="2"/>
        </w:numPr>
        <w:spacing w:line="360" w:lineRule="auto"/>
        <w:jc w:val="both"/>
        <w:rPr>
          <w:rFonts w:ascii="Arial" w:hAnsi="Arial" w:cs="Arial"/>
          <w:sz w:val="24"/>
          <w:szCs w:val="24"/>
        </w:rPr>
      </w:pPr>
      <w:r w:rsidRPr="004E62CA">
        <w:rPr>
          <w:rFonts w:ascii="Arial" w:hAnsi="Arial" w:cs="Arial"/>
          <w:sz w:val="24"/>
          <w:szCs w:val="24"/>
        </w:rPr>
        <w:t>O acesso ao banco de dados deve ser limitado a um número específico de usuários para garantir a segurança das informações.</w:t>
      </w:r>
    </w:p>
    <w:p w14:paraId="0C8C8D91" w14:textId="77777777" w:rsidR="007C3974" w:rsidRPr="007C3974" w:rsidRDefault="007C3974" w:rsidP="007C3974">
      <w:pPr>
        <w:spacing w:line="360" w:lineRule="auto"/>
        <w:jc w:val="both"/>
        <w:rPr>
          <w:rFonts w:ascii="Arial" w:hAnsi="Arial" w:cs="Arial"/>
          <w:sz w:val="24"/>
          <w:szCs w:val="24"/>
        </w:rPr>
      </w:pPr>
    </w:p>
    <w:p w14:paraId="7118837E" w14:textId="5B0E2546" w:rsidR="004E62CA" w:rsidRDefault="004E62CA" w:rsidP="00135699">
      <w:pPr>
        <w:pStyle w:val="PargrafodaLista"/>
        <w:numPr>
          <w:ilvl w:val="0"/>
          <w:numId w:val="2"/>
        </w:numPr>
        <w:spacing w:line="360" w:lineRule="auto"/>
        <w:jc w:val="both"/>
        <w:rPr>
          <w:rFonts w:ascii="Arial" w:hAnsi="Arial" w:cs="Arial"/>
          <w:sz w:val="24"/>
          <w:szCs w:val="24"/>
        </w:rPr>
      </w:pPr>
      <w:r w:rsidRPr="004E62CA">
        <w:rPr>
          <w:rFonts w:ascii="Arial" w:hAnsi="Arial" w:cs="Arial"/>
          <w:sz w:val="24"/>
          <w:szCs w:val="24"/>
        </w:rPr>
        <w:t>O sistema deve ser compatível com os navegadores mais utilizados, sem suporte para navegadores desatualizados</w:t>
      </w:r>
      <w:r w:rsidR="007C3974">
        <w:rPr>
          <w:rFonts w:ascii="Arial" w:hAnsi="Arial" w:cs="Arial"/>
          <w:sz w:val="24"/>
          <w:szCs w:val="24"/>
        </w:rPr>
        <w:t>.</w:t>
      </w:r>
    </w:p>
    <w:p w14:paraId="48B8DDEC" w14:textId="77777777" w:rsidR="007C3974" w:rsidRPr="007C3974" w:rsidRDefault="007C3974" w:rsidP="007C3974">
      <w:pPr>
        <w:spacing w:line="360" w:lineRule="auto"/>
        <w:jc w:val="both"/>
        <w:rPr>
          <w:rFonts w:ascii="Arial" w:hAnsi="Arial" w:cs="Arial"/>
          <w:sz w:val="24"/>
          <w:szCs w:val="24"/>
        </w:rPr>
      </w:pPr>
    </w:p>
    <w:p w14:paraId="0E254D70" w14:textId="5E161E18" w:rsidR="004E62CA" w:rsidRPr="004E62CA" w:rsidRDefault="004E62CA" w:rsidP="00135699">
      <w:pPr>
        <w:pStyle w:val="PargrafodaLista"/>
        <w:numPr>
          <w:ilvl w:val="0"/>
          <w:numId w:val="2"/>
        </w:numPr>
        <w:spacing w:line="360" w:lineRule="auto"/>
        <w:jc w:val="both"/>
        <w:rPr>
          <w:rFonts w:ascii="Arial" w:hAnsi="Arial" w:cs="Arial"/>
          <w:sz w:val="24"/>
          <w:szCs w:val="24"/>
        </w:rPr>
      </w:pPr>
      <w:r w:rsidRPr="004E62CA">
        <w:rPr>
          <w:rFonts w:ascii="Arial" w:hAnsi="Arial" w:cs="Arial"/>
          <w:sz w:val="24"/>
          <w:szCs w:val="24"/>
        </w:rPr>
        <w:t>A documentação do projeto deve ser mantida atualizada e disponível para consulta durante todo o ciclo de vida do desenvolvimento.</w:t>
      </w:r>
    </w:p>
    <w:p w14:paraId="1E66C52C" w14:textId="730B769E" w:rsidR="004E62CA" w:rsidRPr="004E62CA" w:rsidRDefault="004E62CA" w:rsidP="004E62CA">
      <w:pPr>
        <w:spacing w:line="360" w:lineRule="auto"/>
        <w:jc w:val="both"/>
        <w:rPr>
          <w:rFonts w:ascii="Arial" w:hAnsi="Arial" w:cs="Arial"/>
          <w:sz w:val="24"/>
          <w:szCs w:val="24"/>
        </w:rPr>
      </w:pPr>
    </w:p>
    <w:p w14:paraId="31126E5D" w14:textId="77777777" w:rsidR="0064000A" w:rsidRPr="0064000A" w:rsidRDefault="0064000A" w:rsidP="0064000A"/>
    <w:p w14:paraId="2DE403A5" w14:textId="77777777" w:rsidR="00E54726" w:rsidRDefault="00E54726">
      <w:pPr>
        <w:rPr>
          <w:rFonts w:ascii="Arial" w:eastAsiaTheme="majorEastAsia" w:hAnsi="Arial" w:cs="Arial"/>
          <w:b/>
          <w:bCs/>
          <w:sz w:val="24"/>
          <w:szCs w:val="24"/>
        </w:rPr>
      </w:pPr>
      <w:r>
        <w:rPr>
          <w:rFonts w:ascii="Arial" w:hAnsi="Arial" w:cs="Arial"/>
          <w:sz w:val="24"/>
          <w:szCs w:val="24"/>
        </w:rPr>
        <w:br w:type="page"/>
      </w:r>
    </w:p>
    <w:p w14:paraId="0571281A" w14:textId="77777777" w:rsidR="0064000A" w:rsidRPr="0064000A" w:rsidRDefault="725EB5AE" w:rsidP="00135699">
      <w:pPr>
        <w:pStyle w:val="Ttulo1"/>
        <w:numPr>
          <w:ilvl w:val="0"/>
          <w:numId w:val="1"/>
        </w:numPr>
        <w:spacing w:before="120" w:after="120" w:line="360" w:lineRule="auto"/>
        <w:ind w:left="357" w:hanging="357"/>
        <w:rPr>
          <w:rFonts w:ascii="Arial" w:hAnsi="Arial" w:cs="Arial"/>
          <w:color w:val="auto"/>
          <w:sz w:val="24"/>
          <w:szCs w:val="24"/>
        </w:rPr>
      </w:pPr>
      <w:bookmarkStart w:id="27" w:name="_Toc1884691754"/>
      <w:bookmarkStart w:id="28" w:name="_Toc358978874"/>
      <w:bookmarkStart w:id="29" w:name="_Toc184040758"/>
      <w:r w:rsidRPr="18FF6005">
        <w:rPr>
          <w:rFonts w:ascii="Arial" w:hAnsi="Arial" w:cs="Arial"/>
          <w:color w:val="auto"/>
          <w:sz w:val="24"/>
          <w:szCs w:val="24"/>
        </w:rPr>
        <w:lastRenderedPageBreak/>
        <w:t>ANÁLISE DE RISCOS DE UM PROJETO</w:t>
      </w:r>
      <w:bookmarkEnd w:id="27"/>
      <w:bookmarkEnd w:id="28"/>
      <w:bookmarkEnd w:id="29"/>
    </w:p>
    <w:p w14:paraId="62431CDC" w14:textId="49CE15FE" w:rsidR="0064000A" w:rsidRPr="0064000A" w:rsidRDefault="0007768E" w:rsidP="0064000A">
      <w:pPr>
        <w:spacing w:line="360" w:lineRule="auto"/>
        <w:jc w:val="both"/>
        <w:rPr>
          <w:rFonts w:ascii="Arial" w:hAnsi="Arial" w:cs="Arial"/>
          <w:sz w:val="24"/>
          <w:szCs w:val="24"/>
        </w:rPr>
      </w:pPr>
      <w:r>
        <w:rPr>
          <w:rFonts w:ascii="Arial" w:hAnsi="Arial" w:cs="Arial"/>
          <w:noProof/>
          <w:sz w:val="24"/>
          <w:szCs w:val="24"/>
        </w:rPr>
        <w:drawing>
          <wp:inline distT="0" distB="0" distL="0" distR="0" wp14:anchorId="46AFBC69" wp14:editId="2C2CB2A4">
            <wp:extent cx="5572125" cy="5486400"/>
            <wp:effectExtent l="0" t="0" r="9525" b="0"/>
            <wp:docPr id="1100953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5486400"/>
                    </a:xfrm>
                    <a:prstGeom prst="rect">
                      <a:avLst/>
                    </a:prstGeom>
                    <a:noFill/>
                    <a:ln>
                      <a:noFill/>
                    </a:ln>
                  </pic:spPr>
                </pic:pic>
              </a:graphicData>
            </a:graphic>
          </wp:inline>
        </w:drawing>
      </w:r>
    </w:p>
    <w:p w14:paraId="250A769D" w14:textId="77777777" w:rsidR="0064000A" w:rsidRPr="0064000A" w:rsidRDefault="725EB5AE" w:rsidP="00135699">
      <w:pPr>
        <w:pStyle w:val="Ttulo1"/>
        <w:numPr>
          <w:ilvl w:val="1"/>
          <w:numId w:val="1"/>
        </w:numPr>
        <w:spacing w:before="120" w:after="120" w:line="360" w:lineRule="auto"/>
        <w:ind w:left="426"/>
        <w:rPr>
          <w:rFonts w:ascii="Arial" w:hAnsi="Arial" w:cs="Arial"/>
          <w:color w:val="auto"/>
          <w:sz w:val="24"/>
          <w:szCs w:val="24"/>
        </w:rPr>
      </w:pPr>
      <w:bookmarkStart w:id="30" w:name="_Toc295007057"/>
      <w:bookmarkStart w:id="31" w:name="_Toc1104098650"/>
      <w:bookmarkStart w:id="32" w:name="_Toc184040759"/>
      <w:r w:rsidRPr="18FF6005">
        <w:rPr>
          <w:rFonts w:ascii="Arial" w:hAnsi="Arial" w:cs="Arial"/>
          <w:color w:val="auto"/>
          <w:sz w:val="24"/>
          <w:szCs w:val="24"/>
        </w:rPr>
        <w:t>Nível e Planos de Ação para os Riscos</w:t>
      </w:r>
      <w:bookmarkEnd w:id="30"/>
      <w:bookmarkEnd w:id="31"/>
      <w:bookmarkEnd w:id="32"/>
      <w:r w:rsidRPr="18FF6005">
        <w:rPr>
          <w:rFonts w:ascii="Arial" w:hAnsi="Arial" w:cs="Arial"/>
          <w:color w:val="auto"/>
          <w:sz w:val="24"/>
          <w:szCs w:val="24"/>
        </w:rPr>
        <w:t xml:space="preserve"> </w:t>
      </w:r>
    </w:p>
    <w:p w14:paraId="49E398E2" w14:textId="78BD5AF2" w:rsidR="0064000A" w:rsidRPr="0007768E" w:rsidRDefault="0007768E" w:rsidP="0007768E">
      <w:pPr>
        <w:spacing w:line="360" w:lineRule="auto"/>
        <w:jc w:val="both"/>
        <w:rPr>
          <w:rFonts w:ascii="Arial" w:hAnsi="Arial" w:cs="Arial"/>
          <w:sz w:val="24"/>
          <w:szCs w:val="24"/>
        </w:rPr>
      </w:pPr>
      <w:r>
        <w:rPr>
          <w:noProof/>
        </w:rPr>
        <w:drawing>
          <wp:inline distT="0" distB="0" distL="0" distR="0" wp14:anchorId="42B6848B" wp14:editId="6F07AF12">
            <wp:extent cx="2286000" cy="1146175"/>
            <wp:effectExtent l="0" t="0" r="0" b="0"/>
            <wp:docPr id="4" name="Imagem 4" descr="C:\Users\aluno\AppData\Local\Microsoft\Windows\INetCache\Content.MSO\7E0AD4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AppData\Local\Microsoft\Windows\INetCache\Content.MSO\7E0AD44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1146175"/>
                    </a:xfrm>
                    <a:prstGeom prst="rect">
                      <a:avLst/>
                    </a:prstGeom>
                    <a:noFill/>
                    <a:ln>
                      <a:noFill/>
                    </a:ln>
                  </pic:spPr>
                </pic:pic>
              </a:graphicData>
            </a:graphic>
          </wp:inline>
        </w:drawing>
      </w:r>
      <w:r w:rsidR="0064000A" w:rsidRPr="0064000A">
        <w:rPr>
          <w:rFonts w:ascii="Arial" w:hAnsi="Arial" w:cs="Arial"/>
          <w:sz w:val="24"/>
          <w:szCs w:val="24"/>
        </w:rPr>
        <w:t xml:space="preserve"> </w:t>
      </w:r>
      <w:r w:rsidR="0064000A">
        <w:rPr>
          <w:rFonts w:ascii="Arial" w:hAnsi="Arial" w:cs="Arial"/>
          <w:sz w:val="24"/>
          <w:szCs w:val="24"/>
        </w:rPr>
        <w:br w:type="page"/>
      </w:r>
    </w:p>
    <w:p w14:paraId="4CDBE61C" w14:textId="03FED8AF" w:rsidR="24002741" w:rsidRDefault="24002741" w:rsidP="00135699">
      <w:pPr>
        <w:pStyle w:val="Ttulo1"/>
        <w:numPr>
          <w:ilvl w:val="0"/>
          <w:numId w:val="1"/>
        </w:numPr>
        <w:spacing w:before="120" w:after="120" w:line="360" w:lineRule="auto"/>
        <w:ind w:left="357" w:hanging="357"/>
        <w:rPr>
          <w:rFonts w:ascii="Arial" w:hAnsi="Arial" w:cs="Arial"/>
          <w:color w:val="auto"/>
          <w:sz w:val="24"/>
          <w:szCs w:val="24"/>
        </w:rPr>
      </w:pPr>
      <w:bookmarkStart w:id="33" w:name="_Toc1022142566"/>
      <w:bookmarkStart w:id="34" w:name="_Toc2016007791"/>
      <w:bookmarkStart w:id="35" w:name="_Toc184040760"/>
      <w:r w:rsidRPr="18FF6005">
        <w:rPr>
          <w:rFonts w:ascii="Arial" w:hAnsi="Arial" w:cs="Arial"/>
          <w:color w:val="auto"/>
          <w:sz w:val="24"/>
          <w:szCs w:val="24"/>
        </w:rPr>
        <w:lastRenderedPageBreak/>
        <w:t>SPRINTS</w:t>
      </w:r>
      <w:bookmarkEnd w:id="33"/>
      <w:bookmarkEnd w:id="34"/>
      <w:bookmarkEnd w:id="35"/>
    </w:p>
    <w:p w14:paraId="40DB6EBD" w14:textId="1CFEFB89" w:rsidR="24002741" w:rsidRDefault="24002741" w:rsidP="00135699">
      <w:pPr>
        <w:pStyle w:val="Ttulo1"/>
        <w:numPr>
          <w:ilvl w:val="1"/>
          <w:numId w:val="1"/>
        </w:numPr>
        <w:spacing w:before="120" w:after="120" w:line="360" w:lineRule="auto"/>
        <w:rPr>
          <w:rFonts w:ascii="Arial" w:hAnsi="Arial" w:cs="Arial"/>
          <w:color w:val="auto"/>
          <w:sz w:val="24"/>
          <w:szCs w:val="24"/>
        </w:rPr>
      </w:pPr>
      <w:bookmarkStart w:id="36" w:name="_Toc992302028"/>
      <w:bookmarkStart w:id="37" w:name="_Toc170373556"/>
      <w:bookmarkStart w:id="38" w:name="_Toc184040761"/>
      <w:r w:rsidRPr="18FF6005">
        <w:rPr>
          <w:rFonts w:ascii="Arial" w:hAnsi="Arial" w:cs="Arial"/>
          <w:color w:val="auto"/>
          <w:sz w:val="24"/>
          <w:szCs w:val="24"/>
        </w:rPr>
        <w:t>Primeiro Sprint</w:t>
      </w:r>
      <w:bookmarkEnd w:id="36"/>
      <w:bookmarkEnd w:id="37"/>
      <w:bookmarkEnd w:id="38"/>
    </w:p>
    <w:p w14:paraId="1FCB75EF" w14:textId="16D71745" w:rsidR="00796134" w:rsidRDefault="00DE2723" w:rsidP="0064000A">
      <w:pPr>
        <w:spacing w:line="360" w:lineRule="auto"/>
        <w:jc w:val="both"/>
        <w:rPr>
          <w:rFonts w:ascii="Arial" w:hAnsi="Arial" w:cs="Arial"/>
          <w:sz w:val="24"/>
          <w:szCs w:val="24"/>
        </w:rPr>
      </w:pPr>
      <w:r>
        <w:rPr>
          <w:rFonts w:ascii="Arial" w:hAnsi="Arial" w:cs="Arial"/>
          <w:sz w:val="24"/>
          <w:szCs w:val="24"/>
        </w:rPr>
        <w:t>Nosso primeiro Sprint foi focado principalmente em pensar no tema do nosso projeto assim como realizar o design do nosso projeto junto de grande parte do nosso front-end.</w:t>
      </w:r>
    </w:p>
    <w:p w14:paraId="1C836932" w14:textId="43EEA2B9" w:rsidR="00DE2723" w:rsidRDefault="00DE2723" w:rsidP="0064000A">
      <w:pPr>
        <w:spacing w:line="360" w:lineRule="auto"/>
        <w:jc w:val="both"/>
        <w:rPr>
          <w:rFonts w:ascii="Arial" w:hAnsi="Arial" w:cs="Arial"/>
          <w:sz w:val="24"/>
          <w:szCs w:val="24"/>
        </w:rPr>
      </w:pPr>
      <w:r>
        <w:rPr>
          <w:rFonts w:ascii="Arial" w:hAnsi="Arial" w:cs="Arial"/>
          <w:sz w:val="24"/>
          <w:szCs w:val="24"/>
        </w:rPr>
        <w:t>Nossa meta nesse Sprint foi entregar o front-</w:t>
      </w:r>
      <w:proofErr w:type="spellStart"/>
      <w:r>
        <w:rPr>
          <w:rFonts w:ascii="Arial" w:hAnsi="Arial" w:cs="Arial"/>
          <w:sz w:val="24"/>
          <w:szCs w:val="24"/>
        </w:rPr>
        <w:t>end</w:t>
      </w:r>
      <w:proofErr w:type="spellEnd"/>
      <w:r w:rsidR="00E632A1">
        <w:rPr>
          <w:rFonts w:ascii="Arial" w:hAnsi="Arial" w:cs="Arial"/>
          <w:sz w:val="24"/>
          <w:szCs w:val="24"/>
        </w:rPr>
        <w:t xml:space="preserve"> e o banco de dados</w:t>
      </w:r>
      <w:r>
        <w:rPr>
          <w:rFonts w:ascii="Arial" w:hAnsi="Arial" w:cs="Arial"/>
          <w:sz w:val="24"/>
          <w:szCs w:val="24"/>
        </w:rPr>
        <w:t xml:space="preserve"> já pronto para podermos dar </w:t>
      </w:r>
      <w:proofErr w:type="spellStart"/>
      <w:r>
        <w:rPr>
          <w:rFonts w:ascii="Arial" w:hAnsi="Arial" w:cs="Arial"/>
          <w:sz w:val="24"/>
          <w:szCs w:val="24"/>
        </w:rPr>
        <w:t>inicio</w:t>
      </w:r>
      <w:proofErr w:type="spellEnd"/>
      <w:r>
        <w:rPr>
          <w:rFonts w:ascii="Arial" w:hAnsi="Arial" w:cs="Arial"/>
          <w:sz w:val="24"/>
          <w:szCs w:val="24"/>
        </w:rPr>
        <w:t xml:space="preserve"> no </w:t>
      </w:r>
      <w:proofErr w:type="spellStart"/>
      <w:r>
        <w:rPr>
          <w:rFonts w:ascii="Arial" w:hAnsi="Arial" w:cs="Arial"/>
          <w:sz w:val="24"/>
          <w:szCs w:val="24"/>
        </w:rPr>
        <w:t>back-end</w:t>
      </w:r>
      <w:proofErr w:type="spellEnd"/>
      <w:r>
        <w:rPr>
          <w:rFonts w:ascii="Arial" w:hAnsi="Arial" w:cs="Arial"/>
          <w:sz w:val="24"/>
          <w:szCs w:val="24"/>
        </w:rPr>
        <w:t xml:space="preserve"> </w:t>
      </w:r>
      <w:r w:rsidR="00E632A1">
        <w:rPr>
          <w:rFonts w:ascii="Arial" w:hAnsi="Arial" w:cs="Arial"/>
          <w:sz w:val="24"/>
          <w:szCs w:val="24"/>
        </w:rPr>
        <w:t>que seria o nosso foco principal do segundo Sprint.</w:t>
      </w:r>
    </w:p>
    <w:p w14:paraId="34E56016" w14:textId="77777777" w:rsidR="00E632A1" w:rsidRDefault="00E632A1" w:rsidP="0064000A">
      <w:pPr>
        <w:spacing w:line="360" w:lineRule="auto"/>
        <w:jc w:val="both"/>
        <w:rPr>
          <w:rFonts w:ascii="Arial" w:hAnsi="Arial" w:cs="Arial"/>
          <w:sz w:val="24"/>
          <w:szCs w:val="24"/>
        </w:rPr>
      </w:pPr>
    </w:p>
    <w:p w14:paraId="7DCFB650" w14:textId="69066E30" w:rsidR="00710A82" w:rsidRPr="00710A82" w:rsidRDefault="24002741" w:rsidP="00135699">
      <w:pPr>
        <w:pStyle w:val="Ttulo1"/>
        <w:numPr>
          <w:ilvl w:val="2"/>
          <w:numId w:val="1"/>
        </w:numPr>
        <w:spacing w:before="120" w:after="120" w:line="360" w:lineRule="auto"/>
        <w:ind w:left="0" w:firstLine="0"/>
        <w:rPr>
          <w:rFonts w:ascii="Arial" w:hAnsi="Arial" w:cs="Arial"/>
          <w:color w:val="auto"/>
          <w:sz w:val="24"/>
          <w:szCs w:val="24"/>
        </w:rPr>
      </w:pPr>
      <w:bookmarkStart w:id="39" w:name="_Toc2015136434"/>
      <w:bookmarkStart w:id="40" w:name="_Toc718268706"/>
      <w:bookmarkStart w:id="41" w:name="_Toc184040762"/>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39"/>
      <w:bookmarkEnd w:id="40"/>
      <w:bookmarkEnd w:id="41"/>
    </w:p>
    <w:p w14:paraId="6E9B9D73"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MFB1 – Realizar cadastro e login de mercado;</w:t>
      </w:r>
    </w:p>
    <w:p w14:paraId="62F42A4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4C07D0F8"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62E8A3B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11DE8E3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22026D7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522DF20D"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47ABC0AD"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230B9287"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7FE7BDEA" w14:textId="4B9A813F" w:rsidR="00764E44" w:rsidRDefault="00CC5AD4" w:rsidP="00796134">
      <w:pPr>
        <w:spacing w:line="360" w:lineRule="auto"/>
        <w:jc w:val="both"/>
        <w:rPr>
          <w:rFonts w:ascii="Arial" w:hAnsi="Arial" w:cs="Arial"/>
          <w:sz w:val="24"/>
          <w:szCs w:val="24"/>
        </w:rPr>
      </w:pPr>
      <w:r w:rsidRPr="00CC5AD4">
        <w:rPr>
          <w:rFonts w:ascii="Arial" w:hAnsi="Arial" w:cs="Arial"/>
          <w:sz w:val="24"/>
          <w:szCs w:val="24"/>
        </w:rPr>
        <w:t>MFB9 – Fazer cadastro de produtos no estoque.</w:t>
      </w:r>
    </w:p>
    <w:p w14:paraId="015D2448" w14:textId="7A059723" w:rsidR="00CC5AD4" w:rsidRDefault="00CC5AD4" w:rsidP="00796134">
      <w:pPr>
        <w:spacing w:line="360" w:lineRule="auto"/>
        <w:jc w:val="both"/>
        <w:rPr>
          <w:rFonts w:ascii="Arial" w:hAnsi="Arial" w:cs="Arial"/>
          <w:sz w:val="24"/>
          <w:szCs w:val="24"/>
        </w:rPr>
      </w:pPr>
    </w:p>
    <w:p w14:paraId="43840C6E" w14:textId="59505A95" w:rsidR="00233282" w:rsidRDefault="00233282" w:rsidP="00796134">
      <w:pPr>
        <w:spacing w:line="360" w:lineRule="auto"/>
        <w:jc w:val="both"/>
        <w:rPr>
          <w:rFonts w:ascii="Arial" w:hAnsi="Arial" w:cs="Arial"/>
          <w:sz w:val="24"/>
          <w:szCs w:val="24"/>
        </w:rPr>
      </w:pPr>
    </w:p>
    <w:p w14:paraId="69B4DC6B" w14:textId="075C2C04" w:rsidR="00233282" w:rsidRDefault="00233282" w:rsidP="00796134">
      <w:pPr>
        <w:spacing w:line="360" w:lineRule="auto"/>
        <w:jc w:val="both"/>
        <w:rPr>
          <w:rFonts w:ascii="Arial" w:hAnsi="Arial" w:cs="Arial"/>
          <w:sz w:val="24"/>
          <w:szCs w:val="24"/>
        </w:rPr>
      </w:pPr>
    </w:p>
    <w:p w14:paraId="76113CA3" w14:textId="77777777" w:rsidR="00233282" w:rsidRDefault="00233282" w:rsidP="00796134">
      <w:pPr>
        <w:spacing w:line="360" w:lineRule="auto"/>
        <w:jc w:val="both"/>
        <w:rPr>
          <w:rFonts w:ascii="Arial" w:hAnsi="Arial" w:cs="Arial"/>
          <w:sz w:val="24"/>
          <w:szCs w:val="24"/>
        </w:rPr>
      </w:pPr>
    </w:p>
    <w:p w14:paraId="2EF3F0A0" w14:textId="77777777" w:rsidR="00796134" w:rsidRDefault="24002741" w:rsidP="00135699">
      <w:pPr>
        <w:pStyle w:val="Ttulo1"/>
        <w:numPr>
          <w:ilvl w:val="2"/>
          <w:numId w:val="1"/>
        </w:numPr>
        <w:spacing w:before="120" w:after="120" w:line="360" w:lineRule="auto"/>
        <w:ind w:left="0" w:firstLine="0"/>
        <w:rPr>
          <w:rFonts w:ascii="Arial" w:hAnsi="Arial" w:cs="Arial"/>
          <w:color w:val="auto"/>
          <w:sz w:val="24"/>
          <w:szCs w:val="24"/>
        </w:rPr>
      </w:pPr>
      <w:bookmarkStart w:id="42" w:name="_Toc69837429"/>
      <w:bookmarkStart w:id="43" w:name="_Toc357151211"/>
      <w:bookmarkStart w:id="44" w:name="_Toc184040763"/>
      <w:r w:rsidRPr="18FF6005">
        <w:rPr>
          <w:rFonts w:ascii="Arial" w:hAnsi="Arial" w:cs="Arial"/>
          <w:color w:val="auto"/>
          <w:sz w:val="24"/>
          <w:szCs w:val="24"/>
        </w:rPr>
        <w:lastRenderedPageBreak/>
        <w:t>Sprint Backlog</w:t>
      </w:r>
      <w:bookmarkEnd w:id="42"/>
      <w:bookmarkEnd w:id="43"/>
      <w:bookmarkEnd w:id="44"/>
    </w:p>
    <w:p w14:paraId="1BA9A0B0" w14:textId="3003E3FF" w:rsidR="00CC5AD4" w:rsidRPr="00CC5AD4" w:rsidRDefault="00AA6CC9" w:rsidP="00CC5AD4">
      <w:pPr>
        <w:spacing w:line="360" w:lineRule="auto"/>
        <w:jc w:val="both"/>
        <w:rPr>
          <w:rFonts w:ascii="Arial" w:hAnsi="Arial" w:cs="Arial"/>
          <w:sz w:val="24"/>
          <w:szCs w:val="24"/>
        </w:rPr>
      </w:pPr>
      <w:r>
        <w:rPr>
          <w:rFonts w:ascii="Arial" w:hAnsi="Arial" w:cs="Arial"/>
          <w:sz w:val="24"/>
          <w:szCs w:val="24"/>
        </w:rPr>
        <w:t>Nenhuma funcionalidade foi feita nesse sprint.</w:t>
      </w:r>
    </w:p>
    <w:p w14:paraId="0FD2C1D2" w14:textId="77777777" w:rsidR="00D34314" w:rsidRDefault="00D34314" w:rsidP="00796134">
      <w:pPr>
        <w:spacing w:line="360" w:lineRule="auto"/>
        <w:jc w:val="both"/>
        <w:rPr>
          <w:rFonts w:ascii="Arial" w:hAnsi="Arial" w:cs="Arial"/>
          <w:sz w:val="24"/>
          <w:szCs w:val="24"/>
        </w:rPr>
      </w:pPr>
    </w:p>
    <w:p w14:paraId="10970100" w14:textId="77777777" w:rsidR="00B33AF6" w:rsidRDefault="6BB04495" w:rsidP="00135699">
      <w:pPr>
        <w:pStyle w:val="Ttulo1"/>
        <w:numPr>
          <w:ilvl w:val="2"/>
          <w:numId w:val="1"/>
        </w:numPr>
        <w:spacing w:before="120" w:after="120" w:line="360" w:lineRule="auto"/>
        <w:ind w:left="0" w:firstLine="0"/>
        <w:rPr>
          <w:rFonts w:ascii="Arial" w:hAnsi="Arial" w:cs="Arial"/>
          <w:color w:val="auto"/>
          <w:sz w:val="24"/>
          <w:szCs w:val="24"/>
        </w:rPr>
      </w:pPr>
      <w:bookmarkStart w:id="45" w:name="_Toc1181417280"/>
      <w:bookmarkStart w:id="46" w:name="_Toc1281021127"/>
      <w:bookmarkStart w:id="47" w:name="_Toc184040764"/>
      <w:r w:rsidRPr="18FF6005">
        <w:rPr>
          <w:rFonts w:ascii="Arial" w:hAnsi="Arial" w:cs="Arial"/>
          <w:color w:val="auto"/>
          <w:sz w:val="24"/>
          <w:szCs w:val="24"/>
        </w:rPr>
        <w:t>Burn Down Chart</w:t>
      </w:r>
      <w:bookmarkEnd w:id="45"/>
      <w:bookmarkEnd w:id="46"/>
      <w:bookmarkEnd w:id="47"/>
    </w:p>
    <w:p w14:paraId="0C719E86" w14:textId="77777777" w:rsidR="0009668F" w:rsidRDefault="0009668F" w:rsidP="00B33AF6">
      <w:pPr>
        <w:spacing w:line="360" w:lineRule="auto"/>
        <w:jc w:val="both"/>
        <w:rPr>
          <w:rFonts w:ascii="Arial" w:hAnsi="Arial" w:cs="Arial"/>
          <w:sz w:val="24"/>
          <w:szCs w:val="24"/>
          <w:lang w:val="en-US"/>
        </w:rPr>
      </w:pPr>
      <w:r w:rsidRPr="00830E7E">
        <w:rPr>
          <w:noProof/>
        </w:rPr>
        <w:drawing>
          <wp:inline distT="0" distB="0" distL="0" distR="0" wp14:anchorId="7F6C77C0" wp14:editId="12DC5076">
            <wp:extent cx="5463038" cy="3232298"/>
            <wp:effectExtent l="0" t="0" r="4445"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1301" cy="3237187"/>
                    </a:xfrm>
                    <a:prstGeom prst="rect">
                      <a:avLst/>
                    </a:prstGeom>
                  </pic:spPr>
                </pic:pic>
              </a:graphicData>
            </a:graphic>
          </wp:inline>
        </w:drawing>
      </w:r>
    </w:p>
    <w:p w14:paraId="1AF736F5" w14:textId="5AD479BB" w:rsidR="00B33AF6" w:rsidRDefault="00B33AF6" w:rsidP="00B33AF6">
      <w:pPr>
        <w:spacing w:line="360" w:lineRule="auto"/>
        <w:jc w:val="both"/>
        <w:rPr>
          <w:rFonts w:ascii="Arial" w:hAnsi="Arial" w:cs="Arial"/>
          <w:sz w:val="24"/>
          <w:szCs w:val="24"/>
          <w:lang w:val="en-US"/>
        </w:rPr>
      </w:pPr>
    </w:p>
    <w:p w14:paraId="2E3E7687" w14:textId="77777777" w:rsidR="0009668F" w:rsidRPr="00A04BFC" w:rsidRDefault="0009668F" w:rsidP="00B33AF6">
      <w:pPr>
        <w:spacing w:line="360" w:lineRule="auto"/>
        <w:jc w:val="both"/>
        <w:rPr>
          <w:rFonts w:ascii="Arial" w:hAnsi="Arial" w:cs="Arial"/>
          <w:sz w:val="24"/>
          <w:szCs w:val="24"/>
          <w:lang w:val="en-US"/>
        </w:rPr>
      </w:pPr>
    </w:p>
    <w:p w14:paraId="0D524745" w14:textId="7876891B" w:rsidR="00F47BB4" w:rsidRDefault="00865934" w:rsidP="00135699">
      <w:pPr>
        <w:pStyle w:val="Ttulo1"/>
        <w:numPr>
          <w:ilvl w:val="2"/>
          <w:numId w:val="1"/>
        </w:numPr>
        <w:spacing w:before="120" w:after="120" w:line="360" w:lineRule="auto"/>
        <w:ind w:left="0" w:firstLine="0"/>
        <w:rPr>
          <w:rFonts w:ascii="Arial" w:hAnsi="Arial" w:cs="Arial"/>
          <w:color w:val="auto"/>
          <w:sz w:val="24"/>
          <w:szCs w:val="24"/>
        </w:rPr>
      </w:pPr>
      <w:bookmarkStart w:id="48" w:name="_Toc1867730909"/>
      <w:bookmarkStart w:id="49" w:name="_Toc1285351661"/>
      <w:bookmarkStart w:id="50" w:name="_Toc184040765"/>
      <w:r>
        <w:rPr>
          <w:rFonts w:ascii="Arial" w:hAnsi="Arial" w:cs="Arial"/>
          <w:noProof/>
          <w:color w:val="auto"/>
          <w:sz w:val="24"/>
          <w:szCs w:val="24"/>
        </w:rPr>
        <w:lastRenderedPageBreak/>
        <w:drawing>
          <wp:anchor distT="0" distB="0" distL="114300" distR="114300" simplePos="0" relativeHeight="251668480" behindDoc="0" locked="0" layoutInCell="1" allowOverlap="1" wp14:anchorId="68804A0B" wp14:editId="6BA77A89">
            <wp:simplePos x="0" y="0"/>
            <wp:positionH relativeFrom="page">
              <wp:align>right</wp:align>
            </wp:positionH>
            <wp:positionV relativeFrom="paragraph">
              <wp:posOffset>819150</wp:posOffset>
            </wp:positionV>
            <wp:extent cx="7543800" cy="7248525"/>
            <wp:effectExtent l="0" t="0" r="0" b="9525"/>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43800" cy="7248525"/>
                    </a:xfrm>
                    <a:prstGeom prst="rect">
                      <a:avLst/>
                    </a:prstGeom>
                    <a:noFill/>
                    <a:ln>
                      <a:noFill/>
                    </a:ln>
                  </pic:spPr>
                </pic:pic>
              </a:graphicData>
            </a:graphic>
            <wp14:sizeRelH relativeFrom="page">
              <wp14:pctWidth>0</wp14:pctWidth>
            </wp14:sizeRelH>
            <wp14:sizeRelV relativeFrom="page">
              <wp14:pctHeight>0</wp14:pctHeight>
            </wp14:sizeRelV>
          </wp:anchor>
        </w:drawing>
      </w:r>
      <w:r w:rsidR="0BF97FAB" w:rsidRPr="18FF6005">
        <w:rPr>
          <w:rFonts w:ascii="Arial" w:hAnsi="Arial" w:cs="Arial"/>
          <w:color w:val="auto"/>
          <w:sz w:val="24"/>
          <w:szCs w:val="24"/>
        </w:rPr>
        <w:t>Diagramas</w:t>
      </w:r>
      <w:bookmarkEnd w:id="48"/>
      <w:bookmarkEnd w:id="49"/>
      <w:bookmarkEnd w:id="50"/>
    </w:p>
    <w:p w14:paraId="7052F326" w14:textId="77777777" w:rsidR="00233282" w:rsidRPr="001C675F" w:rsidRDefault="00233282" w:rsidP="00233282">
      <w:pPr>
        <w:rPr>
          <w:u w:val="single"/>
        </w:rPr>
      </w:pPr>
      <w:r w:rsidRPr="001C675F">
        <w:rPr>
          <w:noProof/>
        </w:rPr>
        <w:lastRenderedPageBreak/>
        <w:drawing>
          <wp:inline distT="0" distB="0" distL="0" distR="0" wp14:anchorId="26546DCF" wp14:editId="100576FE">
            <wp:extent cx="5579745" cy="5838825"/>
            <wp:effectExtent l="0" t="0" r="190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5838825"/>
                    </a:xfrm>
                    <a:prstGeom prst="rect">
                      <a:avLst/>
                    </a:prstGeom>
                  </pic:spPr>
                </pic:pic>
              </a:graphicData>
            </a:graphic>
          </wp:inline>
        </w:drawing>
      </w:r>
    </w:p>
    <w:p w14:paraId="3946ECF2" w14:textId="77777777" w:rsidR="00233282" w:rsidRDefault="00233282" w:rsidP="00233282"/>
    <w:tbl>
      <w:tblPr>
        <w:tblStyle w:val="Tabelacomgrade"/>
        <w:tblW w:w="0" w:type="auto"/>
        <w:tblLook w:val="04A0" w:firstRow="1" w:lastRow="0" w:firstColumn="1" w:lastColumn="0" w:noHBand="0" w:noVBand="1"/>
      </w:tblPr>
      <w:tblGrid>
        <w:gridCol w:w="8494"/>
      </w:tblGrid>
      <w:tr w:rsidR="00233282" w:rsidRPr="003124FF" w14:paraId="2C9FB0CA" w14:textId="77777777" w:rsidTr="00233282">
        <w:tc>
          <w:tcPr>
            <w:tcW w:w="8494" w:type="dxa"/>
          </w:tcPr>
          <w:p w14:paraId="70FCC85E"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NARRATIVA DE CASO DE USO</w:t>
            </w:r>
          </w:p>
        </w:tc>
      </w:tr>
      <w:tr w:rsidR="00233282" w:rsidRPr="003124FF" w14:paraId="1E2C5512" w14:textId="77777777" w:rsidTr="00233282">
        <w:tc>
          <w:tcPr>
            <w:tcW w:w="8494" w:type="dxa"/>
          </w:tcPr>
          <w:p w14:paraId="054E0BEE"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233282" w:rsidRPr="003124FF" w14:paraId="137546CB" w14:textId="77777777" w:rsidTr="00233282">
        <w:tc>
          <w:tcPr>
            <w:tcW w:w="8494" w:type="dxa"/>
          </w:tcPr>
          <w:p w14:paraId="25C86271"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Principal</w:t>
            </w:r>
          </w:p>
        </w:tc>
      </w:tr>
      <w:tr w:rsidR="00233282" w:rsidRPr="003124FF" w14:paraId="79F868E3" w14:textId="77777777" w:rsidTr="00233282">
        <w:tc>
          <w:tcPr>
            <w:tcW w:w="8494" w:type="dxa"/>
          </w:tcPr>
          <w:p w14:paraId="1529A700" w14:textId="77777777" w:rsidR="00233282" w:rsidRPr="003124FF" w:rsidRDefault="00233282" w:rsidP="00135699">
            <w:pPr>
              <w:numPr>
                <w:ilvl w:val="0"/>
                <w:numId w:val="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233282" w:rsidRPr="003124FF" w14:paraId="36D84B8A" w14:textId="77777777" w:rsidTr="00233282">
        <w:tc>
          <w:tcPr>
            <w:tcW w:w="8494" w:type="dxa"/>
          </w:tcPr>
          <w:p w14:paraId="49DCCE04" w14:textId="77777777" w:rsidR="00233282" w:rsidRPr="003124FF" w:rsidRDefault="00233282" w:rsidP="00135699">
            <w:pPr>
              <w:numPr>
                <w:ilvl w:val="0"/>
                <w:numId w:val="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as informações do estoque, com a quantidade de produtos disponíveis e opções de filtragem.</w:t>
            </w:r>
          </w:p>
        </w:tc>
      </w:tr>
      <w:tr w:rsidR="00233282" w:rsidRPr="003124FF" w14:paraId="25F7E07B" w14:textId="77777777" w:rsidTr="00233282">
        <w:tc>
          <w:tcPr>
            <w:tcW w:w="8494" w:type="dxa"/>
          </w:tcPr>
          <w:p w14:paraId="22D6D00A" w14:textId="77777777" w:rsidR="00233282" w:rsidRPr="003124FF" w:rsidRDefault="00233282" w:rsidP="00135699">
            <w:pPr>
              <w:numPr>
                <w:ilvl w:val="0"/>
                <w:numId w:val="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233282" w:rsidRPr="003124FF" w14:paraId="0A1E8F00" w14:textId="77777777" w:rsidTr="00233282">
        <w:tc>
          <w:tcPr>
            <w:tcW w:w="8494" w:type="dxa"/>
          </w:tcPr>
          <w:p w14:paraId="316BA826" w14:textId="77777777" w:rsidR="00233282" w:rsidRPr="003124FF" w:rsidRDefault="00233282" w:rsidP="00135699">
            <w:pPr>
              <w:numPr>
                <w:ilvl w:val="0"/>
                <w:numId w:val="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233282" w:rsidRPr="003124FF" w14:paraId="06E4A535" w14:textId="77777777" w:rsidTr="00233282">
        <w:tc>
          <w:tcPr>
            <w:tcW w:w="8494" w:type="dxa"/>
          </w:tcPr>
          <w:p w14:paraId="5160BAA1" w14:textId="77777777" w:rsidR="00233282" w:rsidRPr="003124FF" w:rsidRDefault="00233282" w:rsidP="00135699">
            <w:pPr>
              <w:numPr>
                <w:ilvl w:val="0"/>
                <w:numId w:val="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233282" w:rsidRPr="003124FF" w14:paraId="54DE1287" w14:textId="77777777" w:rsidTr="00233282">
        <w:tc>
          <w:tcPr>
            <w:tcW w:w="8494" w:type="dxa"/>
          </w:tcPr>
          <w:p w14:paraId="0CA29941"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Alternativo</w:t>
            </w:r>
          </w:p>
        </w:tc>
      </w:tr>
      <w:tr w:rsidR="00233282" w:rsidRPr="003124FF" w14:paraId="6277F9C8" w14:textId="77777777" w:rsidTr="00233282">
        <w:tc>
          <w:tcPr>
            <w:tcW w:w="8494" w:type="dxa"/>
          </w:tcPr>
          <w:p w14:paraId="66799C8F"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233282" w:rsidRPr="003124FF" w14:paraId="00B62FBC" w14:textId="77777777" w:rsidTr="00233282">
        <w:tc>
          <w:tcPr>
            <w:tcW w:w="8494" w:type="dxa"/>
          </w:tcPr>
          <w:p w14:paraId="2FB653B6" w14:textId="77777777" w:rsidR="00233282" w:rsidRPr="003124FF" w:rsidRDefault="00233282"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233282" w:rsidRPr="003124FF" w14:paraId="27DBEA22" w14:textId="77777777" w:rsidTr="00233282">
        <w:tc>
          <w:tcPr>
            <w:tcW w:w="8494" w:type="dxa"/>
          </w:tcPr>
          <w:p w14:paraId="6851DEC4" w14:textId="77777777" w:rsidR="00233282" w:rsidRPr="003124FF" w:rsidRDefault="00233282"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233282" w:rsidRPr="003124FF" w14:paraId="57C3CF8A" w14:textId="77777777" w:rsidTr="00233282">
        <w:tc>
          <w:tcPr>
            <w:tcW w:w="8494" w:type="dxa"/>
          </w:tcPr>
          <w:p w14:paraId="3AB1F2FE" w14:textId="77777777" w:rsidR="00233282" w:rsidRPr="003124FF" w:rsidRDefault="00233282"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233282" w:rsidRPr="003124FF" w14:paraId="5E0B4550" w14:textId="77777777" w:rsidTr="00233282">
        <w:tc>
          <w:tcPr>
            <w:tcW w:w="8494" w:type="dxa"/>
          </w:tcPr>
          <w:p w14:paraId="0DFDD619"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233282" w:rsidRPr="003124FF" w14:paraId="4758D3DD" w14:textId="77777777" w:rsidTr="00233282">
        <w:tc>
          <w:tcPr>
            <w:tcW w:w="8494" w:type="dxa"/>
          </w:tcPr>
          <w:p w14:paraId="716EEBCC" w14:textId="77777777" w:rsidR="00233282" w:rsidRPr="003124FF" w:rsidRDefault="00233282"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233282" w:rsidRPr="003124FF" w14:paraId="556F4565" w14:textId="77777777" w:rsidTr="00233282">
        <w:tc>
          <w:tcPr>
            <w:tcW w:w="8494" w:type="dxa"/>
          </w:tcPr>
          <w:p w14:paraId="35C4AEB6" w14:textId="77777777" w:rsidR="00233282" w:rsidRPr="003124FF" w:rsidRDefault="00233282"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233282" w:rsidRPr="003124FF" w14:paraId="54B68166" w14:textId="77777777" w:rsidTr="00233282">
        <w:tc>
          <w:tcPr>
            <w:tcW w:w="8494" w:type="dxa"/>
          </w:tcPr>
          <w:p w14:paraId="28C62642" w14:textId="77777777" w:rsidR="00233282" w:rsidRPr="003124FF" w:rsidRDefault="00233282"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233282" w:rsidRPr="003124FF" w14:paraId="2415222C" w14:textId="77777777" w:rsidTr="00233282">
        <w:tc>
          <w:tcPr>
            <w:tcW w:w="8494" w:type="dxa"/>
          </w:tcPr>
          <w:p w14:paraId="788F1492"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Cenários de Exceção</w:t>
            </w:r>
          </w:p>
        </w:tc>
      </w:tr>
      <w:tr w:rsidR="00233282" w:rsidRPr="003124FF" w14:paraId="1CEE5AC8" w14:textId="77777777" w:rsidTr="00233282">
        <w:tc>
          <w:tcPr>
            <w:tcW w:w="8494" w:type="dxa"/>
          </w:tcPr>
          <w:p w14:paraId="59CCB2A5"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233282" w:rsidRPr="003124FF" w14:paraId="2529CA98" w14:textId="77777777" w:rsidTr="00233282">
        <w:tc>
          <w:tcPr>
            <w:tcW w:w="8494" w:type="dxa"/>
          </w:tcPr>
          <w:p w14:paraId="7F1D6147" w14:textId="77777777" w:rsidR="00233282" w:rsidRPr="003124FF" w:rsidRDefault="00233282" w:rsidP="00135699">
            <w:pPr>
              <w:numPr>
                <w:ilvl w:val="0"/>
                <w:numId w:val="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233282" w:rsidRPr="003124FF" w14:paraId="7BD5CAC7" w14:textId="77777777" w:rsidTr="00233282">
        <w:tc>
          <w:tcPr>
            <w:tcW w:w="8494" w:type="dxa"/>
          </w:tcPr>
          <w:p w14:paraId="4F4DEEFA"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Pré-Condições</w:t>
            </w:r>
          </w:p>
        </w:tc>
      </w:tr>
      <w:tr w:rsidR="00233282" w:rsidRPr="003124FF" w14:paraId="1A900CA1" w14:textId="77777777" w:rsidTr="00233282">
        <w:tc>
          <w:tcPr>
            <w:tcW w:w="8494" w:type="dxa"/>
          </w:tcPr>
          <w:p w14:paraId="53D12BF4" w14:textId="77777777" w:rsidR="00233282" w:rsidRPr="003124FF" w:rsidRDefault="00233282"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233282" w:rsidRPr="003124FF" w14:paraId="193E2CDC" w14:textId="77777777" w:rsidTr="00233282">
        <w:tc>
          <w:tcPr>
            <w:tcW w:w="8494" w:type="dxa"/>
          </w:tcPr>
          <w:p w14:paraId="23413FED" w14:textId="77777777" w:rsidR="00233282" w:rsidRPr="003124FF" w:rsidRDefault="00233282"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233282" w:rsidRPr="003124FF" w14:paraId="4EFFDE9D" w14:textId="77777777" w:rsidTr="00233282">
        <w:tc>
          <w:tcPr>
            <w:tcW w:w="8494" w:type="dxa"/>
          </w:tcPr>
          <w:p w14:paraId="014BAB86"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Pós-Condições</w:t>
            </w:r>
          </w:p>
        </w:tc>
      </w:tr>
      <w:tr w:rsidR="00233282" w:rsidRPr="003124FF" w14:paraId="6DE67735" w14:textId="77777777" w:rsidTr="00233282">
        <w:tc>
          <w:tcPr>
            <w:tcW w:w="8494" w:type="dxa"/>
          </w:tcPr>
          <w:p w14:paraId="490C09F2" w14:textId="77777777" w:rsidR="00233282" w:rsidRPr="003124FF" w:rsidRDefault="00233282"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233282" w:rsidRPr="003124FF" w14:paraId="42B67FA3" w14:textId="77777777" w:rsidTr="00233282">
        <w:tc>
          <w:tcPr>
            <w:tcW w:w="8494" w:type="dxa"/>
          </w:tcPr>
          <w:p w14:paraId="3D78147B" w14:textId="77777777" w:rsidR="00233282" w:rsidRPr="003124FF" w:rsidRDefault="00233282"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aplicável, um registro de consulta será gravado no log do sistema, com data e hora.</w:t>
            </w:r>
          </w:p>
        </w:tc>
      </w:tr>
      <w:tr w:rsidR="00233282" w:rsidRPr="003124FF" w14:paraId="5B92AAE4" w14:textId="77777777" w:rsidTr="00233282">
        <w:tc>
          <w:tcPr>
            <w:tcW w:w="8494" w:type="dxa"/>
          </w:tcPr>
          <w:p w14:paraId="6E4B5898" w14:textId="77777777" w:rsidR="00233282" w:rsidRPr="003124FF" w:rsidRDefault="00233282" w:rsidP="00233282">
            <w:pPr>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lastRenderedPageBreak/>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233282" w:rsidRPr="003124FF" w14:paraId="79991E7F" w14:textId="77777777" w:rsidTr="00233282">
        <w:tc>
          <w:tcPr>
            <w:tcW w:w="8494" w:type="dxa"/>
          </w:tcPr>
          <w:p w14:paraId="24B2C76B"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lastRenderedPageBreak/>
              <w:t>Cenário Principal</w:t>
            </w:r>
          </w:p>
        </w:tc>
      </w:tr>
      <w:tr w:rsidR="00233282" w:rsidRPr="003124FF" w14:paraId="1CCCD70C" w14:textId="77777777" w:rsidTr="00233282">
        <w:tc>
          <w:tcPr>
            <w:tcW w:w="8494" w:type="dxa"/>
          </w:tcPr>
          <w:p w14:paraId="0233EB0C" w14:textId="77777777" w:rsidR="00233282" w:rsidRPr="003124FF" w:rsidRDefault="00233282" w:rsidP="00135699">
            <w:pPr>
              <w:numPr>
                <w:ilvl w:val="0"/>
                <w:numId w:val="1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233282" w:rsidRPr="003124FF" w14:paraId="56429345" w14:textId="77777777" w:rsidTr="00233282">
        <w:tc>
          <w:tcPr>
            <w:tcW w:w="8494" w:type="dxa"/>
          </w:tcPr>
          <w:p w14:paraId="796296DD" w14:textId="77777777" w:rsidR="00233282" w:rsidRPr="003124FF" w:rsidRDefault="00233282" w:rsidP="00135699">
            <w:pPr>
              <w:numPr>
                <w:ilvl w:val="0"/>
                <w:numId w:val="1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233282" w:rsidRPr="003124FF" w14:paraId="7417D377" w14:textId="77777777" w:rsidTr="00233282">
        <w:tc>
          <w:tcPr>
            <w:tcW w:w="8494" w:type="dxa"/>
          </w:tcPr>
          <w:p w14:paraId="5318A8FD" w14:textId="77777777" w:rsidR="00233282" w:rsidRPr="003124FF" w:rsidRDefault="00233282" w:rsidP="00135699">
            <w:pPr>
              <w:numPr>
                <w:ilvl w:val="0"/>
                <w:numId w:val="1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233282" w:rsidRPr="003124FF" w14:paraId="3084E170" w14:textId="77777777" w:rsidTr="00233282">
        <w:tc>
          <w:tcPr>
            <w:tcW w:w="8494" w:type="dxa"/>
          </w:tcPr>
          <w:p w14:paraId="5118691A" w14:textId="77777777" w:rsidR="00233282" w:rsidRPr="003124FF" w:rsidRDefault="00233282" w:rsidP="00135699">
            <w:pPr>
              <w:numPr>
                <w:ilvl w:val="0"/>
                <w:numId w:val="1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233282" w:rsidRPr="003124FF" w14:paraId="6BB8F758" w14:textId="77777777" w:rsidTr="00233282">
        <w:tc>
          <w:tcPr>
            <w:tcW w:w="8494" w:type="dxa"/>
          </w:tcPr>
          <w:p w14:paraId="74C95B1A" w14:textId="77777777" w:rsidR="00233282" w:rsidRPr="003124FF" w:rsidRDefault="00233282" w:rsidP="00135699">
            <w:pPr>
              <w:numPr>
                <w:ilvl w:val="0"/>
                <w:numId w:val="1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233282" w:rsidRPr="003124FF" w14:paraId="3E6EF538" w14:textId="77777777" w:rsidTr="00233282">
        <w:tc>
          <w:tcPr>
            <w:tcW w:w="8494" w:type="dxa"/>
          </w:tcPr>
          <w:p w14:paraId="31F5D166" w14:textId="77777777" w:rsidR="00233282" w:rsidRPr="003124FF" w:rsidRDefault="00233282" w:rsidP="00135699">
            <w:pPr>
              <w:numPr>
                <w:ilvl w:val="0"/>
                <w:numId w:val="1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233282" w:rsidRPr="003124FF" w14:paraId="54B3D799" w14:textId="77777777" w:rsidTr="00233282">
        <w:tc>
          <w:tcPr>
            <w:tcW w:w="8494" w:type="dxa"/>
          </w:tcPr>
          <w:p w14:paraId="41C243E7"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Alternativo</w:t>
            </w:r>
          </w:p>
        </w:tc>
      </w:tr>
      <w:tr w:rsidR="00233282" w:rsidRPr="003124FF" w14:paraId="77D9EC4A" w14:textId="77777777" w:rsidTr="00233282">
        <w:tc>
          <w:tcPr>
            <w:tcW w:w="8494" w:type="dxa"/>
          </w:tcPr>
          <w:p w14:paraId="1262EAE4"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233282" w:rsidRPr="003124FF" w14:paraId="16B36EC6" w14:textId="77777777" w:rsidTr="00233282">
        <w:tc>
          <w:tcPr>
            <w:tcW w:w="8494" w:type="dxa"/>
          </w:tcPr>
          <w:p w14:paraId="7E4ACD50" w14:textId="77777777" w:rsidR="00233282" w:rsidRPr="003124FF" w:rsidRDefault="00233282" w:rsidP="00135699">
            <w:pPr>
              <w:numPr>
                <w:ilvl w:val="0"/>
                <w:numId w:val="1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233282" w:rsidRPr="003124FF" w14:paraId="244A1F12" w14:textId="77777777" w:rsidTr="00233282">
        <w:tc>
          <w:tcPr>
            <w:tcW w:w="8494" w:type="dxa"/>
          </w:tcPr>
          <w:p w14:paraId="7CAD6D61"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Cenários de Exceção</w:t>
            </w:r>
          </w:p>
        </w:tc>
      </w:tr>
      <w:tr w:rsidR="00233282" w:rsidRPr="003124FF" w14:paraId="146B2743" w14:textId="77777777" w:rsidTr="00233282">
        <w:tc>
          <w:tcPr>
            <w:tcW w:w="8494" w:type="dxa"/>
          </w:tcPr>
          <w:p w14:paraId="4A96C0B1"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233282" w:rsidRPr="003124FF" w14:paraId="0FA8A8C1" w14:textId="77777777" w:rsidTr="00233282">
        <w:tc>
          <w:tcPr>
            <w:tcW w:w="8494" w:type="dxa"/>
          </w:tcPr>
          <w:p w14:paraId="6DCDEA76" w14:textId="77777777" w:rsidR="00233282" w:rsidRPr="003124FF" w:rsidRDefault="00233282" w:rsidP="00135699">
            <w:pPr>
              <w:numPr>
                <w:ilvl w:val="0"/>
                <w:numId w:val="1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233282" w:rsidRPr="003124FF" w14:paraId="51E7F424" w14:textId="77777777" w:rsidTr="00233282">
        <w:tc>
          <w:tcPr>
            <w:tcW w:w="8494" w:type="dxa"/>
          </w:tcPr>
          <w:p w14:paraId="545EBF91"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Pré-Condições</w:t>
            </w:r>
          </w:p>
        </w:tc>
      </w:tr>
      <w:tr w:rsidR="00233282" w:rsidRPr="003124FF" w14:paraId="43CDBA6F" w14:textId="77777777" w:rsidTr="00233282">
        <w:tc>
          <w:tcPr>
            <w:tcW w:w="8494" w:type="dxa"/>
          </w:tcPr>
          <w:p w14:paraId="4A8DFA72" w14:textId="77777777" w:rsidR="00233282" w:rsidRPr="003124FF" w:rsidRDefault="00233282" w:rsidP="00135699">
            <w:pPr>
              <w:numPr>
                <w:ilvl w:val="0"/>
                <w:numId w:val="1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233282" w:rsidRPr="003124FF" w14:paraId="3B85A1DC" w14:textId="77777777" w:rsidTr="00233282">
        <w:tc>
          <w:tcPr>
            <w:tcW w:w="8494" w:type="dxa"/>
          </w:tcPr>
          <w:p w14:paraId="4676180E"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Pós-Condições</w:t>
            </w:r>
          </w:p>
        </w:tc>
      </w:tr>
      <w:tr w:rsidR="00233282" w:rsidRPr="003124FF" w14:paraId="4983AD2F" w14:textId="77777777" w:rsidTr="00233282">
        <w:tc>
          <w:tcPr>
            <w:tcW w:w="8494" w:type="dxa"/>
          </w:tcPr>
          <w:p w14:paraId="109F476C" w14:textId="77777777" w:rsidR="00233282" w:rsidRPr="003124FF" w:rsidRDefault="00233282"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233282" w:rsidRPr="003124FF" w14:paraId="6A546989" w14:textId="77777777" w:rsidTr="00233282">
        <w:tc>
          <w:tcPr>
            <w:tcW w:w="8494" w:type="dxa"/>
          </w:tcPr>
          <w:p w14:paraId="5B97D1B1" w14:textId="77777777" w:rsidR="00233282" w:rsidRPr="003124FF" w:rsidRDefault="00233282"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233282" w:rsidRPr="003124FF" w14:paraId="131376B4" w14:textId="77777777" w:rsidTr="00233282">
        <w:tc>
          <w:tcPr>
            <w:tcW w:w="8494" w:type="dxa"/>
          </w:tcPr>
          <w:p w14:paraId="43619EBC" w14:textId="77777777" w:rsidR="00233282" w:rsidRPr="003124FF" w:rsidRDefault="00233282" w:rsidP="00233282">
            <w:pPr>
              <w:rPr>
                <w:rFonts w:ascii="Arial" w:eastAsia="Times New Roman" w:hAnsi="Arial" w:cs="Arial"/>
                <w:sz w:val="24"/>
                <w:szCs w:val="24"/>
                <w:lang w:eastAsia="pt-BR"/>
              </w:rPr>
            </w:pPr>
          </w:p>
        </w:tc>
      </w:tr>
      <w:tr w:rsidR="00233282" w:rsidRPr="003124FF" w14:paraId="40CF9DF0" w14:textId="77777777" w:rsidTr="00233282">
        <w:tc>
          <w:tcPr>
            <w:tcW w:w="8494" w:type="dxa"/>
          </w:tcPr>
          <w:p w14:paraId="6CBD9A26"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Logar</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 vez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233282" w:rsidRPr="003124FF" w14:paraId="082E0B0C" w14:textId="77777777" w:rsidTr="00233282">
        <w:tc>
          <w:tcPr>
            <w:tcW w:w="8494" w:type="dxa"/>
          </w:tcPr>
          <w:p w14:paraId="77EADD05"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Principal</w:t>
            </w:r>
          </w:p>
        </w:tc>
      </w:tr>
      <w:tr w:rsidR="00233282" w:rsidRPr="003124FF" w14:paraId="33D03D97" w14:textId="77777777" w:rsidTr="00233282">
        <w:tc>
          <w:tcPr>
            <w:tcW w:w="8494" w:type="dxa"/>
          </w:tcPr>
          <w:p w14:paraId="696A7325" w14:textId="77777777" w:rsidR="00233282" w:rsidRPr="003124FF" w:rsidRDefault="00233282" w:rsidP="00135699">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233282" w:rsidRPr="003124FF" w14:paraId="283A0626" w14:textId="77777777" w:rsidTr="00233282">
        <w:tc>
          <w:tcPr>
            <w:tcW w:w="8494" w:type="dxa"/>
          </w:tcPr>
          <w:p w14:paraId="56D799F4" w14:textId="77777777" w:rsidR="00233282" w:rsidRPr="003124FF" w:rsidRDefault="00233282" w:rsidP="00135699">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apresenta uma tela contendo campos de login e senha.</w:t>
            </w:r>
          </w:p>
        </w:tc>
      </w:tr>
      <w:tr w:rsidR="00233282" w:rsidRPr="003124FF" w14:paraId="173BC3B8" w14:textId="77777777" w:rsidTr="00233282">
        <w:tc>
          <w:tcPr>
            <w:tcW w:w="8494" w:type="dxa"/>
          </w:tcPr>
          <w:p w14:paraId="550AB7D8" w14:textId="77777777" w:rsidR="00233282" w:rsidRPr="003124FF" w:rsidRDefault="00233282" w:rsidP="00135699">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insere o login e a senha.</w:t>
            </w:r>
          </w:p>
        </w:tc>
      </w:tr>
      <w:tr w:rsidR="00233282" w:rsidRPr="003124FF" w14:paraId="50433EF5" w14:textId="77777777" w:rsidTr="00233282">
        <w:tc>
          <w:tcPr>
            <w:tcW w:w="8494" w:type="dxa"/>
          </w:tcPr>
          <w:p w14:paraId="6AD0330C" w14:textId="77777777" w:rsidR="00233282" w:rsidRPr="003124FF" w:rsidRDefault="00233282" w:rsidP="00135699">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233282" w:rsidRPr="003124FF" w14:paraId="422EB901" w14:textId="77777777" w:rsidTr="00233282">
        <w:tc>
          <w:tcPr>
            <w:tcW w:w="8494" w:type="dxa"/>
          </w:tcPr>
          <w:p w14:paraId="3ED3108D" w14:textId="77777777" w:rsidR="00233282" w:rsidRPr="003124FF" w:rsidRDefault="00233282" w:rsidP="00135699">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233282" w:rsidRPr="003124FF" w14:paraId="59231CC9" w14:textId="77777777" w:rsidTr="00233282">
        <w:tc>
          <w:tcPr>
            <w:tcW w:w="8494" w:type="dxa"/>
          </w:tcPr>
          <w:p w14:paraId="157C35A8"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Cenários de Exceção</w:t>
            </w:r>
          </w:p>
        </w:tc>
      </w:tr>
      <w:tr w:rsidR="00233282" w:rsidRPr="003124FF" w14:paraId="28D0C6D6" w14:textId="77777777" w:rsidTr="00233282">
        <w:tc>
          <w:tcPr>
            <w:tcW w:w="8494" w:type="dxa"/>
          </w:tcPr>
          <w:p w14:paraId="3314320C"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233282" w:rsidRPr="003124FF" w14:paraId="0828F796" w14:textId="77777777" w:rsidTr="00233282">
        <w:tc>
          <w:tcPr>
            <w:tcW w:w="8494" w:type="dxa"/>
          </w:tcPr>
          <w:p w14:paraId="6C68B65D" w14:textId="77777777" w:rsidR="00233282" w:rsidRPr="003124FF" w:rsidRDefault="00233282" w:rsidP="00135699">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233282" w:rsidRPr="003124FF" w14:paraId="21E9A436" w14:textId="77777777" w:rsidTr="00233282">
        <w:tc>
          <w:tcPr>
            <w:tcW w:w="8494" w:type="dxa"/>
          </w:tcPr>
          <w:p w14:paraId="26AEFB41"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Pré-Condições</w:t>
            </w:r>
          </w:p>
        </w:tc>
      </w:tr>
      <w:tr w:rsidR="00233282" w:rsidRPr="003124FF" w14:paraId="06BDF9EC" w14:textId="77777777" w:rsidTr="00233282">
        <w:tc>
          <w:tcPr>
            <w:tcW w:w="8494" w:type="dxa"/>
          </w:tcPr>
          <w:p w14:paraId="1B4D7CEB" w14:textId="77777777" w:rsidR="00233282" w:rsidRPr="003124FF" w:rsidRDefault="00233282" w:rsidP="00135699">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233282" w:rsidRPr="003124FF" w14:paraId="726787C4" w14:textId="77777777" w:rsidTr="00233282">
        <w:tc>
          <w:tcPr>
            <w:tcW w:w="8494" w:type="dxa"/>
          </w:tcPr>
          <w:p w14:paraId="41298F34"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Pós-Condições</w:t>
            </w:r>
          </w:p>
        </w:tc>
      </w:tr>
      <w:tr w:rsidR="00233282" w:rsidRPr="003124FF" w14:paraId="3F1EA310" w14:textId="77777777" w:rsidTr="00233282">
        <w:tc>
          <w:tcPr>
            <w:tcW w:w="8494" w:type="dxa"/>
          </w:tcPr>
          <w:p w14:paraId="08D06E28" w14:textId="77777777" w:rsidR="00233282" w:rsidRPr="003124FF" w:rsidRDefault="00233282" w:rsidP="00135699">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233282" w:rsidRPr="003124FF" w14:paraId="7C46A3A8" w14:textId="77777777" w:rsidTr="00233282">
        <w:tc>
          <w:tcPr>
            <w:tcW w:w="8494" w:type="dxa"/>
          </w:tcPr>
          <w:p w14:paraId="15626EF0" w14:textId="77777777" w:rsidR="00233282" w:rsidRPr="003124FF" w:rsidRDefault="00233282" w:rsidP="00233282">
            <w:pPr>
              <w:rPr>
                <w:rFonts w:ascii="Arial" w:eastAsia="Times New Roman" w:hAnsi="Arial" w:cs="Arial"/>
                <w:sz w:val="24"/>
                <w:szCs w:val="24"/>
                <w:lang w:eastAsia="pt-BR"/>
              </w:rPr>
            </w:pPr>
          </w:p>
        </w:tc>
      </w:tr>
      <w:tr w:rsidR="00233282" w:rsidRPr="003124FF" w14:paraId="79BCC020" w14:textId="77777777" w:rsidTr="00233282">
        <w:tc>
          <w:tcPr>
            <w:tcW w:w="8494" w:type="dxa"/>
          </w:tcPr>
          <w:p w14:paraId="3D016642"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233282" w:rsidRPr="003124FF" w14:paraId="40905A2E" w14:textId="77777777" w:rsidTr="00233282">
        <w:tc>
          <w:tcPr>
            <w:tcW w:w="8494" w:type="dxa"/>
          </w:tcPr>
          <w:p w14:paraId="592376C5"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Principal</w:t>
            </w:r>
          </w:p>
        </w:tc>
      </w:tr>
      <w:tr w:rsidR="00233282" w:rsidRPr="003124FF" w14:paraId="46A1618B" w14:textId="77777777" w:rsidTr="00233282">
        <w:tc>
          <w:tcPr>
            <w:tcW w:w="8494" w:type="dxa"/>
          </w:tcPr>
          <w:p w14:paraId="7CE05ECA" w14:textId="77777777" w:rsidR="00233282" w:rsidRPr="003124FF" w:rsidRDefault="00233282" w:rsidP="00135699">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233282" w:rsidRPr="003124FF" w14:paraId="7111362B" w14:textId="77777777" w:rsidTr="00233282">
        <w:tc>
          <w:tcPr>
            <w:tcW w:w="8494" w:type="dxa"/>
          </w:tcPr>
          <w:p w14:paraId="3827FC92" w14:textId="77777777" w:rsidR="00233282" w:rsidRPr="003124FF" w:rsidRDefault="00233282" w:rsidP="00135699">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233282" w:rsidRPr="003124FF" w14:paraId="154212FE" w14:textId="77777777" w:rsidTr="00233282">
        <w:tc>
          <w:tcPr>
            <w:tcW w:w="8494" w:type="dxa"/>
          </w:tcPr>
          <w:p w14:paraId="3C57F440" w14:textId="77777777" w:rsidR="00233282" w:rsidRPr="003124FF" w:rsidRDefault="00233282" w:rsidP="00135699">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233282" w:rsidRPr="003124FF" w14:paraId="6FBE81FE" w14:textId="77777777" w:rsidTr="00233282">
        <w:tc>
          <w:tcPr>
            <w:tcW w:w="8494" w:type="dxa"/>
          </w:tcPr>
          <w:p w14:paraId="22DF68A7" w14:textId="77777777" w:rsidR="00233282" w:rsidRPr="003124FF" w:rsidRDefault="00233282" w:rsidP="00135699">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233282" w:rsidRPr="003124FF" w14:paraId="2E8C3925" w14:textId="77777777" w:rsidTr="00233282">
        <w:tc>
          <w:tcPr>
            <w:tcW w:w="8494" w:type="dxa"/>
          </w:tcPr>
          <w:p w14:paraId="7A8DD75E" w14:textId="77777777" w:rsidR="00233282" w:rsidRPr="003124FF" w:rsidRDefault="00233282" w:rsidP="00135699">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233282" w:rsidRPr="003124FF" w14:paraId="431AA30A" w14:textId="77777777" w:rsidTr="00233282">
        <w:tc>
          <w:tcPr>
            <w:tcW w:w="8494" w:type="dxa"/>
          </w:tcPr>
          <w:p w14:paraId="54790DFE" w14:textId="77777777" w:rsidR="00233282" w:rsidRPr="003124FF" w:rsidRDefault="00233282" w:rsidP="00135699">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233282" w:rsidRPr="003124FF" w14:paraId="05879DC2" w14:textId="77777777" w:rsidTr="00233282">
        <w:tc>
          <w:tcPr>
            <w:tcW w:w="8494" w:type="dxa"/>
          </w:tcPr>
          <w:p w14:paraId="6FED8155"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Alternativo</w:t>
            </w:r>
          </w:p>
        </w:tc>
      </w:tr>
      <w:tr w:rsidR="00233282" w:rsidRPr="003124FF" w14:paraId="44334D01" w14:textId="77777777" w:rsidTr="00233282">
        <w:tc>
          <w:tcPr>
            <w:tcW w:w="8494" w:type="dxa"/>
          </w:tcPr>
          <w:p w14:paraId="3EBBC2F7"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233282" w:rsidRPr="003124FF" w14:paraId="3CF0C5EC" w14:textId="77777777" w:rsidTr="00233282">
        <w:tc>
          <w:tcPr>
            <w:tcW w:w="8494" w:type="dxa"/>
          </w:tcPr>
          <w:p w14:paraId="7F1DFFF1" w14:textId="77777777" w:rsidR="00233282" w:rsidRPr="003124FF" w:rsidRDefault="00233282"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233282" w:rsidRPr="003124FF" w14:paraId="3B23EBDE" w14:textId="77777777" w:rsidTr="00233282">
        <w:tc>
          <w:tcPr>
            <w:tcW w:w="8494" w:type="dxa"/>
          </w:tcPr>
          <w:p w14:paraId="7BE5D4DC" w14:textId="77777777" w:rsidR="00233282" w:rsidRPr="003124FF" w:rsidRDefault="00233282"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troco, se houver, e finaliza a venda.</w:t>
            </w:r>
          </w:p>
        </w:tc>
      </w:tr>
      <w:tr w:rsidR="00233282" w:rsidRPr="003124FF" w14:paraId="186F1F78" w14:textId="77777777" w:rsidTr="00233282">
        <w:tc>
          <w:tcPr>
            <w:tcW w:w="8494" w:type="dxa"/>
          </w:tcPr>
          <w:p w14:paraId="6C1C6582"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lastRenderedPageBreak/>
              <w:t>4.2 - Forma de pagamento por cartão</w:t>
            </w:r>
          </w:p>
        </w:tc>
      </w:tr>
      <w:tr w:rsidR="00233282" w:rsidRPr="003124FF" w14:paraId="5F6DD5E5" w14:textId="77777777" w:rsidTr="00233282">
        <w:tc>
          <w:tcPr>
            <w:tcW w:w="8494" w:type="dxa"/>
          </w:tcPr>
          <w:p w14:paraId="7A170027" w14:textId="77777777" w:rsidR="00233282" w:rsidRPr="003124FF" w:rsidRDefault="00233282"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233282" w:rsidRPr="003124FF" w14:paraId="6EA4ABD0" w14:textId="77777777" w:rsidTr="00233282">
        <w:tc>
          <w:tcPr>
            <w:tcW w:w="8494" w:type="dxa"/>
          </w:tcPr>
          <w:p w14:paraId="13B3AA9B" w14:textId="77777777" w:rsidR="00233282" w:rsidRPr="003124FF" w:rsidRDefault="00233282"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233282" w:rsidRPr="003124FF" w14:paraId="0A4D0A90" w14:textId="77777777" w:rsidTr="00233282">
        <w:tc>
          <w:tcPr>
            <w:tcW w:w="8494" w:type="dxa"/>
          </w:tcPr>
          <w:p w14:paraId="3E602A8C"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Cenários de Exceção</w:t>
            </w:r>
          </w:p>
        </w:tc>
      </w:tr>
      <w:tr w:rsidR="00233282" w:rsidRPr="003124FF" w14:paraId="7C1B8420" w14:textId="77777777" w:rsidTr="00233282">
        <w:tc>
          <w:tcPr>
            <w:tcW w:w="8494" w:type="dxa"/>
          </w:tcPr>
          <w:p w14:paraId="489AF7A6"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233282" w:rsidRPr="003124FF" w14:paraId="537D9235" w14:textId="77777777" w:rsidTr="00233282">
        <w:tc>
          <w:tcPr>
            <w:tcW w:w="8494" w:type="dxa"/>
          </w:tcPr>
          <w:p w14:paraId="46A8C43F" w14:textId="77777777" w:rsidR="00233282" w:rsidRPr="003124FF" w:rsidRDefault="00233282" w:rsidP="00135699">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233282" w:rsidRPr="003124FF" w14:paraId="3835EA7C" w14:textId="77777777" w:rsidTr="00233282">
        <w:tc>
          <w:tcPr>
            <w:tcW w:w="8494" w:type="dxa"/>
          </w:tcPr>
          <w:p w14:paraId="135ED59F"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Pré-Condições</w:t>
            </w:r>
          </w:p>
        </w:tc>
      </w:tr>
      <w:tr w:rsidR="00233282" w:rsidRPr="003124FF" w14:paraId="2760567D" w14:textId="77777777" w:rsidTr="00233282">
        <w:tc>
          <w:tcPr>
            <w:tcW w:w="8494" w:type="dxa"/>
          </w:tcPr>
          <w:p w14:paraId="077179F5" w14:textId="77777777" w:rsidR="00233282" w:rsidRPr="003124FF" w:rsidRDefault="00233282"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Logar).</w:t>
            </w:r>
          </w:p>
        </w:tc>
      </w:tr>
      <w:tr w:rsidR="00233282" w:rsidRPr="003124FF" w14:paraId="59C0B091" w14:textId="77777777" w:rsidTr="00233282">
        <w:tc>
          <w:tcPr>
            <w:tcW w:w="8494" w:type="dxa"/>
          </w:tcPr>
          <w:p w14:paraId="35E2D2E0" w14:textId="77777777" w:rsidR="00233282" w:rsidRPr="003124FF" w:rsidRDefault="00233282"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233282" w:rsidRPr="003124FF" w14:paraId="25E7CAD7" w14:textId="77777777" w:rsidTr="00233282">
        <w:tc>
          <w:tcPr>
            <w:tcW w:w="8494" w:type="dxa"/>
          </w:tcPr>
          <w:p w14:paraId="504298AB"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Pós-Condições</w:t>
            </w:r>
          </w:p>
        </w:tc>
      </w:tr>
      <w:tr w:rsidR="00233282" w:rsidRPr="003124FF" w14:paraId="3EFD38B9" w14:textId="77777777" w:rsidTr="00233282">
        <w:tc>
          <w:tcPr>
            <w:tcW w:w="8494" w:type="dxa"/>
          </w:tcPr>
          <w:p w14:paraId="485D511A" w14:textId="77777777" w:rsidR="00233282" w:rsidRPr="003124FF" w:rsidRDefault="00233282"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233282" w:rsidRPr="003124FF" w14:paraId="2D6DE10B" w14:textId="77777777" w:rsidTr="00233282">
        <w:tc>
          <w:tcPr>
            <w:tcW w:w="8494" w:type="dxa"/>
          </w:tcPr>
          <w:p w14:paraId="1375E8BA" w14:textId="77777777" w:rsidR="00233282" w:rsidRPr="003124FF" w:rsidRDefault="00233282"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233282" w:rsidRPr="003124FF" w14:paraId="3BC27C8D" w14:textId="77777777" w:rsidTr="00233282">
        <w:tc>
          <w:tcPr>
            <w:tcW w:w="8494" w:type="dxa"/>
          </w:tcPr>
          <w:p w14:paraId="6B5F22AF" w14:textId="77777777" w:rsidR="00233282" w:rsidRPr="003124FF" w:rsidRDefault="00233282"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233282" w:rsidRPr="003124FF" w14:paraId="03EC24E4" w14:textId="77777777" w:rsidTr="00233282">
        <w:tc>
          <w:tcPr>
            <w:tcW w:w="8494" w:type="dxa"/>
          </w:tcPr>
          <w:p w14:paraId="2F30F322" w14:textId="77777777" w:rsidR="00233282" w:rsidRPr="003124FF" w:rsidRDefault="00233282" w:rsidP="00233282">
            <w:pPr>
              <w:rPr>
                <w:rFonts w:ascii="Arial" w:eastAsia="Times New Roman" w:hAnsi="Arial" w:cs="Arial"/>
                <w:sz w:val="24"/>
                <w:szCs w:val="24"/>
                <w:lang w:eastAsia="pt-BR"/>
              </w:rPr>
            </w:pPr>
          </w:p>
        </w:tc>
      </w:tr>
      <w:tr w:rsidR="00233282" w:rsidRPr="003124FF" w14:paraId="348B88FA" w14:textId="77777777" w:rsidTr="00233282">
        <w:tc>
          <w:tcPr>
            <w:tcW w:w="8494" w:type="dxa"/>
          </w:tcPr>
          <w:p w14:paraId="154FE186"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233282" w:rsidRPr="003124FF" w14:paraId="318DB9B5" w14:textId="77777777" w:rsidTr="00233282">
        <w:tc>
          <w:tcPr>
            <w:tcW w:w="8494" w:type="dxa"/>
          </w:tcPr>
          <w:p w14:paraId="6812BA9B"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Principal</w:t>
            </w:r>
          </w:p>
        </w:tc>
      </w:tr>
      <w:tr w:rsidR="00233282" w:rsidRPr="003124FF" w14:paraId="73DA042C" w14:textId="77777777" w:rsidTr="00233282">
        <w:tc>
          <w:tcPr>
            <w:tcW w:w="8494" w:type="dxa"/>
          </w:tcPr>
          <w:p w14:paraId="251A0FB9" w14:textId="77777777" w:rsidR="00233282" w:rsidRPr="003124FF" w:rsidRDefault="00233282" w:rsidP="00135699">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233282" w:rsidRPr="003124FF" w14:paraId="3C8DD11B" w14:textId="77777777" w:rsidTr="00233282">
        <w:tc>
          <w:tcPr>
            <w:tcW w:w="8494" w:type="dxa"/>
          </w:tcPr>
          <w:p w14:paraId="0DDEEF45" w14:textId="77777777" w:rsidR="00233282" w:rsidRPr="003124FF" w:rsidRDefault="00233282" w:rsidP="00135699">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233282" w:rsidRPr="003124FF" w14:paraId="1DD3742A" w14:textId="77777777" w:rsidTr="00233282">
        <w:tc>
          <w:tcPr>
            <w:tcW w:w="8494" w:type="dxa"/>
          </w:tcPr>
          <w:p w14:paraId="279BC4A3" w14:textId="77777777" w:rsidR="00233282" w:rsidRPr="003124FF" w:rsidRDefault="00233282" w:rsidP="00135699">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233282" w:rsidRPr="003124FF" w14:paraId="56DD72ED" w14:textId="77777777" w:rsidTr="00233282">
        <w:tc>
          <w:tcPr>
            <w:tcW w:w="8494" w:type="dxa"/>
          </w:tcPr>
          <w:p w14:paraId="541C25A8" w14:textId="77777777" w:rsidR="00233282" w:rsidRPr="003124FF" w:rsidRDefault="00233282" w:rsidP="00135699">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233282" w:rsidRPr="003124FF" w14:paraId="6771012E" w14:textId="77777777" w:rsidTr="00233282">
        <w:tc>
          <w:tcPr>
            <w:tcW w:w="8494" w:type="dxa"/>
          </w:tcPr>
          <w:p w14:paraId="088EC039" w14:textId="77777777" w:rsidR="00233282" w:rsidRPr="003124FF" w:rsidRDefault="00233282" w:rsidP="00135699">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233282" w:rsidRPr="003124FF" w14:paraId="44465E67" w14:textId="77777777" w:rsidTr="00233282">
        <w:tc>
          <w:tcPr>
            <w:tcW w:w="8494" w:type="dxa"/>
          </w:tcPr>
          <w:p w14:paraId="75471D92"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Alternativo</w:t>
            </w:r>
          </w:p>
        </w:tc>
      </w:tr>
      <w:tr w:rsidR="00233282" w:rsidRPr="003124FF" w14:paraId="585D42B3" w14:textId="77777777" w:rsidTr="00233282">
        <w:tc>
          <w:tcPr>
            <w:tcW w:w="8494" w:type="dxa"/>
          </w:tcPr>
          <w:p w14:paraId="5AA072B4"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Gerar relatório detalhado por produto</w:t>
            </w:r>
          </w:p>
        </w:tc>
      </w:tr>
      <w:tr w:rsidR="00233282" w:rsidRPr="003124FF" w14:paraId="55576137" w14:textId="77777777" w:rsidTr="00233282">
        <w:tc>
          <w:tcPr>
            <w:tcW w:w="8494" w:type="dxa"/>
          </w:tcPr>
          <w:p w14:paraId="0CD4A8AB" w14:textId="77777777" w:rsidR="00233282" w:rsidRPr="003124FF" w:rsidRDefault="00233282"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233282" w:rsidRPr="003124FF" w14:paraId="78D372CD" w14:textId="77777777" w:rsidTr="00233282">
        <w:tc>
          <w:tcPr>
            <w:tcW w:w="8494" w:type="dxa"/>
          </w:tcPr>
          <w:p w14:paraId="1439648F" w14:textId="77777777" w:rsidR="00233282" w:rsidRPr="003124FF" w:rsidRDefault="00233282"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gera o relatório conforme os filtros aplicados.</w:t>
            </w:r>
          </w:p>
        </w:tc>
      </w:tr>
      <w:tr w:rsidR="00233282" w:rsidRPr="003124FF" w14:paraId="7B3FBE5B" w14:textId="77777777" w:rsidTr="00233282">
        <w:tc>
          <w:tcPr>
            <w:tcW w:w="8494" w:type="dxa"/>
          </w:tcPr>
          <w:p w14:paraId="62E80CCB"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Cenários de Exceção</w:t>
            </w:r>
          </w:p>
        </w:tc>
      </w:tr>
      <w:tr w:rsidR="00233282" w:rsidRPr="003124FF" w14:paraId="7B9EFFCF" w14:textId="77777777" w:rsidTr="00233282">
        <w:tc>
          <w:tcPr>
            <w:tcW w:w="8494" w:type="dxa"/>
          </w:tcPr>
          <w:p w14:paraId="57769780"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geração do relatório</w:t>
            </w:r>
          </w:p>
        </w:tc>
      </w:tr>
      <w:tr w:rsidR="00233282" w:rsidRPr="003124FF" w14:paraId="34DA75C9" w14:textId="77777777" w:rsidTr="00233282">
        <w:tc>
          <w:tcPr>
            <w:tcW w:w="8494" w:type="dxa"/>
          </w:tcPr>
          <w:p w14:paraId="1DC8A123" w14:textId="77777777" w:rsidR="00233282" w:rsidRPr="003124FF" w:rsidRDefault="00233282" w:rsidP="00135699">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233282" w:rsidRPr="003124FF" w14:paraId="6C306DB9" w14:textId="77777777" w:rsidTr="00233282">
        <w:tc>
          <w:tcPr>
            <w:tcW w:w="8494" w:type="dxa"/>
          </w:tcPr>
          <w:p w14:paraId="3BE57118"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Pré-Condições</w:t>
            </w:r>
          </w:p>
        </w:tc>
      </w:tr>
      <w:tr w:rsidR="00233282" w:rsidRPr="003124FF" w14:paraId="074FD52D" w14:textId="77777777" w:rsidTr="00233282">
        <w:tc>
          <w:tcPr>
            <w:tcW w:w="8494" w:type="dxa"/>
          </w:tcPr>
          <w:p w14:paraId="18EE4167" w14:textId="77777777" w:rsidR="00233282" w:rsidRPr="003124FF" w:rsidRDefault="00233282" w:rsidP="00135699">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233282" w:rsidRPr="003124FF" w14:paraId="6F16C19F" w14:textId="77777777" w:rsidTr="00233282">
        <w:tc>
          <w:tcPr>
            <w:tcW w:w="8494" w:type="dxa"/>
          </w:tcPr>
          <w:p w14:paraId="1CB1E123"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Pós-Condições</w:t>
            </w:r>
          </w:p>
        </w:tc>
      </w:tr>
      <w:tr w:rsidR="00233282" w:rsidRPr="003124FF" w14:paraId="70340872" w14:textId="77777777" w:rsidTr="00233282">
        <w:tc>
          <w:tcPr>
            <w:tcW w:w="8494" w:type="dxa"/>
          </w:tcPr>
          <w:p w14:paraId="570EDCA8" w14:textId="77777777" w:rsidR="00233282" w:rsidRPr="003124FF" w:rsidRDefault="00233282"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233282" w:rsidRPr="003124FF" w14:paraId="6785019F" w14:textId="77777777" w:rsidTr="00233282">
        <w:tc>
          <w:tcPr>
            <w:tcW w:w="8494" w:type="dxa"/>
          </w:tcPr>
          <w:p w14:paraId="17350171" w14:textId="77777777" w:rsidR="00233282" w:rsidRPr="003124FF" w:rsidRDefault="00233282"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749C2C17" w14:textId="77777777" w:rsidR="00233282" w:rsidRPr="003124FF" w:rsidRDefault="00233282" w:rsidP="00233282">
      <w:pPr>
        <w:rPr>
          <w:rFonts w:ascii="Arial" w:hAnsi="Arial" w:cs="Arial"/>
          <w:sz w:val="24"/>
          <w:szCs w:val="24"/>
        </w:rPr>
      </w:pPr>
    </w:p>
    <w:p w14:paraId="7F020BD2" w14:textId="31CA512A" w:rsidR="0064000A" w:rsidRDefault="00F47BB4" w:rsidP="00F47BB4">
      <w:pPr>
        <w:spacing w:line="360" w:lineRule="auto"/>
        <w:jc w:val="both"/>
        <w:rPr>
          <w:rFonts w:ascii="Arial" w:hAnsi="Arial" w:cs="Arial"/>
          <w:sz w:val="24"/>
          <w:szCs w:val="24"/>
        </w:rPr>
      </w:pPr>
      <w:r>
        <w:rPr>
          <w:rFonts w:ascii="Arial" w:hAnsi="Arial" w:cs="Arial"/>
          <w:sz w:val="24"/>
          <w:szCs w:val="24"/>
        </w:rPr>
        <w:t xml:space="preserve"> </w:t>
      </w:r>
    </w:p>
    <w:p w14:paraId="424EDA13" w14:textId="77777777" w:rsidR="00F47BB4" w:rsidRDefault="0BF97FAB" w:rsidP="00135699">
      <w:pPr>
        <w:pStyle w:val="Ttulo1"/>
        <w:numPr>
          <w:ilvl w:val="2"/>
          <w:numId w:val="1"/>
        </w:numPr>
        <w:spacing w:before="120" w:after="120" w:line="360" w:lineRule="auto"/>
        <w:ind w:left="0" w:firstLine="0"/>
        <w:rPr>
          <w:rFonts w:ascii="Arial" w:hAnsi="Arial" w:cs="Arial"/>
          <w:color w:val="auto"/>
          <w:sz w:val="24"/>
          <w:szCs w:val="24"/>
        </w:rPr>
      </w:pPr>
      <w:bookmarkStart w:id="51" w:name="_Toc450657934"/>
      <w:bookmarkStart w:id="52" w:name="_Toc885444362"/>
      <w:bookmarkStart w:id="53" w:name="_Toc184040766"/>
      <w:r w:rsidRPr="18FF6005">
        <w:rPr>
          <w:rFonts w:ascii="Arial" w:hAnsi="Arial" w:cs="Arial"/>
          <w:color w:val="auto"/>
          <w:sz w:val="24"/>
          <w:szCs w:val="24"/>
        </w:rPr>
        <w:t>Plano de testes</w:t>
      </w:r>
      <w:bookmarkEnd w:id="51"/>
      <w:bookmarkEnd w:id="52"/>
      <w:bookmarkEnd w:id="53"/>
    </w:p>
    <w:p w14:paraId="4B9BC6AF" w14:textId="3A8DA982" w:rsidR="001515B2" w:rsidRPr="001515B2" w:rsidRDefault="00F47BB4" w:rsidP="001515B2">
      <w:pPr>
        <w:pStyle w:val="PargrafodaLista"/>
        <w:spacing w:line="360" w:lineRule="auto"/>
        <w:ind w:left="360" w:firstLine="349"/>
        <w:jc w:val="both"/>
        <w:rPr>
          <w:rFonts w:ascii="Arial" w:hAnsi="Arial" w:cs="Arial"/>
          <w:b/>
          <w:bCs/>
          <w:sz w:val="24"/>
          <w:szCs w:val="24"/>
        </w:rPr>
      </w:pPr>
      <w:r w:rsidRPr="00F47BB4">
        <w:rPr>
          <w:rFonts w:ascii="Arial" w:hAnsi="Arial" w:cs="Arial"/>
          <w:sz w:val="24"/>
          <w:szCs w:val="24"/>
        </w:rPr>
        <w:t xml:space="preserve"> </w:t>
      </w:r>
      <w:r w:rsidR="001515B2" w:rsidRPr="001515B2">
        <w:rPr>
          <w:rFonts w:ascii="Arial" w:hAnsi="Arial" w:cs="Arial"/>
          <w:b/>
          <w:bCs/>
          <w:sz w:val="24"/>
          <w:szCs w:val="24"/>
        </w:rPr>
        <w:t>Testes para o Caso de Uso: CSU01 - Verificar Estoque</w:t>
      </w:r>
    </w:p>
    <w:p w14:paraId="322217F8"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 xml:space="preserve">Objetivo: </w:t>
      </w:r>
      <w:r w:rsidRPr="001515B2">
        <w:rPr>
          <w:rFonts w:ascii="Arial" w:hAnsi="Arial" w:cs="Arial"/>
          <w:sz w:val="24"/>
          <w:szCs w:val="24"/>
        </w:rPr>
        <w:t>Testar a funcionalidade de consulta e visualização da quantidade de produtos no estoque.</w:t>
      </w:r>
    </w:p>
    <w:p w14:paraId="60FE4A40"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ECC14F3">
          <v:rect id="_x0000_i1025" style="width:0;height:1.5pt" o:hralign="center" o:hrstd="t" o:hr="t" fillcolor="#a0a0a0" stroked="f"/>
        </w:pict>
      </w:r>
    </w:p>
    <w:p w14:paraId="16736C3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Verificar Estoque - Acesso ao Sistema</w:t>
      </w:r>
    </w:p>
    <w:p w14:paraId="650A5FB4"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5A06564E"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Passos:</w:t>
      </w:r>
    </w:p>
    <w:p w14:paraId="4029C6FA"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O Gerente acessa o menu principal.</w:t>
      </w:r>
    </w:p>
    <w:p w14:paraId="1DC33A17"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 xml:space="preserve">Seleciona a opção </w:t>
      </w:r>
      <w:r w:rsidRPr="001515B2">
        <w:rPr>
          <w:rFonts w:ascii="Arial" w:hAnsi="Arial" w:cs="Arial"/>
          <w:b/>
          <w:bCs/>
        </w:rPr>
        <w:t>Verificar Estoque</w:t>
      </w:r>
      <w:r w:rsidRPr="001515B2">
        <w:rPr>
          <w:rFonts w:ascii="Arial" w:hAnsi="Arial" w:cs="Arial"/>
        </w:rPr>
        <w:t>.</w:t>
      </w:r>
    </w:p>
    <w:p w14:paraId="659852F4"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apresenta a tela de estoque, com informações sobre a quantidade de produtos disponíveis e opções de filtragem.</w:t>
      </w:r>
    </w:p>
    <w:p w14:paraId="1FB3493D"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64C9382">
          <v:rect id="_x0000_i1026" style="width:0;height:1.5pt" o:hralign="center" o:hrstd="t" o:hr="t" fillcolor="#a0a0a0" stroked="f"/>
        </w:pict>
      </w:r>
    </w:p>
    <w:p w14:paraId="3C0D6088"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Consulta por Produto ou Categoria</w:t>
      </w:r>
    </w:p>
    <w:p w14:paraId="683D2429"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CA1222C"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Passos:</w:t>
      </w:r>
    </w:p>
    <w:p w14:paraId="1CA8AD54"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O Gerente insere um nome ou código de produto na caixa de busca ou seleciona uma categoria.</w:t>
      </w:r>
    </w:p>
    <w:p w14:paraId="0E0E43F7"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 xml:space="preserve">O Gerente pressiona o botão de </w:t>
      </w:r>
      <w:r w:rsidRPr="001515B2">
        <w:rPr>
          <w:rFonts w:ascii="Arial" w:hAnsi="Arial" w:cs="Arial"/>
          <w:b/>
          <w:bCs/>
        </w:rPr>
        <w:t>Buscar</w:t>
      </w:r>
      <w:r w:rsidRPr="001515B2">
        <w:rPr>
          <w:rFonts w:ascii="Arial" w:hAnsi="Arial" w:cs="Arial"/>
        </w:rPr>
        <w:t>.</w:t>
      </w:r>
    </w:p>
    <w:p w14:paraId="5452030A"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retorna </w:t>
      </w:r>
      <w:proofErr w:type="gramStart"/>
      <w:r w:rsidRPr="001515B2">
        <w:rPr>
          <w:rFonts w:ascii="Arial" w:hAnsi="Arial" w:cs="Arial"/>
        </w:rPr>
        <w:t>a</w:t>
      </w:r>
      <w:proofErr w:type="gramEnd"/>
      <w:r w:rsidRPr="001515B2">
        <w:rPr>
          <w:rFonts w:ascii="Arial" w:hAnsi="Arial" w:cs="Arial"/>
        </w:rPr>
        <w:t xml:space="preserve"> quantidade de produtos disponíveis, com base no filtro inserido.</w:t>
      </w:r>
    </w:p>
    <w:p w14:paraId="694B8C31"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lastRenderedPageBreak/>
        <w:pict w14:anchorId="42C3A4EA">
          <v:rect id="_x0000_i1027" style="width:0;height:1.5pt" o:hralign="center" o:hrstd="t" o:hr="t" fillcolor="#a0a0a0" stroked="f"/>
        </w:pict>
      </w:r>
    </w:p>
    <w:p w14:paraId="124E33C8"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Consulta Detalhada de Produto</w:t>
      </w:r>
    </w:p>
    <w:p w14:paraId="5D253C6C"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788BE0FC"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Passos:</w:t>
      </w:r>
    </w:p>
    <w:p w14:paraId="29431703"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Gerente insere o nome ou código do produto.</w:t>
      </w:r>
    </w:p>
    <w:p w14:paraId="0DD6A47C"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sistema exibe as informações detalhadas sobre o produto.</w:t>
      </w:r>
    </w:p>
    <w:p w14:paraId="7E70ED14"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 xml:space="preserve">O Gerente pressiona o botão </w:t>
      </w:r>
      <w:r w:rsidRPr="001515B2">
        <w:rPr>
          <w:rFonts w:ascii="Arial" w:hAnsi="Arial" w:cs="Arial"/>
          <w:b/>
          <w:bCs/>
        </w:rPr>
        <w:t>Voltar</w:t>
      </w:r>
      <w:r w:rsidRPr="001515B2">
        <w:rPr>
          <w:rFonts w:ascii="Arial" w:hAnsi="Arial" w:cs="Arial"/>
        </w:rPr>
        <w:t>.</w:t>
      </w:r>
    </w:p>
    <w:p w14:paraId="4D4415C5"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as informações detalhadas e retorna à tela principal ao </w:t>
      </w:r>
      <w:proofErr w:type="gramStart"/>
      <w:r w:rsidRPr="001515B2">
        <w:rPr>
          <w:rFonts w:ascii="Arial" w:hAnsi="Arial" w:cs="Arial"/>
        </w:rPr>
        <w:t xml:space="preserve">pressionar </w:t>
      </w:r>
      <w:r w:rsidRPr="001515B2">
        <w:rPr>
          <w:rFonts w:ascii="Arial" w:hAnsi="Arial" w:cs="Arial"/>
          <w:b/>
          <w:bCs/>
        </w:rPr>
        <w:t>Voltar</w:t>
      </w:r>
      <w:proofErr w:type="gramEnd"/>
      <w:r w:rsidRPr="001515B2">
        <w:rPr>
          <w:rFonts w:ascii="Arial" w:hAnsi="Arial" w:cs="Arial"/>
        </w:rPr>
        <w:t>.</w:t>
      </w:r>
    </w:p>
    <w:p w14:paraId="480409FF"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69A71CF">
          <v:rect id="_x0000_i1028" style="width:0;height:1.5pt" o:hralign="center" o:hrstd="t" o:hr="t" fillcolor="#a0a0a0" stroked="f"/>
        </w:pict>
      </w:r>
    </w:p>
    <w:p w14:paraId="5E0056E6"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4: Produto Indisponível</w:t>
      </w:r>
    </w:p>
    <w:p w14:paraId="4E129889"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3A729796"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Passos:</w:t>
      </w:r>
    </w:p>
    <w:p w14:paraId="592E2AD6"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pesquisa por um produto fora de estoque.</w:t>
      </w:r>
    </w:p>
    <w:p w14:paraId="5B2E294F"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sistema exibe uma mensagem indicando que o produto está fora de estoque.</w:t>
      </w:r>
    </w:p>
    <w:p w14:paraId="14F3A62D"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segue as sugestões do sistema (reposições ou exclusão).</w:t>
      </w:r>
    </w:p>
    <w:p w14:paraId="623AC418"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Voltar</w:t>
      </w:r>
      <w:proofErr w:type="gramEnd"/>
      <w:r w:rsidRPr="001515B2">
        <w:rPr>
          <w:rFonts w:ascii="Arial" w:hAnsi="Arial" w:cs="Arial"/>
        </w:rPr>
        <w:t>.</w:t>
      </w:r>
    </w:p>
    <w:p w14:paraId="0381ABF5"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informa que o produto está fora de estoque e oferece opções para ação.</w:t>
      </w:r>
    </w:p>
    <w:p w14:paraId="20AE8450"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E0CF302">
          <v:rect id="_x0000_i1029" style="width:0;height:1.5pt" o:hralign="center" o:hrstd="t" o:hr="t" fillcolor="#a0a0a0" stroked="f"/>
        </w:pict>
      </w:r>
    </w:p>
    <w:p w14:paraId="6216AE4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5: Falha na Busca por Produto</w:t>
      </w:r>
    </w:p>
    <w:p w14:paraId="1B28C2FF"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5CD6504"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Passos:</w:t>
      </w:r>
    </w:p>
    <w:p w14:paraId="33A8FCA8"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O Gerente insere um código ou nome de produto inexistente.</w:t>
      </w:r>
    </w:p>
    <w:p w14:paraId="74F18754"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Buscar</w:t>
      </w:r>
      <w:proofErr w:type="gramEnd"/>
      <w:r w:rsidRPr="001515B2">
        <w:rPr>
          <w:rFonts w:ascii="Arial" w:hAnsi="Arial" w:cs="Arial"/>
        </w:rPr>
        <w:t>.</w:t>
      </w:r>
    </w:p>
    <w:p w14:paraId="70E19A99"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não foi encontrado e retorna à tela de estoque.</w:t>
      </w:r>
    </w:p>
    <w:p w14:paraId="19F4CDCE" w14:textId="77777777" w:rsidR="001515B2" w:rsidRDefault="001515B2" w:rsidP="001515B2">
      <w:pPr>
        <w:pStyle w:val="PargrafodaLista"/>
        <w:spacing w:line="360" w:lineRule="auto"/>
        <w:ind w:left="360" w:firstLine="349"/>
        <w:jc w:val="both"/>
        <w:rPr>
          <w:rFonts w:ascii="Arial" w:hAnsi="Arial" w:cs="Arial"/>
          <w:sz w:val="24"/>
          <w:szCs w:val="24"/>
        </w:rPr>
      </w:pPr>
    </w:p>
    <w:p w14:paraId="5F8812CE" w14:textId="77777777" w:rsidR="001515B2" w:rsidRDefault="001515B2" w:rsidP="001515B2">
      <w:pPr>
        <w:pStyle w:val="PargrafodaLista"/>
        <w:spacing w:line="360" w:lineRule="auto"/>
        <w:ind w:left="360" w:firstLine="349"/>
        <w:jc w:val="both"/>
        <w:rPr>
          <w:rFonts w:ascii="Arial" w:hAnsi="Arial" w:cs="Arial"/>
          <w:sz w:val="24"/>
          <w:szCs w:val="24"/>
        </w:rPr>
      </w:pPr>
    </w:p>
    <w:p w14:paraId="024640CE" w14:textId="77777777" w:rsidR="001515B2" w:rsidRDefault="001515B2" w:rsidP="001515B2">
      <w:pPr>
        <w:pStyle w:val="PargrafodaLista"/>
        <w:spacing w:line="360" w:lineRule="auto"/>
        <w:ind w:left="360" w:firstLine="349"/>
        <w:jc w:val="both"/>
        <w:rPr>
          <w:rFonts w:ascii="Arial" w:hAnsi="Arial" w:cs="Arial"/>
          <w:sz w:val="24"/>
          <w:szCs w:val="24"/>
        </w:rPr>
      </w:pPr>
    </w:p>
    <w:p w14:paraId="5C30DBC0" w14:textId="77777777" w:rsidR="001515B2" w:rsidRDefault="001515B2" w:rsidP="001515B2">
      <w:pPr>
        <w:pStyle w:val="PargrafodaLista"/>
        <w:spacing w:line="360" w:lineRule="auto"/>
        <w:ind w:left="360" w:firstLine="349"/>
        <w:jc w:val="both"/>
        <w:rPr>
          <w:rFonts w:ascii="Arial" w:hAnsi="Arial" w:cs="Arial"/>
          <w:sz w:val="24"/>
          <w:szCs w:val="24"/>
        </w:rPr>
      </w:pPr>
    </w:p>
    <w:p w14:paraId="596B4871" w14:textId="77777777" w:rsidR="001515B2" w:rsidRDefault="001515B2" w:rsidP="001515B2">
      <w:pPr>
        <w:pStyle w:val="PargrafodaLista"/>
        <w:spacing w:line="360" w:lineRule="auto"/>
        <w:ind w:left="360" w:firstLine="349"/>
        <w:jc w:val="both"/>
        <w:rPr>
          <w:rFonts w:ascii="Arial" w:hAnsi="Arial" w:cs="Arial"/>
          <w:sz w:val="24"/>
          <w:szCs w:val="24"/>
        </w:rPr>
      </w:pPr>
    </w:p>
    <w:p w14:paraId="03C6F2EB" w14:textId="77777777" w:rsidR="001515B2" w:rsidRDefault="001515B2" w:rsidP="001515B2">
      <w:pPr>
        <w:pStyle w:val="PargrafodaLista"/>
        <w:spacing w:line="360" w:lineRule="auto"/>
        <w:ind w:left="360" w:firstLine="349"/>
        <w:jc w:val="both"/>
        <w:rPr>
          <w:rFonts w:ascii="Arial" w:hAnsi="Arial" w:cs="Arial"/>
          <w:sz w:val="24"/>
          <w:szCs w:val="24"/>
        </w:rPr>
      </w:pPr>
    </w:p>
    <w:p w14:paraId="0261C903" w14:textId="77777777" w:rsidR="001515B2" w:rsidRDefault="001515B2" w:rsidP="001515B2">
      <w:pPr>
        <w:pStyle w:val="PargrafodaLista"/>
        <w:spacing w:line="360" w:lineRule="auto"/>
        <w:ind w:left="360" w:firstLine="349"/>
        <w:jc w:val="both"/>
        <w:rPr>
          <w:rFonts w:ascii="Arial" w:hAnsi="Arial" w:cs="Arial"/>
          <w:sz w:val="24"/>
          <w:szCs w:val="24"/>
        </w:rPr>
      </w:pPr>
    </w:p>
    <w:p w14:paraId="7C692EEF"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lastRenderedPageBreak/>
        <w:pict w14:anchorId="61D36147">
          <v:rect id="_x0000_i1030" style="width:0;height:1.5pt" o:hralign="center" o:hrstd="t" o:hr="t" fillcolor="#a0a0a0" stroked="f"/>
        </w:pict>
      </w:r>
    </w:p>
    <w:p w14:paraId="6A3A858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CSU02 - Cadastrar Produtos</w:t>
      </w:r>
    </w:p>
    <w:p w14:paraId="622182C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cadastro de novos produtos no sistema.</w:t>
      </w:r>
    </w:p>
    <w:p w14:paraId="3AA3EEDB"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547BA90">
          <v:rect id="_x0000_i1031" style="width:0;height:1.5pt" o:hralign="center" o:hrstd="t" o:hr="t" fillcolor="#a0a0a0" stroked="f"/>
        </w:pict>
      </w:r>
    </w:p>
    <w:p w14:paraId="3E0F0F1E"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Cadastro de Novo Produto</w:t>
      </w:r>
    </w:p>
    <w:p w14:paraId="62C3B748"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95B26A4"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Passos:</w:t>
      </w:r>
    </w:p>
    <w:p w14:paraId="08E6211F"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Cadastrar Produtos</w:t>
      </w:r>
      <w:r w:rsidRPr="001515B2">
        <w:rPr>
          <w:rFonts w:ascii="Arial" w:hAnsi="Arial" w:cs="Arial"/>
        </w:rPr>
        <w:t>.</w:t>
      </w:r>
    </w:p>
    <w:p w14:paraId="7F9156EF"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Preenche os campos obrigatórios (nome, descrição, quantidade, preço, código).</w:t>
      </w:r>
    </w:p>
    <w:p w14:paraId="05C10344"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58A705AB"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os dados e salva o novo produto no banco de dados.</w:t>
      </w:r>
    </w:p>
    <w:p w14:paraId="1A915348"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BCCCAA7">
          <v:rect id="_x0000_i1032" style="width:0;height:1.5pt" o:hralign="center" o:hrstd="t" o:hr="t" fillcolor="#a0a0a0" stroked="f"/>
        </w:pict>
      </w:r>
    </w:p>
    <w:p w14:paraId="5434A2A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Produto Já Cadastrado</w:t>
      </w:r>
    </w:p>
    <w:p w14:paraId="0251EFE4"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1C6CA8EA"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Passos:</w:t>
      </w:r>
    </w:p>
    <w:p w14:paraId="0F98DD7F"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O Gerente tenta cadastrar um produto com código já existente.</w:t>
      </w:r>
    </w:p>
    <w:p w14:paraId="76761C5D"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2C2B03B6" w14:textId="77777777" w:rsidR="001515B2" w:rsidRPr="001515B2" w:rsidRDefault="001515B2" w:rsidP="001515B2">
      <w:pPr>
        <w:pStyle w:val="PargrafodaLista"/>
        <w:numPr>
          <w:ilvl w:val="0"/>
          <w:numId w:val="58"/>
        </w:numPr>
        <w:spacing w:line="360" w:lineRule="auto"/>
        <w:jc w:val="both"/>
        <w:rPr>
          <w:rFonts w:ascii="Arial" w:hAnsi="Arial" w:cs="Arial"/>
          <w:sz w:val="24"/>
          <w:szCs w:val="24"/>
        </w:rPr>
      </w:pPr>
      <w:r w:rsidRPr="001515B2">
        <w:rPr>
          <w:rFonts w:ascii="Arial" w:hAnsi="Arial" w:cs="Arial"/>
          <w:b/>
          <w:bCs/>
        </w:rPr>
        <w:t>Resultado:</w:t>
      </w:r>
      <w:r w:rsidRPr="001515B2">
        <w:rPr>
          <w:rFonts w:ascii="Arial" w:hAnsi="Arial" w:cs="Arial"/>
        </w:rPr>
        <w:t xml:space="preserve"> O sistema exibe uma mensagem indicando que o produto já está cadastrado e retorna à tela de cadastro</w:t>
      </w:r>
      <w:r w:rsidRPr="001515B2">
        <w:rPr>
          <w:rFonts w:ascii="Arial" w:hAnsi="Arial" w:cs="Arial"/>
          <w:sz w:val="24"/>
          <w:szCs w:val="24"/>
        </w:rPr>
        <w:t>.</w:t>
      </w:r>
    </w:p>
    <w:p w14:paraId="093A3490"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A87462D">
          <v:rect id="_x0000_i1033" style="width:0;height:1.5pt" o:hralign="center" o:hrstd="t" o:hr="t" fillcolor="#a0a0a0" stroked="f"/>
        </w:pict>
      </w:r>
    </w:p>
    <w:p w14:paraId="18FF2AD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Falha na Validação dos Dados</w:t>
      </w:r>
    </w:p>
    <w:p w14:paraId="101A57BD"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5DA4AFE5"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Passos:</w:t>
      </w:r>
    </w:p>
    <w:p w14:paraId="11FCD3EA"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O Gerente deixa um campo obrigatório em branco (exemplo: código do produto).</w:t>
      </w:r>
    </w:p>
    <w:p w14:paraId="2B5A64D1"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45DA713B"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solicitando o preenchimento do campo obrigatório e retorna à tela de cadastro.</w:t>
      </w:r>
    </w:p>
    <w:p w14:paraId="6836ACF6"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29C208F">
          <v:rect id="_x0000_i1034" style="width:0;height:1.5pt" o:hralign="center" o:hrstd="t" o:hr="t" fillcolor="#a0a0a0" stroked="f"/>
        </w:pict>
      </w:r>
    </w:p>
    <w:p w14:paraId="149652FB"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CSU03 - Logar</w:t>
      </w:r>
    </w:p>
    <w:p w14:paraId="65FA131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autenticação de usuários.</w:t>
      </w:r>
    </w:p>
    <w:p w14:paraId="45BB4421"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A9A0397">
          <v:rect id="_x0000_i1035" style="width:0;height:1.5pt" o:hralign="center" o:hrstd="t" o:hr="t" fillcolor="#a0a0a0" stroked="f"/>
        </w:pict>
      </w:r>
    </w:p>
    <w:p w14:paraId="3C31799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Login com Sucesso</w:t>
      </w:r>
    </w:p>
    <w:p w14:paraId="5113246C"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lastRenderedPageBreak/>
        <w:t>Pré-condições:</w:t>
      </w:r>
      <w:r w:rsidRPr="001515B2">
        <w:rPr>
          <w:rFonts w:ascii="Arial" w:hAnsi="Arial" w:cs="Arial"/>
        </w:rPr>
        <w:t xml:space="preserve"> O usuário (Gerente ou Caixa) deve estar cadastrado no sistema.</w:t>
      </w:r>
    </w:p>
    <w:p w14:paraId="66691966"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Passos:</w:t>
      </w:r>
    </w:p>
    <w:p w14:paraId="690059E9"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O usuário acessa o sistema e insere o login e a senha corretos.</w:t>
      </w:r>
    </w:p>
    <w:p w14:paraId="4D862326"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2DFF4B09"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as credenciais e abre a tela principal.</w:t>
      </w:r>
    </w:p>
    <w:p w14:paraId="35EE7721"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1887214">
          <v:rect id="_x0000_i1036" style="width:0;height:1.5pt" o:hralign="center" o:hrstd="t" o:hr="t" fillcolor="#a0a0a0" stroked="f"/>
        </w:pict>
      </w:r>
    </w:p>
    <w:p w14:paraId="185D052E"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Validação do Login ou Senha</w:t>
      </w:r>
    </w:p>
    <w:p w14:paraId="439C8788"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usuário (Gerente ou Caixa) deve estar cadastrado no sistema.</w:t>
      </w:r>
    </w:p>
    <w:p w14:paraId="670853BB"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Passos:</w:t>
      </w:r>
    </w:p>
    <w:p w14:paraId="45811948"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O usuário insere um login ou senha incorretos.</w:t>
      </w:r>
    </w:p>
    <w:p w14:paraId="04B3ABA9"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7BCD3753"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novas tentativas.</w:t>
      </w:r>
    </w:p>
    <w:p w14:paraId="0AD06F8E"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A8D21EA">
          <v:rect id="_x0000_i1037" style="width:0;height:1.5pt" o:hralign="center" o:hrstd="t" o:hr="t" fillcolor="#a0a0a0" stroked="f"/>
        </w:pict>
      </w:r>
    </w:p>
    <w:p w14:paraId="79544C8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CSU04 - Realizar Vendas</w:t>
      </w:r>
    </w:p>
    <w:p w14:paraId="320A1012"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registro de vendas realizadas.</w:t>
      </w:r>
    </w:p>
    <w:p w14:paraId="471761C6"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35ACDC5">
          <v:rect id="_x0000_i1038" style="width:0;height:1.5pt" o:hralign="center" o:hrstd="t" o:hr="t" fillcolor="#a0a0a0" stroked="f"/>
        </w:pict>
      </w:r>
    </w:p>
    <w:p w14:paraId="670EBD9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Realizar Venda</w:t>
      </w:r>
    </w:p>
    <w:p w14:paraId="3B8C7A2A"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17376019"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Passos:</w:t>
      </w:r>
    </w:p>
    <w:p w14:paraId="426E5375"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 xml:space="preserve">O Caixa acessa o menu </w:t>
      </w:r>
      <w:r w:rsidRPr="001515B2">
        <w:rPr>
          <w:rFonts w:ascii="Arial" w:hAnsi="Arial" w:cs="Arial"/>
          <w:b/>
          <w:bCs/>
        </w:rPr>
        <w:t>Vendas</w:t>
      </w:r>
      <w:r w:rsidRPr="001515B2">
        <w:rPr>
          <w:rFonts w:ascii="Arial" w:hAnsi="Arial" w:cs="Arial"/>
        </w:rPr>
        <w:t xml:space="preserve"> e seleciona </w:t>
      </w:r>
      <w:r w:rsidRPr="001515B2">
        <w:rPr>
          <w:rFonts w:ascii="Arial" w:hAnsi="Arial" w:cs="Arial"/>
          <w:b/>
          <w:bCs/>
        </w:rPr>
        <w:t>Realizar Venda</w:t>
      </w:r>
      <w:r w:rsidRPr="001515B2">
        <w:rPr>
          <w:rFonts w:ascii="Arial" w:hAnsi="Arial" w:cs="Arial"/>
        </w:rPr>
        <w:t>.</w:t>
      </w:r>
    </w:p>
    <w:p w14:paraId="1D848812"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Preenche os dados do cliente e seleciona os produtos vendidos.</w:t>
      </w:r>
    </w:p>
    <w:p w14:paraId="0064E8D8"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sistema calcula o valor total e exibe as opções de pagamento.</w:t>
      </w:r>
    </w:p>
    <w:p w14:paraId="3A4552D4"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Caixa seleciona a forma de pagamento e finaliza a venda.</w:t>
      </w:r>
    </w:p>
    <w:p w14:paraId="108756E0"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finaliza a venda e atualiza o estoque.</w:t>
      </w:r>
    </w:p>
    <w:p w14:paraId="331C98A8"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D94EE83">
          <v:rect id="_x0000_i1039" style="width:0;height:1.5pt" o:hralign="center" o:hrstd="t" o:hr="t" fillcolor="#a0a0a0" stroked="f"/>
        </w:pict>
      </w:r>
    </w:p>
    <w:p w14:paraId="6B19313B"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Forma de Pagamento em Dinheiro</w:t>
      </w:r>
    </w:p>
    <w:p w14:paraId="40829A39"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6D6344DC"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Passos:</w:t>
      </w:r>
    </w:p>
    <w:p w14:paraId="1455A90E"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 xml:space="preserve">O Caixa seleciona a opção </w:t>
      </w:r>
      <w:r w:rsidRPr="001515B2">
        <w:rPr>
          <w:rFonts w:ascii="Arial" w:hAnsi="Arial" w:cs="Arial"/>
          <w:b/>
          <w:bCs/>
        </w:rPr>
        <w:t>Dinheiro</w:t>
      </w:r>
      <w:r w:rsidRPr="001515B2">
        <w:rPr>
          <w:rFonts w:ascii="Arial" w:hAnsi="Arial" w:cs="Arial"/>
        </w:rPr>
        <w:t>.</w:t>
      </w:r>
    </w:p>
    <w:p w14:paraId="35433EC0"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Caixa insere o valor recebido.</w:t>
      </w:r>
    </w:p>
    <w:p w14:paraId="6FCB1C38"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sistema calcula o troco e finaliza a venda.</w:t>
      </w:r>
    </w:p>
    <w:p w14:paraId="5E0693B1"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calcula corretamente o troco e finaliza a venda.</w:t>
      </w:r>
    </w:p>
    <w:p w14:paraId="3D5CD72D"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58ED94D">
          <v:rect id="_x0000_i1040" style="width:0;height:1.5pt" o:hralign="center" o:hrstd="t" o:hr="t" fillcolor="#a0a0a0" stroked="f"/>
        </w:pict>
      </w:r>
    </w:p>
    <w:p w14:paraId="2DB7A613"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lastRenderedPageBreak/>
        <w:t>Caso de Teste 3: Produto Indisponível no Estoque</w:t>
      </w:r>
    </w:p>
    <w:p w14:paraId="796B00BD"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19084AB3"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Passos:</w:t>
      </w:r>
    </w:p>
    <w:p w14:paraId="6E266833"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O Caixa seleciona um produto que não está disponível no estoque.</w:t>
      </w:r>
    </w:p>
    <w:p w14:paraId="52786F0D"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 xml:space="preserve">O Caixa pressiona </w:t>
      </w:r>
      <w:r w:rsidRPr="001515B2">
        <w:rPr>
          <w:rFonts w:ascii="Arial" w:hAnsi="Arial" w:cs="Arial"/>
          <w:b/>
          <w:bCs/>
        </w:rPr>
        <w:t>Realizar Venda</w:t>
      </w:r>
      <w:r w:rsidRPr="001515B2">
        <w:rPr>
          <w:rFonts w:ascii="Arial" w:hAnsi="Arial" w:cs="Arial"/>
        </w:rPr>
        <w:t>.</w:t>
      </w:r>
    </w:p>
    <w:p w14:paraId="71492FBE"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está fora de estoque e retorna à tela de vendas.</w:t>
      </w:r>
    </w:p>
    <w:p w14:paraId="1FB98D0D"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4334447">
          <v:rect id="_x0000_i1041" style="width:0;height:1.5pt" o:hralign="center" o:hrstd="t" o:hr="t" fillcolor="#a0a0a0" stroked="f"/>
        </w:pict>
      </w:r>
    </w:p>
    <w:p w14:paraId="2C64FD7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CSU05 - Gerar Relatórios</w:t>
      </w:r>
    </w:p>
    <w:p w14:paraId="395CC4F4"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geração de relatórios de vendas, produtos e estoque.</w:t>
      </w:r>
    </w:p>
    <w:p w14:paraId="36FC8EBF"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DCF2173">
          <v:rect id="_x0000_i1042" style="width:0;height:1.5pt" o:hralign="center" o:hrstd="t" o:hr="t" fillcolor="#a0a0a0" stroked="f"/>
        </w:pict>
      </w:r>
    </w:p>
    <w:p w14:paraId="11FD0184"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Gerar Relatório de Vendas</w:t>
      </w:r>
    </w:p>
    <w:p w14:paraId="322FED69"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73B3A16B"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Passos:</w:t>
      </w:r>
    </w:p>
    <w:p w14:paraId="4D4482A0"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Relatórios</w:t>
      </w:r>
      <w:r w:rsidRPr="001515B2">
        <w:rPr>
          <w:rFonts w:ascii="Arial" w:hAnsi="Arial" w:cs="Arial"/>
        </w:rPr>
        <w:t xml:space="preserve"> e seleciona </w:t>
      </w:r>
      <w:r w:rsidRPr="001515B2">
        <w:rPr>
          <w:rFonts w:ascii="Arial" w:hAnsi="Arial" w:cs="Arial"/>
          <w:b/>
          <w:bCs/>
        </w:rPr>
        <w:t>Gerar Relatório</w:t>
      </w:r>
      <w:r w:rsidRPr="001515B2">
        <w:rPr>
          <w:rFonts w:ascii="Arial" w:hAnsi="Arial" w:cs="Arial"/>
        </w:rPr>
        <w:t>.</w:t>
      </w:r>
    </w:p>
    <w:p w14:paraId="58541E99"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escolhe </w:t>
      </w:r>
      <w:r w:rsidRPr="001515B2">
        <w:rPr>
          <w:rFonts w:ascii="Arial" w:hAnsi="Arial" w:cs="Arial"/>
          <w:b/>
          <w:bCs/>
        </w:rPr>
        <w:t>Relatório de Vendas</w:t>
      </w:r>
      <w:r w:rsidRPr="001515B2">
        <w:rPr>
          <w:rFonts w:ascii="Arial" w:hAnsi="Arial" w:cs="Arial"/>
        </w:rPr>
        <w:t xml:space="preserve"> e aplica os filtros desejados (período, produto, etc.).</w:t>
      </w:r>
    </w:p>
    <w:p w14:paraId="2E26B1B2"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O sistema gera o relatório.</w:t>
      </w:r>
    </w:p>
    <w:p w14:paraId="1D7BB289"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gera o relatório de vendas conforme os filtros aplicados.</w:t>
      </w:r>
    </w:p>
    <w:p w14:paraId="2D7D0671"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5E430175">
          <v:rect id="_x0000_i1043" style="width:0;height:1.5pt" o:hralign="center" o:hrstd="t" o:hr="t" fillcolor="#a0a0a0" stroked="f"/>
        </w:pict>
      </w:r>
    </w:p>
    <w:p w14:paraId="306CDA4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Geração do Relatório</w:t>
      </w:r>
    </w:p>
    <w:p w14:paraId="5AFE4BE7"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68B2B7A7"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Passos:</w:t>
      </w:r>
    </w:p>
    <w:p w14:paraId="2B3C8099" w14:textId="77777777" w:rsidR="001515B2" w:rsidRPr="001515B2" w:rsidRDefault="001515B2" w:rsidP="001515B2">
      <w:pPr>
        <w:pStyle w:val="PargrafodaLista"/>
        <w:numPr>
          <w:ilvl w:val="1"/>
          <w:numId w:val="66"/>
        </w:numPr>
        <w:spacing w:line="360" w:lineRule="auto"/>
        <w:jc w:val="both"/>
        <w:rPr>
          <w:rFonts w:ascii="Arial" w:hAnsi="Arial" w:cs="Arial"/>
        </w:rPr>
      </w:pPr>
      <w:r w:rsidRPr="001515B2">
        <w:rPr>
          <w:rFonts w:ascii="Arial" w:hAnsi="Arial" w:cs="Arial"/>
        </w:rPr>
        <w:t>O Gerente tenta gerar um relatório com um erro de sistema (exemplo: falha de conexão com o banco de dados).</w:t>
      </w:r>
    </w:p>
    <w:p w14:paraId="4B1E3BE2"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que o Gerente tente novamente.</w:t>
      </w:r>
    </w:p>
    <w:p w14:paraId="640F720A" w14:textId="61EC1FD2" w:rsidR="00F47BB4" w:rsidRPr="00F47BB4" w:rsidRDefault="00F47BB4" w:rsidP="00F47BB4">
      <w:pPr>
        <w:spacing w:line="360" w:lineRule="auto"/>
        <w:jc w:val="both"/>
        <w:rPr>
          <w:rFonts w:ascii="Arial" w:hAnsi="Arial" w:cs="Arial"/>
          <w:sz w:val="24"/>
          <w:szCs w:val="24"/>
        </w:rPr>
      </w:pPr>
    </w:p>
    <w:p w14:paraId="21F6E1F8" w14:textId="1DCC3DBA" w:rsidR="002B274B" w:rsidRPr="002B274B" w:rsidRDefault="1A498515" w:rsidP="00135699">
      <w:pPr>
        <w:pStyle w:val="Ttulo1"/>
        <w:numPr>
          <w:ilvl w:val="2"/>
          <w:numId w:val="1"/>
        </w:numPr>
        <w:spacing w:before="120" w:after="120" w:line="360" w:lineRule="auto"/>
        <w:ind w:left="0" w:firstLine="0"/>
        <w:rPr>
          <w:rFonts w:ascii="Arial" w:hAnsi="Arial" w:cs="Arial"/>
          <w:color w:val="auto"/>
          <w:sz w:val="24"/>
          <w:szCs w:val="24"/>
        </w:rPr>
      </w:pPr>
      <w:bookmarkStart w:id="54" w:name="_Toc683216399"/>
      <w:bookmarkStart w:id="55" w:name="_Toc1239847287"/>
      <w:bookmarkStart w:id="56" w:name="_Toc184040768"/>
      <w:proofErr w:type="spellStart"/>
      <w:r w:rsidRPr="18FF6005">
        <w:rPr>
          <w:rFonts w:ascii="Arial" w:hAnsi="Arial" w:cs="Arial"/>
          <w:color w:val="auto"/>
          <w:sz w:val="24"/>
          <w:szCs w:val="24"/>
        </w:rPr>
        <w:lastRenderedPageBreak/>
        <w:t>Kanban</w:t>
      </w:r>
      <w:proofErr w:type="spellEnd"/>
      <w:r w:rsidRPr="18FF6005">
        <w:rPr>
          <w:rFonts w:ascii="Arial" w:hAnsi="Arial" w:cs="Arial"/>
          <w:color w:val="auto"/>
          <w:sz w:val="24"/>
          <w:szCs w:val="24"/>
        </w:rPr>
        <w:t xml:space="preserve"> e </w:t>
      </w:r>
      <w:r w:rsidR="6BB04495" w:rsidRPr="18FF6005">
        <w:rPr>
          <w:rFonts w:ascii="Arial" w:hAnsi="Arial" w:cs="Arial"/>
          <w:color w:val="auto"/>
          <w:sz w:val="24"/>
          <w:szCs w:val="24"/>
        </w:rPr>
        <w:t>Retrospectiva</w:t>
      </w:r>
      <w:bookmarkEnd w:id="54"/>
      <w:bookmarkEnd w:id="55"/>
      <w:bookmarkEnd w:id="56"/>
    </w:p>
    <w:p w14:paraId="5BE93A62" w14:textId="323DE2DD" w:rsidR="00F47BB4" w:rsidRDefault="00233282" w:rsidP="00F47BB4">
      <w:pPr>
        <w:spacing w:line="360" w:lineRule="auto"/>
        <w:jc w:val="both"/>
        <w:rPr>
          <w:rFonts w:ascii="Arial" w:hAnsi="Arial" w:cs="Arial"/>
          <w:sz w:val="24"/>
          <w:szCs w:val="24"/>
        </w:rPr>
      </w:pPr>
      <w:r w:rsidRPr="00233282">
        <w:rPr>
          <w:rFonts w:ascii="Arial" w:hAnsi="Arial" w:cs="Arial"/>
          <w:noProof/>
          <w:sz w:val="24"/>
          <w:szCs w:val="24"/>
        </w:rPr>
        <w:drawing>
          <wp:inline distT="0" distB="0" distL="0" distR="0" wp14:anchorId="07C0EF6C" wp14:editId="1ACA2809">
            <wp:extent cx="5565056" cy="60960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9057" cy="6133245"/>
                    </a:xfrm>
                    <a:prstGeom prst="rect">
                      <a:avLst/>
                    </a:prstGeom>
                  </pic:spPr>
                </pic:pic>
              </a:graphicData>
            </a:graphic>
          </wp:inline>
        </w:drawing>
      </w:r>
    </w:p>
    <w:p w14:paraId="0B34FC06" w14:textId="77777777" w:rsidR="00233282" w:rsidRDefault="00233282" w:rsidP="00F47BB4">
      <w:pPr>
        <w:spacing w:line="360" w:lineRule="auto"/>
        <w:jc w:val="both"/>
        <w:rPr>
          <w:rFonts w:ascii="Arial" w:hAnsi="Arial" w:cs="Arial"/>
          <w:sz w:val="24"/>
          <w:szCs w:val="24"/>
        </w:rPr>
      </w:pPr>
    </w:p>
    <w:p w14:paraId="38AD1DC1" w14:textId="2E1B5EBE" w:rsidR="00710A82" w:rsidRDefault="00233282" w:rsidP="00F47BB4">
      <w:pPr>
        <w:spacing w:line="360" w:lineRule="auto"/>
        <w:jc w:val="both"/>
        <w:rPr>
          <w:rFonts w:ascii="Arial" w:hAnsi="Arial" w:cs="Arial"/>
          <w:sz w:val="24"/>
          <w:szCs w:val="24"/>
        </w:rPr>
      </w:pPr>
      <w:r w:rsidRPr="00961145">
        <w:rPr>
          <w:noProof/>
        </w:rPr>
        <w:lastRenderedPageBreak/>
        <w:drawing>
          <wp:inline distT="0" distB="0" distL="0" distR="0" wp14:anchorId="6B0E733E" wp14:editId="7DBC6FDD">
            <wp:extent cx="5030917" cy="34575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5552" cy="3460761"/>
                    </a:xfrm>
                    <a:prstGeom prst="rect">
                      <a:avLst/>
                    </a:prstGeom>
                  </pic:spPr>
                </pic:pic>
              </a:graphicData>
            </a:graphic>
          </wp:inline>
        </w:drawing>
      </w:r>
    </w:p>
    <w:p w14:paraId="0CA557D8" w14:textId="250C9EAC" w:rsidR="00D34314" w:rsidRDefault="00233282" w:rsidP="5FD0EA87">
      <w:pPr>
        <w:rPr>
          <w:rFonts w:ascii="Arial" w:hAnsi="Arial" w:cs="Arial"/>
          <w:sz w:val="24"/>
          <w:szCs w:val="24"/>
        </w:rPr>
      </w:pPr>
      <w:bookmarkStart w:id="57" w:name="_Toc1885079498"/>
      <w:r w:rsidRPr="00233282">
        <w:rPr>
          <w:rFonts w:ascii="Arial" w:hAnsi="Arial" w:cs="Arial"/>
          <w:noProof/>
          <w:sz w:val="24"/>
          <w:szCs w:val="24"/>
        </w:rPr>
        <w:drawing>
          <wp:inline distT="0" distB="0" distL="0" distR="0" wp14:anchorId="52AF239A" wp14:editId="2120BEB2">
            <wp:extent cx="5124905" cy="51339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7061" cy="5156170"/>
                    </a:xfrm>
                    <a:prstGeom prst="rect">
                      <a:avLst/>
                    </a:prstGeom>
                  </pic:spPr>
                </pic:pic>
              </a:graphicData>
            </a:graphic>
          </wp:inline>
        </w:drawing>
      </w:r>
    </w:p>
    <w:p w14:paraId="702FEF8B" w14:textId="77777777" w:rsidR="00233282" w:rsidRDefault="00233282" w:rsidP="5FD0EA87">
      <w:pPr>
        <w:rPr>
          <w:rFonts w:ascii="Arial" w:hAnsi="Arial" w:cs="Arial"/>
          <w:sz w:val="24"/>
          <w:szCs w:val="24"/>
        </w:rPr>
      </w:pPr>
    </w:p>
    <w:p w14:paraId="39BCBB3E" w14:textId="4F72F3EA" w:rsidR="1FE5A6E8" w:rsidRDefault="1FE5A6E8" w:rsidP="00135699">
      <w:pPr>
        <w:pStyle w:val="Ttulo1"/>
        <w:numPr>
          <w:ilvl w:val="1"/>
          <w:numId w:val="4"/>
        </w:numPr>
        <w:spacing w:before="120" w:after="120" w:line="360" w:lineRule="auto"/>
        <w:rPr>
          <w:rFonts w:ascii="Arial" w:hAnsi="Arial" w:cs="Arial"/>
          <w:color w:val="auto"/>
          <w:sz w:val="24"/>
          <w:szCs w:val="24"/>
        </w:rPr>
      </w:pPr>
      <w:bookmarkStart w:id="58" w:name="_Toc651340709"/>
      <w:bookmarkStart w:id="59" w:name="_Toc184040769"/>
      <w:r w:rsidRPr="18FF6005">
        <w:rPr>
          <w:rFonts w:ascii="Arial" w:hAnsi="Arial" w:cs="Arial"/>
          <w:color w:val="auto"/>
          <w:sz w:val="24"/>
          <w:szCs w:val="24"/>
        </w:rPr>
        <w:t>Segundo Sprin</w:t>
      </w:r>
      <w:r w:rsidR="0200E22A" w:rsidRPr="18FF6005">
        <w:rPr>
          <w:rFonts w:ascii="Arial" w:hAnsi="Arial" w:cs="Arial"/>
          <w:color w:val="auto"/>
          <w:sz w:val="24"/>
          <w:szCs w:val="24"/>
        </w:rPr>
        <w:t>t</w:t>
      </w:r>
      <w:bookmarkEnd w:id="58"/>
      <w:bookmarkEnd w:id="59"/>
    </w:p>
    <w:p w14:paraId="75D46312" w14:textId="68EA0D1D" w:rsidR="002B274B" w:rsidRPr="00A40B39" w:rsidRDefault="002B274B" w:rsidP="00A40B39">
      <w:pPr>
        <w:spacing w:line="360" w:lineRule="auto"/>
        <w:jc w:val="both"/>
        <w:rPr>
          <w:rFonts w:ascii="Arial" w:hAnsi="Arial" w:cs="Arial"/>
          <w:sz w:val="24"/>
          <w:szCs w:val="24"/>
        </w:rPr>
      </w:pPr>
      <w:r w:rsidRPr="00A40B39">
        <w:rPr>
          <w:rFonts w:ascii="Arial" w:hAnsi="Arial" w:cs="Arial"/>
          <w:sz w:val="24"/>
          <w:szCs w:val="24"/>
        </w:rPr>
        <w:t>No Nosso segundo Sprint, nós focamos em fazer o Back-</w:t>
      </w:r>
      <w:proofErr w:type="spellStart"/>
      <w:r w:rsidRPr="00A40B39">
        <w:rPr>
          <w:rFonts w:ascii="Arial" w:hAnsi="Arial" w:cs="Arial"/>
          <w:sz w:val="24"/>
          <w:szCs w:val="24"/>
        </w:rPr>
        <w:t>End</w:t>
      </w:r>
      <w:proofErr w:type="spellEnd"/>
      <w:r w:rsidRPr="00A40B39">
        <w:rPr>
          <w:rFonts w:ascii="Arial" w:hAnsi="Arial" w:cs="Arial"/>
          <w:sz w:val="24"/>
          <w:szCs w:val="24"/>
        </w:rPr>
        <w:t xml:space="preserve">, criando as APIs em </w:t>
      </w:r>
      <w:proofErr w:type="spellStart"/>
      <w:r w:rsidRPr="00A40B39">
        <w:rPr>
          <w:rFonts w:ascii="Arial" w:hAnsi="Arial" w:cs="Arial"/>
          <w:sz w:val="24"/>
          <w:szCs w:val="24"/>
        </w:rPr>
        <w:t>JavaScript</w:t>
      </w:r>
      <w:proofErr w:type="spellEnd"/>
      <w:r w:rsidRPr="00A40B39">
        <w:rPr>
          <w:rFonts w:ascii="Arial" w:hAnsi="Arial" w:cs="Arial"/>
          <w:sz w:val="24"/>
          <w:szCs w:val="24"/>
        </w:rPr>
        <w:t xml:space="preserve"> e as conexões com o banco de dados criado anteriormente usando PHP, também fizemos as validações dos campos.</w:t>
      </w:r>
    </w:p>
    <w:p w14:paraId="01F2F252" w14:textId="0BEE64CA" w:rsidR="00FF4DDF" w:rsidRDefault="1FE5A6E8" w:rsidP="00A40B39">
      <w:pPr>
        <w:spacing w:line="360" w:lineRule="auto"/>
        <w:jc w:val="both"/>
        <w:rPr>
          <w:rFonts w:ascii="Arial" w:hAnsi="Arial" w:cs="Arial"/>
          <w:sz w:val="24"/>
          <w:szCs w:val="24"/>
        </w:rPr>
      </w:pPr>
      <w:r w:rsidRPr="5FD0EA87">
        <w:rPr>
          <w:rFonts w:ascii="Arial" w:hAnsi="Arial" w:cs="Arial"/>
          <w:sz w:val="24"/>
          <w:szCs w:val="24"/>
        </w:rPr>
        <w:t>Nosso objetivo nesse sprint foi entregar um Back-</w:t>
      </w:r>
      <w:proofErr w:type="spellStart"/>
      <w:r w:rsidRPr="5FD0EA87">
        <w:rPr>
          <w:rFonts w:ascii="Arial" w:hAnsi="Arial" w:cs="Arial"/>
          <w:sz w:val="24"/>
          <w:szCs w:val="24"/>
        </w:rPr>
        <w:t>End</w:t>
      </w:r>
      <w:proofErr w:type="spellEnd"/>
      <w:r w:rsidRPr="5FD0EA87">
        <w:rPr>
          <w:rFonts w:ascii="Arial" w:hAnsi="Arial" w:cs="Arial"/>
          <w:sz w:val="24"/>
          <w:szCs w:val="24"/>
        </w:rPr>
        <w:t xml:space="preserve"> e uma API funcional, que faça um </w:t>
      </w:r>
      <w:proofErr w:type="gramStart"/>
      <w:r w:rsidRPr="5FD0EA87">
        <w:rPr>
          <w:rFonts w:ascii="Arial" w:hAnsi="Arial" w:cs="Arial"/>
          <w:sz w:val="24"/>
          <w:szCs w:val="24"/>
        </w:rPr>
        <w:t>CRUD(</w:t>
      </w:r>
      <w:proofErr w:type="gramEnd"/>
      <w:r w:rsidRPr="5FD0EA87">
        <w:rPr>
          <w:rFonts w:ascii="Arial" w:hAnsi="Arial" w:cs="Arial"/>
          <w:sz w:val="24"/>
          <w:szCs w:val="24"/>
        </w:rPr>
        <w:t xml:space="preserve">Crie, Busque, Atualize e Delete) </w:t>
      </w:r>
      <w:r w:rsidR="16E837A5" w:rsidRPr="5FD0EA87">
        <w:rPr>
          <w:rFonts w:ascii="Arial" w:hAnsi="Arial" w:cs="Arial"/>
          <w:sz w:val="24"/>
          <w:szCs w:val="24"/>
        </w:rPr>
        <w:t>com o banco de dados de forma correta</w:t>
      </w:r>
      <w:r w:rsidR="35F814A1" w:rsidRPr="5FD0EA87">
        <w:rPr>
          <w:rFonts w:ascii="Arial" w:hAnsi="Arial" w:cs="Arial"/>
          <w:sz w:val="24"/>
          <w:szCs w:val="24"/>
        </w:rPr>
        <w:t>.</w:t>
      </w:r>
    </w:p>
    <w:p w14:paraId="77A0DA7C" w14:textId="0D9FCFD6" w:rsidR="002B274B" w:rsidRPr="002B274B" w:rsidRDefault="002B274B" w:rsidP="5FD0EA87">
      <w:pPr>
        <w:keepNext/>
        <w:keepLines/>
        <w:spacing w:before="120" w:after="120" w:line="360" w:lineRule="auto"/>
        <w:jc w:val="both"/>
        <w:rPr>
          <w:rFonts w:ascii="Arial" w:hAnsi="Arial" w:cs="Arial"/>
          <w:sz w:val="24"/>
          <w:szCs w:val="24"/>
        </w:rPr>
      </w:pPr>
    </w:p>
    <w:p w14:paraId="0E0D9D72"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60" w:name="_Toc179377932"/>
      <w:bookmarkStart w:id="61" w:name="_Toc179378010"/>
      <w:bookmarkStart w:id="62" w:name="_Toc179378088"/>
      <w:bookmarkStart w:id="63" w:name="_Toc179378232"/>
      <w:bookmarkStart w:id="64" w:name="_Toc179378435"/>
      <w:bookmarkStart w:id="65" w:name="_Toc179378490"/>
      <w:bookmarkStart w:id="66" w:name="_Toc181988574"/>
      <w:bookmarkStart w:id="67" w:name="_Toc181992319"/>
      <w:bookmarkStart w:id="68" w:name="_Toc184040552"/>
      <w:bookmarkStart w:id="69" w:name="_Toc184040661"/>
      <w:bookmarkStart w:id="70" w:name="_Toc184040770"/>
      <w:bookmarkStart w:id="71" w:name="_Toc350232124"/>
      <w:bookmarkEnd w:id="60"/>
      <w:bookmarkEnd w:id="61"/>
      <w:bookmarkEnd w:id="62"/>
      <w:bookmarkEnd w:id="63"/>
      <w:bookmarkEnd w:id="64"/>
      <w:bookmarkEnd w:id="65"/>
      <w:bookmarkEnd w:id="66"/>
      <w:bookmarkEnd w:id="67"/>
      <w:bookmarkEnd w:id="68"/>
      <w:bookmarkEnd w:id="69"/>
      <w:bookmarkEnd w:id="70"/>
    </w:p>
    <w:p w14:paraId="1AC27890"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72" w:name="_Toc179377933"/>
      <w:bookmarkStart w:id="73" w:name="_Toc179378011"/>
      <w:bookmarkStart w:id="74" w:name="_Toc179378089"/>
      <w:bookmarkStart w:id="75" w:name="_Toc179378233"/>
      <w:bookmarkStart w:id="76" w:name="_Toc179378436"/>
      <w:bookmarkStart w:id="77" w:name="_Toc179378491"/>
      <w:bookmarkStart w:id="78" w:name="_Toc181988575"/>
      <w:bookmarkStart w:id="79" w:name="_Toc181992320"/>
      <w:bookmarkStart w:id="80" w:name="_Toc184040553"/>
      <w:bookmarkStart w:id="81" w:name="_Toc184040662"/>
      <w:bookmarkStart w:id="82" w:name="_Toc184040771"/>
      <w:bookmarkEnd w:id="72"/>
      <w:bookmarkEnd w:id="73"/>
      <w:bookmarkEnd w:id="74"/>
      <w:bookmarkEnd w:id="75"/>
      <w:bookmarkEnd w:id="76"/>
      <w:bookmarkEnd w:id="77"/>
      <w:bookmarkEnd w:id="78"/>
      <w:bookmarkEnd w:id="79"/>
      <w:bookmarkEnd w:id="80"/>
      <w:bookmarkEnd w:id="81"/>
      <w:bookmarkEnd w:id="82"/>
    </w:p>
    <w:p w14:paraId="29F57F9E"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83" w:name="_Toc179377934"/>
      <w:bookmarkStart w:id="84" w:name="_Toc179378012"/>
      <w:bookmarkStart w:id="85" w:name="_Toc179378090"/>
      <w:bookmarkStart w:id="86" w:name="_Toc179378234"/>
      <w:bookmarkStart w:id="87" w:name="_Toc179378437"/>
      <w:bookmarkStart w:id="88" w:name="_Toc179378492"/>
      <w:bookmarkStart w:id="89" w:name="_Toc181988576"/>
      <w:bookmarkStart w:id="90" w:name="_Toc181992321"/>
      <w:bookmarkStart w:id="91" w:name="_Toc184040554"/>
      <w:bookmarkStart w:id="92" w:name="_Toc184040663"/>
      <w:bookmarkStart w:id="93" w:name="_Toc184040772"/>
      <w:bookmarkEnd w:id="83"/>
      <w:bookmarkEnd w:id="84"/>
      <w:bookmarkEnd w:id="85"/>
      <w:bookmarkEnd w:id="86"/>
      <w:bookmarkEnd w:id="87"/>
      <w:bookmarkEnd w:id="88"/>
      <w:bookmarkEnd w:id="89"/>
      <w:bookmarkEnd w:id="90"/>
      <w:bookmarkEnd w:id="91"/>
      <w:bookmarkEnd w:id="92"/>
      <w:bookmarkEnd w:id="93"/>
    </w:p>
    <w:p w14:paraId="52A6F1D3"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94" w:name="_Toc179377935"/>
      <w:bookmarkStart w:id="95" w:name="_Toc179378013"/>
      <w:bookmarkStart w:id="96" w:name="_Toc179378091"/>
      <w:bookmarkStart w:id="97" w:name="_Toc179378235"/>
      <w:bookmarkStart w:id="98" w:name="_Toc179378438"/>
      <w:bookmarkStart w:id="99" w:name="_Toc179378493"/>
      <w:bookmarkStart w:id="100" w:name="_Toc181988577"/>
      <w:bookmarkStart w:id="101" w:name="_Toc181992322"/>
      <w:bookmarkStart w:id="102" w:name="_Toc184040555"/>
      <w:bookmarkStart w:id="103" w:name="_Toc184040664"/>
      <w:bookmarkStart w:id="104" w:name="_Toc184040773"/>
      <w:bookmarkEnd w:id="94"/>
      <w:bookmarkEnd w:id="95"/>
      <w:bookmarkEnd w:id="96"/>
      <w:bookmarkEnd w:id="97"/>
      <w:bookmarkEnd w:id="98"/>
      <w:bookmarkEnd w:id="99"/>
      <w:bookmarkEnd w:id="100"/>
      <w:bookmarkEnd w:id="101"/>
      <w:bookmarkEnd w:id="102"/>
      <w:bookmarkEnd w:id="103"/>
      <w:bookmarkEnd w:id="104"/>
    </w:p>
    <w:p w14:paraId="0B6D3E0A"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105" w:name="_Toc179377936"/>
      <w:bookmarkStart w:id="106" w:name="_Toc179378014"/>
      <w:bookmarkStart w:id="107" w:name="_Toc179378092"/>
      <w:bookmarkStart w:id="108" w:name="_Toc179378236"/>
      <w:bookmarkStart w:id="109" w:name="_Toc179378439"/>
      <w:bookmarkStart w:id="110" w:name="_Toc179378494"/>
      <w:bookmarkStart w:id="111" w:name="_Toc181988578"/>
      <w:bookmarkStart w:id="112" w:name="_Toc181992323"/>
      <w:bookmarkStart w:id="113" w:name="_Toc184040556"/>
      <w:bookmarkStart w:id="114" w:name="_Toc184040665"/>
      <w:bookmarkStart w:id="115" w:name="_Toc184040774"/>
      <w:bookmarkEnd w:id="105"/>
      <w:bookmarkEnd w:id="106"/>
      <w:bookmarkEnd w:id="107"/>
      <w:bookmarkEnd w:id="108"/>
      <w:bookmarkEnd w:id="109"/>
      <w:bookmarkEnd w:id="110"/>
      <w:bookmarkEnd w:id="111"/>
      <w:bookmarkEnd w:id="112"/>
      <w:bookmarkEnd w:id="113"/>
      <w:bookmarkEnd w:id="114"/>
      <w:bookmarkEnd w:id="115"/>
    </w:p>
    <w:p w14:paraId="6CD2D348"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116" w:name="_Toc179377937"/>
      <w:bookmarkStart w:id="117" w:name="_Toc179378015"/>
      <w:bookmarkStart w:id="118" w:name="_Toc179378093"/>
      <w:bookmarkStart w:id="119" w:name="_Toc179378237"/>
      <w:bookmarkStart w:id="120" w:name="_Toc179378440"/>
      <w:bookmarkStart w:id="121" w:name="_Toc179378495"/>
      <w:bookmarkStart w:id="122" w:name="_Toc181988579"/>
      <w:bookmarkStart w:id="123" w:name="_Toc181992324"/>
      <w:bookmarkStart w:id="124" w:name="_Toc184040557"/>
      <w:bookmarkStart w:id="125" w:name="_Toc184040666"/>
      <w:bookmarkStart w:id="126" w:name="_Toc184040775"/>
      <w:bookmarkEnd w:id="116"/>
      <w:bookmarkEnd w:id="117"/>
      <w:bookmarkEnd w:id="118"/>
      <w:bookmarkEnd w:id="119"/>
      <w:bookmarkEnd w:id="120"/>
      <w:bookmarkEnd w:id="121"/>
      <w:bookmarkEnd w:id="122"/>
      <w:bookmarkEnd w:id="123"/>
      <w:bookmarkEnd w:id="124"/>
      <w:bookmarkEnd w:id="125"/>
      <w:bookmarkEnd w:id="126"/>
    </w:p>
    <w:p w14:paraId="7B6C11CF"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127" w:name="_Toc179377938"/>
      <w:bookmarkStart w:id="128" w:name="_Toc179378016"/>
      <w:bookmarkStart w:id="129" w:name="_Toc179378094"/>
      <w:bookmarkStart w:id="130" w:name="_Toc179378238"/>
      <w:bookmarkStart w:id="131" w:name="_Toc179378441"/>
      <w:bookmarkStart w:id="132" w:name="_Toc179378496"/>
      <w:bookmarkStart w:id="133" w:name="_Toc181988580"/>
      <w:bookmarkStart w:id="134" w:name="_Toc181992325"/>
      <w:bookmarkStart w:id="135" w:name="_Toc184040558"/>
      <w:bookmarkStart w:id="136" w:name="_Toc184040667"/>
      <w:bookmarkStart w:id="137" w:name="_Toc184040776"/>
      <w:bookmarkEnd w:id="127"/>
      <w:bookmarkEnd w:id="128"/>
      <w:bookmarkEnd w:id="129"/>
      <w:bookmarkEnd w:id="130"/>
      <w:bookmarkEnd w:id="131"/>
      <w:bookmarkEnd w:id="132"/>
      <w:bookmarkEnd w:id="133"/>
      <w:bookmarkEnd w:id="134"/>
      <w:bookmarkEnd w:id="135"/>
      <w:bookmarkEnd w:id="136"/>
      <w:bookmarkEnd w:id="137"/>
    </w:p>
    <w:p w14:paraId="60DFBAF1"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138" w:name="_Toc179377939"/>
      <w:bookmarkStart w:id="139" w:name="_Toc179378017"/>
      <w:bookmarkStart w:id="140" w:name="_Toc179378095"/>
      <w:bookmarkStart w:id="141" w:name="_Toc179378239"/>
      <w:bookmarkStart w:id="142" w:name="_Toc179378442"/>
      <w:bookmarkStart w:id="143" w:name="_Toc179378497"/>
      <w:bookmarkStart w:id="144" w:name="_Toc181988581"/>
      <w:bookmarkStart w:id="145" w:name="_Toc181992326"/>
      <w:bookmarkStart w:id="146" w:name="_Toc184040559"/>
      <w:bookmarkStart w:id="147" w:name="_Toc184040668"/>
      <w:bookmarkStart w:id="148" w:name="_Toc184040777"/>
      <w:bookmarkEnd w:id="138"/>
      <w:bookmarkEnd w:id="139"/>
      <w:bookmarkEnd w:id="140"/>
      <w:bookmarkEnd w:id="141"/>
      <w:bookmarkEnd w:id="142"/>
      <w:bookmarkEnd w:id="143"/>
      <w:bookmarkEnd w:id="144"/>
      <w:bookmarkEnd w:id="145"/>
      <w:bookmarkEnd w:id="146"/>
      <w:bookmarkEnd w:id="147"/>
      <w:bookmarkEnd w:id="148"/>
    </w:p>
    <w:p w14:paraId="4422C0A3"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149" w:name="_Toc179377940"/>
      <w:bookmarkStart w:id="150" w:name="_Toc179378018"/>
      <w:bookmarkStart w:id="151" w:name="_Toc179378096"/>
      <w:bookmarkStart w:id="152" w:name="_Toc179378240"/>
      <w:bookmarkStart w:id="153" w:name="_Toc179378443"/>
      <w:bookmarkStart w:id="154" w:name="_Toc179378498"/>
      <w:bookmarkStart w:id="155" w:name="_Toc181988582"/>
      <w:bookmarkStart w:id="156" w:name="_Toc181992327"/>
      <w:bookmarkStart w:id="157" w:name="_Toc184040560"/>
      <w:bookmarkStart w:id="158" w:name="_Toc184040669"/>
      <w:bookmarkStart w:id="159" w:name="_Toc184040778"/>
      <w:bookmarkEnd w:id="149"/>
      <w:bookmarkEnd w:id="150"/>
      <w:bookmarkEnd w:id="151"/>
      <w:bookmarkEnd w:id="152"/>
      <w:bookmarkEnd w:id="153"/>
      <w:bookmarkEnd w:id="154"/>
      <w:bookmarkEnd w:id="155"/>
      <w:bookmarkEnd w:id="156"/>
      <w:bookmarkEnd w:id="157"/>
      <w:bookmarkEnd w:id="158"/>
      <w:bookmarkEnd w:id="159"/>
    </w:p>
    <w:p w14:paraId="65A59E59" w14:textId="77777777" w:rsidR="00A72628" w:rsidRPr="00A72628" w:rsidRDefault="00A72628" w:rsidP="00135699">
      <w:pPr>
        <w:pStyle w:val="PargrafodaLista"/>
        <w:keepNext/>
        <w:keepLines/>
        <w:numPr>
          <w:ilvl w:val="1"/>
          <w:numId w:val="31"/>
        </w:numPr>
        <w:spacing w:before="120" w:after="120" w:line="360" w:lineRule="auto"/>
        <w:contextualSpacing w:val="0"/>
        <w:outlineLvl w:val="0"/>
        <w:rPr>
          <w:rFonts w:ascii="Arial" w:eastAsiaTheme="majorEastAsia" w:hAnsi="Arial" w:cs="Arial"/>
          <w:b/>
          <w:bCs/>
          <w:vanish/>
          <w:sz w:val="24"/>
          <w:szCs w:val="24"/>
        </w:rPr>
      </w:pPr>
      <w:bookmarkStart w:id="160" w:name="_Toc179377941"/>
      <w:bookmarkStart w:id="161" w:name="_Toc179378019"/>
      <w:bookmarkStart w:id="162" w:name="_Toc179378097"/>
      <w:bookmarkStart w:id="163" w:name="_Toc179378241"/>
      <w:bookmarkStart w:id="164" w:name="_Toc179378444"/>
      <w:bookmarkStart w:id="165" w:name="_Toc179378499"/>
      <w:bookmarkStart w:id="166" w:name="_Toc181988583"/>
      <w:bookmarkStart w:id="167" w:name="_Toc181992328"/>
      <w:bookmarkStart w:id="168" w:name="_Toc184040561"/>
      <w:bookmarkStart w:id="169" w:name="_Toc184040670"/>
      <w:bookmarkStart w:id="170" w:name="_Toc184040779"/>
      <w:bookmarkEnd w:id="160"/>
      <w:bookmarkEnd w:id="161"/>
      <w:bookmarkEnd w:id="162"/>
      <w:bookmarkEnd w:id="163"/>
      <w:bookmarkEnd w:id="164"/>
      <w:bookmarkEnd w:id="165"/>
      <w:bookmarkEnd w:id="166"/>
      <w:bookmarkEnd w:id="167"/>
      <w:bookmarkEnd w:id="168"/>
      <w:bookmarkEnd w:id="169"/>
      <w:bookmarkEnd w:id="170"/>
    </w:p>
    <w:p w14:paraId="4F79AFBB" w14:textId="77777777" w:rsidR="00A72628" w:rsidRPr="00A72628" w:rsidRDefault="00A72628" w:rsidP="00135699">
      <w:pPr>
        <w:pStyle w:val="PargrafodaLista"/>
        <w:keepNext/>
        <w:keepLines/>
        <w:numPr>
          <w:ilvl w:val="1"/>
          <w:numId w:val="31"/>
        </w:numPr>
        <w:spacing w:before="120" w:after="120" w:line="360" w:lineRule="auto"/>
        <w:contextualSpacing w:val="0"/>
        <w:outlineLvl w:val="0"/>
        <w:rPr>
          <w:rFonts w:ascii="Arial" w:eastAsiaTheme="majorEastAsia" w:hAnsi="Arial" w:cs="Arial"/>
          <w:b/>
          <w:bCs/>
          <w:vanish/>
          <w:sz w:val="24"/>
          <w:szCs w:val="24"/>
        </w:rPr>
      </w:pPr>
      <w:bookmarkStart w:id="171" w:name="_Toc179377942"/>
      <w:bookmarkStart w:id="172" w:name="_Toc179378020"/>
      <w:bookmarkStart w:id="173" w:name="_Toc179378098"/>
      <w:bookmarkStart w:id="174" w:name="_Toc179378242"/>
      <w:bookmarkStart w:id="175" w:name="_Toc179378445"/>
      <w:bookmarkStart w:id="176" w:name="_Toc179378500"/>
      <w:bookmarkStart w:id="177" w:name="_Toc181988584"/>
      <w:bookmarkStart w:id="178" w:name="_Toc181992329"/>
      <w:bookmarkStart w:id="179" w:name="_Toc184040562"/>
      <w:bookmarkStart w:id="180" w:name="_Toc184040671"/>
      <w:bookmarkStart w:id="181" w:name="_Toc184040780"/>
      <w:bookmarkEnd w:id="171"/>
      <w:bookmarkEnd w:id="172"/>
      <w:bookmarkEnd w:id="173"/>
      <w:bookmarkEnd w:id="174"/>
      <w:bookmarkEnd w:id="175"/>
      <w:bookmarkEnd w:id="176"/>
      <w:bookmarkEnd w:id="177"/>
      <w:bookmarkEnd w:id="178"/>
      <w:bookmarkEnd w:id="179"/>
      <w:bookmarkEnd w:id="180"/>
      <w:bookmarkEnd w:id="181"/>
    </w:p>
    <w:p w14:paraId="294D4715" w14:textId="1DB8A409" w:rsidR="002B274B" w:rsidRPr="00710A82" w:rsidRDefault="1FE5A6E8" w:rsidP="00135699">
      <w:pPr>
        <w:pStyle w:val="Ttulo1"/>
        <w:numPr>
          <w:ilvl w:val="2"/>
          <w:numId w:val="31"/>
        </w:numPr>
        <w:spacing w:before="120" w:after="120" w:line="360" w:lineRule="auto"/>
        <w:rPr>
          <w:rFonts w:ascii="Arial" w:hAnsi="Arial" w:cs="Arial"/>
          <w:color w:val="auto"/>
          <w:sz w:val="24"/>
          <w:szCs w:val="24"/>
        </w:rPr>
      </w:pPr>
      <w:bookmarkStart w:id="182" w:name="_Toc184040781"/>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71"/>
      <w:bookmarkEnd w:id="182"/>
    </w:p>
    <w:p w14:paraId="5DA4BE55" w14:textId="77777777" w:rsidR="00CC5AD4" w:rsidRPr="00CC5AD4" w:rsidRDefault="00CC5AD4" w:rsidP="00CC5AD4">
      <w:pPr>
        <w:spacing w:line="360" w:lineRule="auto"/>
        <w:jc w:val="both"/>
        <w:rPr>
          <w:rFonts w:ascii="Arial" w:hAnsi="Arial" w:cs="Arial"/>
          <w:sz w:val="24"/>
          <w:szCs w:val="24"/>
        </w:rPr>
      </w:pPr>
      <w:bookmarkStart w:id="183" w:name="_Toc488990735"/>
      <w:r w:rsidRPr="00CC5AD4">
        <w:rPr>
          <w:rFonts w:ascii="Arial" w:hAnsi="Arial" w:cs="Arial"/>
          <w:sz w:val="24"/>
          <w:szCs w:val="24"/>
        </w:rPr>
        <w:t>MFB1 – Realizar cadastro e login de mercado;</w:t>
      </w:r>
    </w:p>
    <w:p w14:paraId="1426ACD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2AC114B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4C445FD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761D66C9"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60FD2940"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6B245C61"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6CF8F729"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262EDEE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6F29F2E5" w14:textId="7782D713" w:rsidR="00CC5AD4" w:rsidRDefault="00CC5AD4" w:rsidP="00CC5AD4">
      <w:pPr>
        <w:spacing w:line="360" w:lineRule="auto"/>
        <w:jc w:val="both"/>
        <w:rPr>
          <w:rFonts w:ascii="Arial" w:hAnsi="Arial" w:cs="Arial"/>
          <w:sz w:val="24"/>
          <w:szCs w:val="24"/>
        </w:rPr>
      </w:pPr>
      <w:r w:rsidRPr="00CC5AD4">
        <w:rPr>
          <w:rFonts w:ascii="Arial" w:hAnsi="Arial" w:cs="Arial"/>
          <w:sz w:val="24"/>
          <w:szCs w:val="24"/>
        </w:rPr>
        <w:t>MFB9 – Fazer cadastro de produtos no estoque.</w:t>
      </w:r>
    </w:p>
    <w:p w14:paraId="7181DC93" w14:textId="77777777" w:rsidR="00CC5AD4" w:rsidRPr="00CC5AD4" w:rsidRDefault="00CC5AD4" w:rsidP="00CC5AD4">
      <w:pPr>
        <w:spacing w:line="360" w:lineRule="auto"/>
        <w:jc w:val="both"/>
        <w:rPr>
          <w:rFonts w:ascii="Arial" w:hAnsi="Arial" w:cs="Arial"/>
          <w:sz w:val="24"/>
          <w:szCs w:val="24"/>
        </w:rPr>
      </w:pPr>
    </w:p>
    <w:p w14:paraId="77ABAA13" w14:textId="77777777" w:rsidR="002B274B" w:rsidRDefault="1FE5A6E8" w:rsidP="00135699">
      <w:pPr>
        <w:pStyle w:val="Ttulo1"/>
        <w:numPr>
          <w:ilvl w:val="2"/>
          <w:numId w:val="31"/>
        </w:numPr>
        <w:spacing w:before="120" w:after="120" w:line="360" w:lineRule="auto"/>
        <w:ind w:left="0" w:firstLine="0"/>
        <w:rPr>
          <w:rFonts w:ascii="Arial" w:hAnsi="Arial" w:cs="Arial"/>
          <w:color w:val="auto"/>
          <w:sz w:val="24"/>
          <w:szCs w:val="24"/>
        </w:rPr>
      </w:pPr>
      <w:bookmarkStart w:id="184" w:name="_Toc184040782"/>
      <w:r w:rsidRPr="18FF6005">
        <w:rPr>
          <w:rFonts w:ascii="Arial" w:hAnsi="Arial" w:cs="Arial"/>
          <w:color w:val="auto"/>
          <w:sz w:val="24"/>
          <w:szCs w:val="24"/>
        </w:rPr>
        <w:t>Sprint Backlog</w:t>
      </w:r>
      <w:bookmarkEnd w:id="183"/>
      <w:bookmarkEnd w:id="184"/>
    </w:p>
    <w:p w14:paraId="0B4DD26B" w14:textId="332147AE" w:rsidR="00CC5AD4" w:rsidRPr="00CC5AD4" w:rsidRDefault="008950E9" w:rsidP="00CC5AD4">
      <w:pPr>
        <w:spacing w:line="360" w:lineRule="auto"/>
        <w:jc w:val="both"/>
        <w:rPr>
          <w:rFonts w:ascii="Arial" w:hAnsi="Arial" w:cs="Arial"/>
          <w:sz w:val="24"/>
          <w:szCs w:val="24"/>
        </w:rPr>
      </w:pPr>
      <w:bookmarkStart w:id="185" w:name="_Toc1122989464"/>
      <w:r>
        <w:rPr>
          <w:rFonts w:ascii="Arial" w:hAnsi="Arial" w:cs="Arial"/>
          <w:sz w:val="24"/>
          <w:szCs w:val="24"/>
        </w:rPr>
        <w:t>SB2_1</w:t>
      </w:r>
      <w:r w:rsidR="00CC5AD4" w:rsidRPr="00CC5AD4">
        <w:rPr>
          <w:rFonts w:ascii="Arial" w:hAnsi="Arial" w:cs="Arial"/>
          <w:sz w:val="24"/>
          <w:szCs w:val="24"/>
        </w:rPr>
        <w:t xml:space="preserve"> – Buscar dados de relatório de venda;</w:t>
      </w:r>
    </w:p>
    <w:p w14:paraId="438E1110" w14:textId="5FD2211C" w:rsidR="00CC5AD4" w:rsidRPr="00CC5AD4" w:rsidRDefault="008950E9" w:rsidP="00CC5AD4">
      <w:pPr>
        <w:spacing w:line="360" w:lineRule="auto"/>
        <w:jc w:val="both"/>
        <w:rPr>
          <w:rFonts w:ascii="Arial" w:hAnsi="Arial" w:cs="Arial"/>
          <w:sz w:val="24"/>
          <w:szCs w:val="24"/>
        </w:rPr>
      </w:pPr>
      <w:r>
        <w:rPr>
          <w:rFonts w:ascii="Arial" w:hAnsi="Arial" w:cs="Arial"/>
          <w:sz w:val="24"/>
          <w:szCs w:val="24"/>
        </w:rPr>
        <w:t xml:space="preserve">SB2_2 </w:t>
      </w:r>
      <w:r w:rsidR="00CC5AD4" w:rsidRPr="00CC5AD4">
        <w:rPr>
          <w:rFonts w:ascii="Arial" w:hAnsi="Arial" w:cs="Arial"/>
          <w:sz w:val="24"/>
          <w:szCs w:val="24"/>
        </w:rPr>
        <w:t>– Método para alterar os dados cadastro de mercado;</w:t>
      </w:r>
    </w:p>
    <w:p w14:paraId="3C316383" w14:textId="224DF69C" w:rsidR="00CC5AD4" w:rsidRPr="00CC5AD4" w:rsidRDefault="008950E9" w:rsidP="00CC5AD4">
      <w:pPr>
        <w:spacing w:line="360" w:lineRule="auto"/>
        <w:jc w:val="both"/>
        <w:rPr>
          <w:rFonts w:ascii="Arial" w:hAnsi="Arial" w:cs="Arial"/>
          <w:sz w:val="24"/>
          <w:szCs w:val="24"/>
        </w:rPr>
      </w:pPr>
      <w:r>
        <w:rPr>
          <w:rFonts w:ascii="Arial" w:hAnsi="Arial" w:cs="Arial"/>
          <w:sz w:val="24"/>
          <w:szCs w:val="24"/>
        </w:rPr>
        <w:t xml:space="preserve">SB2_3 </w:t>
      </w:r>
      <w:r w:rsidR="00CC5AD4" w:rsidRPr="00CC5AD4">
        <w:rPr>
          <w:rFonts w:ascii="Arial" w:hAnsi="Arial" w:cs="Arial"/>
          <w:sz w:val="24"/>
          <w:szCs w:val="24"/>
        </w:rPr>
        <w:t xml:space="preserve">– Método para alterar produtos cadastrados. </w:t>
      </w:r>
    </w:p>
    <w:p w14:paraId="4DC3641E" w14:textId="23FA7B71" w:rsidR="00CC5AD4" w:rsidRPr="00CC5AD4" w:rsidRDefault="008950E9" w:rsidP="00CC5AD4">
      <w:pPr>
        <w:spacing w:line="360" w:lineRule="auto"/>
        <w:jc w:val="both"/>
        <w:rPr>
          <w:rFonts w:ascii="Arial" w:hAnsi="Arial" w:cs="Arial"/>
          <w:sz w:val="24"/>
          <w:szCs w:val="24"/>
        </w:rPr>
      </w:pPr>
      <w:r>
        <w:rPr>
          <w:rFonts w:ascii="Arial" w:hAnsi="Arial" w:cs="Arial"/>
          <w:sz w:val="24"/>
          <w:szCs w:val="24"/>
        </w:rPr>
        <w:lastRenderedPageBreak/>
        <w:t xml:space="preserve">SB2_4 </w:t>
      </w:r>
      <w:r w:rsidR="00CC5AD4" w:rsidRPr="00CC5AD4">
        <w:rPr>
          <w:rFonts w:ascii="Arial" w:hAnsi="Arial" w:cs="Arial"/>
          <w:sz w:val="24"/>
          <w:szCs w:val="24"/>
        </w:rPr>
        <w:t>– Método para buscar produtos no banco;</w:t>
      </w:r>
    </w:p>
    <w:p w14:paraId="6F4D9A1F" w14:textId="5A1D0EE4" w:rsidR="00CC5AD4" w:rsidRPr="00CC5AD4" w:rsidRDefault="008950E9" w:rsidP="00CC5AD4">
      <w:pPr>
        <w:spacing w:line="360" w:lineRule="auto"/>
        <w:jc w:val="both"/>
        <w:rPr>
          <w:rFonts w:ascii="Arial" w:hAnsi="Arial" w:cs="Arial"/>
          <w:sz w:val="24"/>
          <w:szCs w:val="24"/>
        </w:rPr>
      </w:pPr>
      <w:r>
        <w:rPr>
          <w:rFonts w:ascii="Arial" w:hAnsi="Arial" w:cs="Arial"/>
          <w:sz w:val="24"/>
          <w:szCs w:val="24"/>
        </w:rPr>
        <w:t>SB2_</w:t>
      </w:r>
      <w:r w:rsidR="00F431C2">
        <w:rPr>
          <w:rFonts w:ascii="Arial" w:hAnsi="Arial" w:cs="Arial"/>
          <w:sz w:val="24"/>
          <w:szCs w:val="24"/>
        </w:rPr>
        <w:t>5</w:t>
      </w:r>
      <w:r>
        <w:rPr>
          <w:rFonts w:ascii="Arial" w:hAnsi="Arial" w:cs="Arial"/>
          <w:sz w:val="24"/>
          <w:szCs w:val="24"/>
        </w:rPr>
        <w:t xml:space="preserve"> </w:t>
      </w:r>
      <w:r w:rsidR="00CC5AD4" w:rsidRPr="00CC5AD4">
        <w:rPr>
          <w:rFonts w:ascii="Arial" w:hAnsi="Arial" w:cs="Arial"/>
          <w:sz w:val="24"/>
          <w:szCs w:val="24"/>
        </w:rPr>
        <w:t>– Método para realizar o cadastro e login de mercado;</w:t>
      </w:r>
    </w:p>
    <w:p w14:paraId="0F1E9106" w14:textId="1B5CCDE8" w:rsidR="00CC5AD4" w:rsidRPr="00CC5AD4" w:rsidRDefault="008950E9" w:rsidP="00CC5AD4">
      <w:pPr>
        <w:spacing w:line="360" w:lineRule="auto"/>
        <w:jc w:val="both"/>
        <w:rPr>
          <w:rFonts w:ascii="Arial" w:hAnsi="Arial" w:cs="Arial"/>
          <w:sz w:val="24"/>
          <w:szCs w:val="24"/>
        </w:rPr>
      </w:pPr>
      <w:r>
        <w:rPr>
          <w:rFonts w:ascii="Arial" w:hAnsi="Arial" w:cs="Arial"/>
          <w:sz w:val="24"/>
          <w:szCs w:val="24"/>
        </w:rPr>
        <w:t>SB2_</w:t>
      </w:r>
      <w:r w:rsidR="00F431C2">
        <w:rPr>
          <w:rFonts w:ascii="Arial" w:hAnsi="Arial" w:cs="Arial"/>
          <w:sz w:val="24"/>
          <w:szCs w:val="24"/>
        </w:rPr>
        <w:t>6</w:t>
      </w:r>
      <w:r>
        <w:rPr>
          <w:rFonts w:ascii="Arial" w:hAnsi="Arial" w:cs="Arial"/>
          <w:sz w:val="24"/>
          <w:szCs w:val="24"/>
        </w:rPr>
        <w:t xml:space="preserve"> </w:t>
      </w:r>
      <w:r w:rsidR="00CC5AD4" w:rsidRPr="00CC5AD4">
        <w:rPr>
          <w:rFonts w:ascii="Arial" w:hAnsi="Arial" w:cs="Arial"/>
          <w:sz w:val="24"/>
          <w:szCs w:val="24"/>
        </w:rPr>
        <w:t xml:space="preserve">– </w:t>
      </w:r>
      <w:r w:rsidR="00C04A46" w:rsidRPr="00CC5AD4">
        <w:rPr>
          <w:rFonts w:ascii="Arial" w:hAnsi="Arial" w:cs="Arial"/>
          <w:sz w:val="24"/>
          <w:szCs w:val="24"/>
        </w:rPr>
        <w:t>Fazer cadastro de produtos no estoque;</w:t>
      </w:r>
    </w:p>
    <w:p w14:paraId="5DF791CB" w14:textId="77777777" w:rsidR="00F431C2" w:rsidRPr="00CC5AD4" w:rsidRDefault="00F431C2" w:rsidP="00CC5AD4">
      <w:pPr>
        <w:spacing w:line="360" w:lineRule="auto"/>
        <w:jc w:val="both"/>
        <w:rPr>
          <w:rFonts w:ascii="Arial" w:hAnsi="Arial" w:cs="Arial"/>
          <w:sz w:val="24"/>
          <w:szCs w:val="24"/>
        </w:rPr>
      </w:pPr>
    </w:p>
    <w:p w14:paraId="0DF71BDA" w14:textId="7FFDFFB3" w:rsidR="002B274B" w:rsidRDefault="1FE5A6E8" w:rsidP="00135699">
      <w:pPr>
        <w:pStyle w:val="Ttulo1"/>
        <w:numPr>
          <w:ilvl w:val="2"/>
          <w:numId w:val="31"/>
        </w:numPr>
        <w:spacing w:before="120" w:after="120" w:line="360" w:lineRule="auto"/>
        <w:ind w:left="0" w:firstLine="0"/>
        <w:rPr>
          <w:rFonts w:ascii="Arial" w:hAnsi="Arial" w:cs="Arial"/>
          <w:color w:val="auto"/>
          <w:sz w:val="24"/>
          <w:szCs w:val="24"/>
        </w:rPr>
      </w:pPr>
      <w:bookmarkStart w:id="186" w:name="_Toc184040783"/>
      <w:r w:rsidRPr="18FF6005">
        <w:rPr>
          <w:rFonts w:ascii="Arial" w:hAnsi="Arial" w:cs="Arial"/>
          <w:color w:val="auto"/>
          <w:sz w:val="24"/>
          <w:szCs w:val="24"/>
        </w:rPr>
        <w:t xml:space="preserve">Burn </w:t>
      </w:r>
      <w:r w:rsidR="008A7A71">
        <w:rPr>
          <w:rFonts w:ascii="Arial" w:hAnsi="Arial" w:cs="Arial"/>
          <w:color w:val="auto"/>
          <w:sz w:val="24"/>
          <w:szCs w:val="24"/>
        </w:rPr>
        <w:t>Down</w:t>
      </w:r>
      <w:r w:rsidRPr="18FF6005">
        <w:rPr>
          <w:rFonts w:ascii="Arial" w:hAnsi="Arial" w:cs="Arial"/>
          <w:color w:val="auto"/>
          <w:sz w:val="24"/>
          <w:szCs w:val="24"/>
        </w:rPr>
        <w:t xml:space="preserve"> Chart</w:t>
      </w:r>
      <w:bookmarkEnd w:id="185"/>
      <w:bookmarkEnd w:id="186"/>
    </w:p>
    <w:p w14:paraId="4F175D54" w14:textId="6A51B438" w:rsidR="00A40B39" w:rsidRPr="00A40B39" w:rsidRDefault="002425FA" w:rsidP="00A40B39">
      <w:r w:rsidRPr="00830E7E">
        <w:rPr>
          <w:noProof/>
        </w:rPr>
        <w:drawing>
          <wp:inline distT="0" distB="0" distL="0" distR="0" wp14:anchorId="073BF5D3" wp14:editId="0DBC1800">
            <wp:extent cx="5804420" cy="3487479"/>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2779" cy="3492501"/>
                    </a:xfrm>
                    <a:prstGeom prst="rect">
                      <a:avLst/>
                    </a:prstGeom>
                  </pic:spPr>
                </pic:pic>
              </a:graphicData>
            </a:graphic>
          </wp:inline>
        </w:drawing>
      </w:r>
    </w:p>
    <w:p w14:paraId="450CA8AD" w14:textId="068C0788" w:rsidR="002B274B" w:rsidRDefault="00865934" w:rsidP="00135699">
      <w:pPr>
        <w:pStyle w:val="Ttulo1"/>
        <w:numPr>
          <w:ilvl w:val="2"/>
          <w:numId w:val="31"/>
        </w:numPr>
        <w:spacing w:before="120" w:after="120" w:line="360" w:lineRule="auto"/>
        <w:ind w:left="0" w:firstLine="0"/>
        <w:rPr>
          <w:rFonts w:ascii="Arial" w:hAnsi="Arial" w:cs="Arial"/>
          <w:color w:val="auto"/>
          <w:sz w:val="24"/>
          <w:szCs w:val="24"/>
        </w:rPr>
      </w:pPr>
      <w:bookmarkStart w:id="187" w:name="_Toc187951075"/>
      <w:bookmarkStart w:id="188" w:name="_Toc184040784"/>
      <w:r>
        <w:rPr>
          <w:rFonts w:ascii="Arial" w:hAnsi="Arial" w:cs="Arial"/>
          <w:noProof/>
          <w:color w:val="auto"/>
          <w:sz w:val="24"/>
          <w:szCs w:val="24"/>
        </w:rPr>
        <w:lastRenderedPageBreak/>
        <w:drawing>
          <wp:anchor distT="0" distB="0" distL="114300" distR="114300" simplePos="0" relativeHeight="251666432" behindDoc="0" locked="0" layoutInCell="1" allowOverlap="1" wp14:anchorId="67649F9B" wp14:editId="2ECF8ED6">
            <wp:simplePos x="0" y="0"/>
            <wp:positionH relativeFrom="page">
              <wp:align>right</wp:align>
            </wp:positionH>
            <wp:positionV relativeFrom="paragraph">
              <wp:posOffset>638175</wp:posOffset>
            </wp:positionV>
            <wp:extent cx="7543800" cy="7248525"/>
            <wp:effectExtent l="0" t="0" r="0" b="952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43800" cy="7248525"/>
                    </a:xfrm>
                    <a:prstGeom prst="rect">
                      <a:avLst/>
                    </a:prstGeom>
                    <a:noFill/>
                    <a:ln>
                      <a:noFill/>
                    </a:ln>
                  </pic:spPr>
                </pic:pic>
              </a:graphicData>
            </a:graphic>
            <wp14:sizeRelH relativeFrom="page">
              <wp14:pctWidth>0</wp14:pctWidth>
            </wp14:sizeRelH>
            <wp14:sizeRelV relativeFrom="page">
              <wp14:pctHeight>0</wp14:pctHeight>
            </wp14:sizeRelV>
          </wp:anchor>
        </w:drawing>
      </w:r>
      <w:r w:rsidR="1FE5A6E8" w:rsidRPr="18FF6005">
        <w:rPr>
          <w:rFonts w:ascii="Arial" w:hAnsi="Arial" w:cs="Arial"/>
          <w:color w:val="auto"/>
          <w:sz w:val="24"/>
          <w:szCs w:val="24"/>
        </w:rPr>
        <w:t>Diagramas</w:t>
      </w:r>
      <w:bookmarkEnd w:id="187"/>
      <w:bookmarkEnd w:id="188"/>
    </w:p>
    <w:p w14:paraId="4BE0CECB" w14:textId="1FC045EC" w:rsidR="00FF4DDF" w:rsidRPr="001C675F" w:rsidRDefault="001C675F" w:rsidP="00961145">
      <w:pPr>
        <w:rPr>
          <w:u w:val="single"/>
        </w:rPr>
      </w:pPr>
      <w:r w:rsidRPr="001C675F">
        <w:rPr>
          <w:noProof/>
        </w:rPr>
        <w:lastRenderedPageBreak/>
        <w:drawing>
          <wp:inline distT="0" distB="0" distL="0" distR="0" wp14:anchorId="2E472D87" wp14:editId="47C80841">
            <wp:extent cx="5579745" cy="5838825"/>
            <wp:effectExtent l="0" t="0" r="190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5838825"/>
                    </a:xfrm>
                    <a:prstGeom prst="rect">
                      <a:avLst/>
                    </a:prstGeom>
                  </pic:spPr>
                </pic:pic>
              </a:graphicData>
            </a:graphic>
          </wp:inline>
        </w:drawing>
      </w:r>
    </w:p>
    <w:p w14:paraId="76EC88ED" w14:textId="77777777" w:rsidR="002D7F54" w:rsidRDefault="002D7F54" w:rsidP="00961145"/>
    <w:tbl>
      <w:tblPr>
        <w:tblStyle w:val="Tabelacomgrade"/>
        <w:tblW w:w="0" w:type="auto"/>
        <w:tblLook w:val="04A0" w:firstRow="1" w:lastRow="0" w:firstColumn="1" w:lastColumn="0" w:noHBand="0" w:noVBand="1"/>
      </w:tblPr>
      <w:tblGrid>
        <w:gridCol w:w="8494"/>
      </w:tblGrid>
      <w:tr w:rsidR="00961145" w:rsidRPr="003124FF" w14:paraId="0F850208" w14:textId="77777777" w:rsidTr="18FF6005">
        <w:tc>
          <w:tcPr>
            <w:tcW w:w="8494" w:type="dxa"/>
          </w:tcPr>
          <w:p w14:paraId="31406C3C" w14:textId="77777777" w:rsidR="00961145" w:rsidRPr="002D7F54" w:rsidRDefault="7008C704" w:rsidP="002D7F54">
            <w:pPr>
              <w:jc w:val="center"/>
              <w:rPr>
                <w:rFonts w:ascii="Arial" w:hAnsi="Arial" w:cs="Arial"/>
                <w:b/>
                <w:lang w:eastAsia="pt-BR"/>
              </w:rPr>
            </w:pPr>
            <w:bookmarkStart w:id="189" w:name="_Toc1663457597"/>
            <w:bookmarkStart w:id="190" w:name="_Toc374848237"/>
            <w:bookmarkStart w:id="191" w:name="_Toc179378025"/>
            <w:r w:rsidRPr="002D7F54">
              <w:rPr>
                <w:rFonts w:ascii="Arial" w:hAnsi="Arial" w:cs="Arial"/>
                <w:b/>
                <w:lang w:eastAsia="pt-BR"/>
              </w:rPr>
              <w:t>NARRATIVA DE CASO DE USO</w:t>
            </w:r>
            <w:bookmarkEnd w:id="189"/>
            <w:bookmarkEnd w:id="190"/>
            <w:bookmarkEnd w:id="191"/>
          </w:p>
        </w:tc>
      </w:tr>
      <w:tr w:rsidR="00961145" w:rsidRPr="003124FF" w14:paraId="5FCA1A8C" w14:textId="77777777" w:rsidTr="18FF6005">
        <w:tc>
          <w:tcPr>
            <w:tcW w:w="8494" w:type="dxa"/>
          </w:tcPr>
          <w:p w14:paraId="7CABA446"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4F1FF7CC" w14:textId="77777777" w:rsidTr="18FF6005">
        <w:tc>
          <w:tcPr>
            <w:tcW w:w="8494" w:type="dxa"/>
          </w:tcPr>
          <w:p w14:paraId="67695648" w14:textId="77777777" w:rsidR="00961145" w:rsidRPr="002D7F54" w:rsidRDefault="7008C704" w:rsidP="002D7F54">
            <w:pPr>
              <w:jc w:val="center"/>
              <w:rPr>
                <w:rFonts w:ascii="Arial" w:hAnsi="Arial" w:cs="Arial"/>
                <w:b/>
                <w:lang w:eastAsia="pt-BR"/>
              </w:rPr>
            </w:pPr>
            <w:bookmarkStart w:id="192" w:name="_Toc2087193125"/>
            <w:bookmarkStart w:id="193" w:name="_Toc2072677763"/>
            <w:bookmarkStart w:id="194" w:name="_Toc179378026"/>
            <w:r w:rsidRPr="002D7F54">
              <w:rPr>
                <w:rFonts w:ascii="Arial" w:hAnsi="Arial" w:cs="Arial"/>
                <w:b/>
                <w:lang w:eastAsia="pt-BR"/>
              </w:rPr>
              <w:t>Cenário Principal</w:t>
            </w:r>
            <w:bookmarkEnd w:id="192"/>
            <w:bookmarkEnd w:id="193"/>
            <w:bookmarkEnd w:id="194"/>
          </w:p>
        </w:tc>
      </w:tr>
      <w:tr w:rsidR="00961145" w:rsidRPr="003124FF" w14:paraId="72019F45" w14:textId="77777777" w:rsidTr="18FF6005">
        <w:tc>
          <w:tcPr>
            <w:tcW w:w="8494" w:type="dxa"/>
          </w:tcPr>
          <w:p w14:paraId="18723FAD" w14:textId="77777777" w:rsidR="00961145" w:rsidRPr="003124FF" w:rsidRDefault="00961145" w:rsidP="00135699">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961145" w:rsidRPr="003124FF" w14:paraId="3D7E3956" w14:textId="77777777" w:rsidTr="18FF6005">
        <w:tc>
          <w:tcPr>
            <w:tcW w:w="8494" w:type="dxa"/>
          </w:tcPr>
          <w:p w14:paraId="43480896" w14:textId="77777777" w:rsidR="00961145" w:rsidRPr="003124FF" w:rsidRDefault="00961145" w:rsidP="00135699">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as informações do estoque, com a quantidade de produtos disponíveis e opções de filtragem.</w:t>
            </w:r>
          </w:p>
        </w:tc>
      </w:tr>
      <w:tr w:rsidR="00961145" w:rsidRPr="003124FF" w14:paraId="41E720FC" w14:textId="77777777" w:rsidTr="18FF6005">
        <w:tc>
          <w:tcPr>
            <w:tcW w:w="8494" w:type="dxa"/>
          </w:tcPr>
          <w:p w14:paraId="2E6A5FBA" w14:textId="77777777" w:rsidR="00961145" w:rsidRPr="003124FF" w:rsidRDefault="00961145" w:rsidP="00135699">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961145" w:rsidRPr="003124FF" w14:paraId="42A81C55" w14:textId="77777777" w:rsidTr="18FF6005">
        <w:tc>
          <w:tcPr>
            <w:tcW w:w="8494" w:type="dxa"/>
          </w:tcPr>
          <w:p w14:paraId="5AE94926" w14:textId="77777777" w:rsidR="00961145" w:rsidRPr="003124FF" w:rsidRDefault="00961145" w:rsidP="00135699">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961145" w:rsidRPr="003124FF" w14:paraId="1716F65F" w14:textId="77777777" w:rsidTr="18FF6005">
        <w:tc>
          <w:tcPr>
            <w:tcW w:w="8494" w:type="dxa"/>
          </w:tcPr>
          <w:p w14:paraId="4653C770" w14:textId="77777777" w:rsidR="00961145" w:rsidRPr="003124FF" w:rsidRDefault="00961145" w:rsidP="00135699">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961145" w:rsidRPr="003124FF" w14:paraId="135F85F9" w14:textId="77777777" w:rsidTr="18FF6005">
        <w:tc>
          <w:tcPr>
            <w:tcW w:w="8494" w:type="dxa"/>
          </w:tcPr>
          <w:p w14:paraId="66F65674" w14:textId="77777777" w:rsidR="00961145" w:rsidRPr="002D7F54" w:rsidRDefault="7008C704" w:rsidP="002D7F54">
            <w:pPr>
              <w:jc w:val="center"/>
              <w:rPr>
                <w:rFonts w:ascii="Arial" w:hAnsi="Arial" w:cs="Arial"/>
                <w:b/>
                <w:lang w:eastAsia="pt-BR"/>
              </w:rPr>
            </w:pPr>
            <w:bookmarkStart w:id="195" w:name="_Toc342729252"/>
            <w:bookmarkStart w:id="196" w:name="_Toc876360086"/>
            <w:bookmarkStart w:id="197" w:name="_Toc179378027"/>
            <w:r w:rsidRPr="002D7F54">
              <w:rPr>
                <w:rFonts w:ascii="Arial" w:hAnsi="Arial" w:cs="Arial"/>
                <w:b/>
                <w:lang w:eastAsia="pt-BR"/>
              </w:rPr>
              <w:t>Cenário Alternativo</w:t>
            </w:r>
            <w:bookmarkEnd w:id="195"/>
            <w:bookmarkEnd w:id="196"/>
            <w:bookmarkEnd w:id="197"/>
          </w:p>
        </w:tc>
      </w:tr>
      <w:tr w:rsidR="00961145" w:rsidRPr="003124FF" w14:paraId="5E20D074" w14:textId="77777777" w:rsidTr="18FF6005">
        <w:tc>
          <w:tcPr>
            <w:tcW w:w="8494" w:type="dxa"/>
          </w:tcPr>
          <w:p w14:paraId="52A34F2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961145" w:rsidRPr="003124FF" w14:paraId="44C17CA8" w14:textId="77777777" w:rsidTr="18FF6005">
        <w:tc>
          <w:tcPr>
            <w:tcW w:w="8494" w:type="dxa"/>
          </w:tcPr>
          <w:p w14:paraId="2BE9D5F2" w14:textId="77777777" w:rsidR="00961145" w:rsidRPr="003124FF" w:rsidRDefault="00961145"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961145" w:rsidRPr="003124FF" w14:paraId="73A0FA78" w14:textId="77777777" w:rsidTr="18FF6005">
        <w:tc>
          <w:tcPr>
            <w:tcW w:w="8494" w:type="dxa"/>
          </w:tcPr>
          <w:p w14:paraId="4DD80768" w14:textId="77777777" w:rsidR="00961145" w:rsidRPr="003124FF" w:rsidRDefault="00961145"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961145" w:rsidRPr="003124FF" w14:paraId="3354E2EF" w14:textId="77777777" w:rsidTr="18FF6005">
        <w:tc>
          <w:tcPr>
            <w:tcW w:w="8494" w:type="dxa"/>
          </w:tcPr>
          <w:p w14:paraId="01B5B7B2" w14:textId="77777777" w:rsidR="00961145" w:rsidRPr="003124FF" w:rsidRDefault="00961145"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961145" w:rsidRPr="003124FF" w14:paraId="49B54BC5" w14:textId="77777777" w:rsidTr="18FF6005">
        <w:tc>
          <w:tcPr>
            <w:tcW w:w="8494" w:type="dxa"/>
          </w:tcPr>
          <w:p w14:paraId="5A92B84D"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961145" w:rsidRPr="003124FF" w14:paraId="730F2DE5" w14:textId="77777777" w:rsidTr="18FF6005">
        <w:tc>
          <w:tcPr>
            <w:tcW w:w="8494" w:type="dxa"/>
          </w:tcPr>
          <w:p w14:paraId="4B28B0B0" w14:textId="77777777" w:rsidR="00961145" w:rsidRPr="003124FF" w:rsidRDefault="00961145"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961145" w:rsidRPr="003124FF" w14:paraId="1E2E052F" w14:textId="77777777" w:rsidTr="18FF6005">
        <w:tc>
          <w:tcPr>
            <w:tcW w:w="8494" w:type="dxa"/>
          </w:tcPr>
          <w:p w14:paraId="2860A1DB" w14:textId="77777777" w:rsidR="00961145" w:rsidRPr="003124FF" w:rsidRDefault="00961145"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961145" w:rsidRPr="003124FF" w14:paraId="48B92A59" w14:textId="77777777" w:rsidTr="18FF6005">
        <w:tc>
          <w:tcPr>
            <w:tcW w:w="8494" w:type="dxa"/>
          </w:tcPr>
          <w:p w14:paraId="66899F82" w14:textId="77777777" w:rsidR="00961145" w:rsidRPr="003124FF" w:rsidRDefault="00961145"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961145" w:rsidRPr="003124FF" w14:paraId="7AB8EC8A" w14:textId="77777777" w:rsidTr="18FF6005">
        <w:tc>
          <w:tcPr>
            <w:tcW w:w="8494" w:type="dxa"/>
          </w:tcPr>
          <w:p w14:paraId="029A764C" w14:textId="77777777" w:rsidR="00961145" w:rsidRPr="002D7F54" w:rsidRDefault="7008C704" w:rsidP="002D7F54">
            <w:pPr>
              <w:jc w:val="center"/>
              <w:rPr>
                <w:rFonts w:ascii="Arial" w:hAnsi="Arial" w:cs="Arial"/>
                <w:b/>
                <w:lang w:eastAsia="pt-BR"/>
              </w:rPr>
            </w:pPr>
            <w:bookmarkStart w:id="198" w:name="_Toc108898255"/>
            <w:bookmarkStart w:id="199" w:name="_Toc1245047236"/>
            <w:bookmarkStart w:id="200" w:name="_Toc179378028"/>
            <w:r w:rsidRPr="002D7F54">
              <w:rPr>
                <w:rFonts w:ascii="Arial" w:hAnsi="Arial" w:cs="Arial"/>
                <w:b/>
                <w:lang w:eastAsia="pt-BR"/>
              </w:rPr>
              <w:t>Cenários de Exceção</w:t>
            </w:r>
            <w:bookmarkEnd w:id="198"/>
            <w:bookmarkEnd w:id="199"/>
            <w:bookmarkEnd w:id="200"/>
          </w:p>
        </w:tc>
      </w:tr>
      <w:tr w:rsidR="00961145" w:rsidRPr="003124FF" w14:paraId="6C0D28B0" w14:textId="77777777" w:rsidTr="18FF6005">
        <w:tc>
          <w:tcPr>
            <w:tcW w:w="8494" w:type="dxa"/>
          </w:tcPr>
          <w:p w14:paraId="23576D69"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961145" w:rsidRPr="003124FF" w14:paraId="32C7BE12" w14:textId="77777777" w:rsidTr="18FF6005">
        <w:tc>
          <w:tcPr>
            <w:tcW w:w="8494" w:type="dxa"/>
          </w:tcPr>
          <w:p w14:paraId="4FDED615" w14:textId="77777777" w:rsidR="00961145" w:rsidRPr="003124FF" w:rsidRDefault="00961145" w:rsidP="00135699">
            <w:pPr>
              <w:numPr>
                <w:ilvl w:val="0"/>
                <w:numId w:val="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961145" w:rsidRPr="003124FF" w14:paraId="52453738" w14:textId="77777777" w:rsidTr="18FF6005">
        <w:tc>
          <w:tcPr>
            <w:tcW w:w="8494" w:type="dxa"/>
          </w:tcPr>
          <w:p w14:paraId="33D3753B" w14:textId="77777777" w:rsidR="00961145" w:rsidRPr="002D7F54" w:rsidRDefault="7008C704" w:rsidP="002D7F54">
            <w:pPr>
              <w:jc w:val="center"/>
              <w:rPr>
                <w:rFonts w:ascii="Arial" w:hAnsi="Arial" w:cs="Arial"/>
                <w:b/>
                <w:lang w:eastAsia="pt-BR"/>
              </w:rPr>
            </w:pPr>
            <w:bookmarkStart w:id="201" w:name="_Toc1822727434"/>
            <w:bookmarkStart w:id="202" w:name="_Toc503287890"/>
            <w:bookmarkStart w:id="203" w:name="_Toc179378029"/>
            <w:r w:rsidRPr="002D7F54">
              <w:rPr>
                <w:rFonts w:ascii="Arial" w:hAnsi="Arial" w:cs="Arial"/>
                <w:b/>
                <w:lang w:eastAsia="pt-BR"/>
              </w:rPr>
              <w:t>Pré-Condições</w:t>
            </w:r>
            <w:bookmarkEnd w:id="201"/>
            <w:bookmarkEnd w:id="202"/>
            <w:bookmarkEnd w:id="203"/>
          </w:p>
        </w:tc>
      </w:tr>
      <w:tr w:rsidR="00961145" w:rsidRPr="003124FF" w14:paraId="52A8009E" w14:textId="77777777" w:rsidTr="18FF6005">
        <w:tc>
          <w:tcPr>
            <w:tcW w:w="8494" w:type="dxa"/>
          </w:tcPr>
          <w:p w14:paraId="44643091" w14:textId="77777777" w:rsidR="00961145" w:rsidRPr="003124FF" w:rsidRDefault="00961145"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961145" w:rsidRPr="003124FF" w14:paraId="53440A33" w14:textId="77777777" w:rsidTr="18FF6005">
        <w:tc>
          <w:tcPr>
            <w:tcW w:w="8494" w:type="dxa"/>
          </w:tcPr>
          <w:p w14:paraId="122C945A" w14:textId="77777777" w:rsidR="00961145" w:rsidRPr="003124FF" w:rsidRDefault="00961145"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961145" w:rsidRPr="003124FF" w14:paraId="0F255B47" w14:textId="77777777" w:rsidTr="18FF6005">
        <w:tc>
          <w:tcPr>
            <w:tcW w:w="8494" w:type="dxa"/>
          </w:tcPr>
          <w:p w14:paraId="744827A2" w14:textId="77777777" w:rsidR="00961145" w:rsidRPr="002D7F54" w:rsidRDefault="7008C704" w:rsidP="002D7F54">
            <w:pPr>
              <w:jc w:val="center"/>
              <w:rPr>
                <w:rFonts w:ascii="Arial" w:hAnsi="Arial" w:cs="Arial"/>
                <w:b/>
                <w:lang w:eastAsia="pt-BR"/>
              </w:rPr>
            </w:pPr>
            <w:bookmarkStart w:id="204" w:name="_Toc366493842"/>
            <w:bookmarkStart w:id="205" w:name="_Toc113093474"/>
            <w:bookmarkStart w:id="206" w:name="_Toc179378030"/>
            <w:r w:rsidRPr="002D7F54">
              <w:rPr>
                <w:rFonts w:ascii="Arial" w:hAnsi="Arial" w:cs="Arial"/>
                <w:b/>
                <w:lang w:eastAsia="pt-BR"/>
              </w:rPr>
              <w:t>Pós-Condições</w:t>
            </w:r>
            <w:bookmarkEnd w:id="204"/>
            <w:bookmarkEnd w:id="205"/>
            <w:bookmarkEnd w:id="206"/>
          </w:p>
        </w:tc>
      </w:tr>
      <w:tr w:rsidR="00961145" w:rsidRPr="003124FF" w14:paraId="4A4690FA" w14:textId="77777777" w:rsidTr="18FF6005">
        <w:tc>
          <w:tcPr>
            <w:tcW w:w="8494" w:type="dxa"/>
          </w:tcPr>
          <w:p w14:paraId="272B7C26" w14:textId="77777777" w:rsidR="00961145" w:rsidRPr="003124FF" w:rsidRDefault="00961145"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961145" w:rsidRPr="003124FF" w14:paraId="4BD69E28" w14:textId="77777777" w:rsidTr="18FF6005">
        <w:tc>
          <w:tcPr>
            <w:tcW w:w="8494" w:type="dxa"/>
          </w:tcPr>
          <w:p w14:paraId="10349220" w14:textId="77777777" w:rsidR="00961145" w:rsidRPr="003124FF" w:rsidRDefault="00961145"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aplicável, um registro de consulta será gravado no log do sistema, com data e hora.</w:t>
            </w:r>
          </w:p>
        </w:tc>
      </w:tr>
      <w:tr w:rsidR="00961145" w:rsidRPr="003124FF" w14:paraId="1C2E9F91" w14:textId="77777777" w:rsidTr="18FF6005">
        <w:tc>
          <w:tcPr>
            <w:tcW w:w="8494" w:type="dxa"/>
          </w:tcPr>
          <w:p w14:paraId="037E37C8" w14:textId="77777777" w:rsidR="00961145" w:rsidRPr="003124FF" w:rsidRDefault="00961145" w:rsidP="00961145">
            <w:pPr>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lastRenderedPageBreak/>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4270199D" w14:textId="77777777" w:rsidTr="18FF6005">
        <w:tc>
          <w:tcPr>
            <w:tcW w:w="8494" w:type="dxa"/>
          </w:tcPr>
          <w:p w14:paraId="43AC4216" w14:textId="77777777" w:rsidR="00961145" w:rsidRPr="002D7F54" w:rsidRDefault="7008C704" w:rsidP="002D7F54">
            <w:pPr>
              <w:jc w:val="center"/>
              <w:rPr>
                <w:rFonts w:ascii="Arial" w:hAnsi="Arial" w:cs="Arial"/>
                <w:b/>
                <w:lang w:eastAsia="pt-BR"/>
              </w:rPr>
            </w:pPr>
            <w:bookmarkStart w:id="207" w:name="_Toc253497614"/>
            <w:bookmarkStart w:id="208" w:name="_Toc2026816260"/>
            <w:bookmarkStart w:id="209" w:name="_Toc179378031"/>
            <w:r w:rsidRPr="002D7F54">
              <w:rPr>
                <w:rFonts w:ascii="Arial" w:hAnsi="Arial" w:cs="Arial"/>
                <w:b/>
                <w:lang w:eastAsia="pt-BR"/>
              </w:rPr>
              <w:lastRenderedPageBreak/>
              <w:t>Cenário Principal</w:t>
            </w:r>
            <w:bookmarkEnd w:id="207"/>
            <w:bookmarkEnd w:id="208"/>
            <w:bookmarkEnd w:id="209"/>
          </w:p>
        </w:tc>
      </w:tr>
      <w:tr w:rsidR="00961145" w:rsidRPr="003124FF" w14:paraId="6F74772F" w14:textId="77777777" w:rsidTr="18FF6005">
        <w:tc>
          <w:tcPr>
            <w:tcW w:w="8494" w:type="dxa"/>
          </w:tcPr>
          <w:p w14:paraId="61936AC8" w14:textId="77777777" w:rsidR="00961145" w:rsidRPr="003124FF" w:rsidRDefault="00961145" w:rsidP="00135699">
            <w:pPr>
              <w:numPr>
                <w:ilvl w:val="0"/>
                <w:numId w:val="4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961145" w:rsidRPr="003124FF" w14:paraId="31A72B0B" w14:textId="77777777" w:rsidTr="18FF6005">
        <w:tc>
          <w:tcPr>
            <w:tcW w:w="8494" w:type="dxa"/>
          </w:tcPr>
          <w:p w14:paraId="620D41EE" w14:textId="77777777" w:rsidR="00961145" w:rsidRPr="003124FF" w:rsidRDefault="00961145" w:rsidP="00135699">
            <w:pPr>
              <w:numPr>
                <w:ilvl w:val="0"/>
                <w:numId w:val="4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961145" w:rsidRPr="003124FF" w14:paraId="0ED8511F" w14:textId="77777777" w:rsidTr="18FF6005">
        <w:tc>
          <w:tcPr>
            <w:tcW w:w="8494" w:type="dxa"/>
          </w:tcPr>
          <w:p w14:paraId="752B07D4" w14:textId="77777777" w:rsidR="00961145" w:rsidRPr="003124FF" w:rsidRDefault="00961145" w:rsidP="00135699">
            <w:pPr>
              <w:numPr>
                <w:ilvl w:val="0"/>
                <w:numId w:val="4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961145" w:rsidRPr="003124FF" w14:paraId="4DFCB767" w14:textId="77777777" w:rsidTr="18FF6005">
        <w:tc>
          <w:tcPr>
            <w:tcW w:w="8494" w:type="dxa"/>
          </w:tcPr>
          <w:p w14:paraId="1BACC48B" w14:textId="77777777" w:rsidR="00961145" w:rsidRPr="003124FF" w:rsidRDefault="00961145" w:rsidP="00135699">
            <w:pPr>
              <w:numPr>
                <w:ilvl w:val="0"/>
                <w:numId w:val="4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961145" w:rsidRPr="003124FF" w14:paraId="7D0ABD0B" w14:textId="77777777" w:rsidTr="18FF6005">
        <w:tc>
          <w:tcPr>
            <w:tcW w:w="8494" w:type="dxa"/>
          </w:tcPr>
          <w:p w14:paraId="7314B904" w14:textId="77777777" w:rsidR="00961145" w:rsidRPr="003124FF" w:rsidRDefault="00961145" w:rsidP="00135699">
            <w:pPr>
              <w:numPr>
                <w:ilvl w:val="0"/>
                <w:numId w:val="4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961145" w:rsidRPr="003124FF" w14:paraId="3A97A28D" w14:textId="77777777" w:rsidTr="18FF6005">
        <w:tc>
          <w:tcPr>
            <w:tcW w:w="8494" w:type="dxa"/>
          </w:tcPr>
          <w:p w14:paraId="20035319" w14:textId="77777777" w:rsidR="00961145" w:rsidRPr="003124FF" w:rsidRDefault="00961145" w:rsidP="00135699">
            <w:pPr>
              <w:numPr>
                <w:ilvl w:val="0"/>
                <w:numId w:val="4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961145" w:rsidRPr="003124FF" w14:paraId="50ED5408" w14:textId="77777777" w:rsidTr="18FF6005">
        <w:tc>
          <w:tcPr>
            <w:tcW w:w="8494" w:type="dxa"/>
          </w:tcPr>
          <w:p w14:paraId="6643C51A" w14:textId="77777777" w:rsidR="00961145" w:rsidRPr="002D7F54" w:rsidRDefault="7008C704" w:rsidP="002D7F54">
            <w:pPr>
              <w:jc w:val="center"/>
              <w:rPr>
                <w:rFonts w:ascii="Arial" w:hAnsi="Arial" w:cs="Arial"/>
                <w:b/>
                <w:lang w:eastAsia="pt-BR"/>
              </w:rPr>
            </w:pPr>
            <w:bookmarkStart w:id="210" w:name="_Toc777305216"/>
            <w:bookmarkStart w:id="211" w:name="_Toc1249775598"/>
            <w:bookmarkStart w:id="212" w:name="_Toc179378032"/>
            <w:r w:rsidRPr="002D7F54">
              <w:rPr>
                <w:rFonts w:ascii="Arial" w:hAnsi="Arial" w:cs="Arial"/>
                <w:b/>
                <w:lang w:eastAsia="pt-BR"/>
              </w:rPr>
              <w:t>Cenário Alternativo</w:t>
            </w:r>
            <w:bookmarkEnd w:id="210"/>
            <w:bookmarkEnd w:id="211"/>
            <w:bookmarkEnd w:id="212"/>
          </w:p>
        </w:tc>
      </w:tr>
      <w:tr w:rsidR="00961145" w:rsidRPr="003124FF" w14:paraId="71A629B8" w14:textId="77777777" w:rsidTr="18FF6005">
        <w:tc>
          <w:tcPr>
            <w:tcW w:w="8494" w:type="dxa"/>
          </w:tcPr>
          <w:p w14:paraId="3BBD8BB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961145" w:rsidRPr="003124FF" w14:paraId="7E6A49E4" w14:textId="77777777" w:rsidTr="18FF6005">
        <w:tc>
          <w:tcPr>
            <w:tcW w:w="8494" w:type="dxa"/>
          </w:tcPr>
          <w:p w14:paraId="0E9B7F2B" w14:textId="77777777" w:rsidR="00961145" w:rsidRPr="003124FF" w:rsidRDefault="00961145" w:rsidP="00135699">
            <w:pPr>
              <w:numPr>
                <w:ilvl w:val="0"/>
                <w:numId w:val="1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961145" w:rsidRPr="003124FF" w14:paraId="2CC28B08" w14:textId="77777777" w:rsidTr="18FF6005">
        <w:tc>
          <w:tcPr>
            <w:tcW w:w="8494" w:type="dxa"/>
          </w:tcPr>
          <w:p w14:paraId="4EA1B5A6" w14:textId="77777777" w:rsidR="00961145" w:rsidRPr="002D7F54" w:rsidRDefault="7008C704" w:rsidP="002D7F54">
            <w:pPr>
              <w:jc w:val="center"/>
              <w:rPr>
                <w:rFonts w:ascii="Arial" w:hAnsi="Arial" w:cs="Arial"/>
                <w:b/>
                <w:lang w:eastAsia="pt-BR"/>
              </w:rPr>
            </w:pPr>
            <w:bookmarkStart w:id="213" w:name="_Toc1774333273"/>
            <w:bookmarkStart w:id="214" w:name="_Toc1316754152"/>
            <w:bookmarkStart w:id="215" w:name="_Toc179378033"/>
            <w:r w:rsidRPr="002D7F54">
              <w:rPr>
                <w:rFonts w:ascii="Arial" w:hAnsi="Arial" w:cs="Arial"/>
                <w:b/>
                <w:lang w:eastAsia="pt-BR"/>
              </w:rPr>
              <w:t>Cenários de Exceção</w:t>
            </w:r>
            <w:bookmarkEnd w:id="213"/>
            <w:bookmarkEnd w:id="214"/>
            <w:bookmarkEnd w:id="215"/>
          </w:p>
        </w:tc>
      </w:tr>
      <w:tr w:rsidR="00961145" w:rsidRPr="003124FF" w14:paraId="7B5C3EBE" w14:textId="77777777" w:rsidTr="18FF6005">
        <w:tc>
          <w:tcPr>
            <w:tcW w:w="8494" w:type="dxa"/>
          </w:tcPr>
          <w:p w14:paraId="3E5C70B2"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961145" w:rsidRPr="003124FF" w14:paraId="56F91521" w14:textId="77777777" w:rsidTr="18FF6005">
        <w:tc>
          <w:tcPr>
            <w:tcW w:w="8494" w:type="dxa"/>
          </w:tcPr>
          <w:p w14:paraId="1CDFF650" w14:textId="77777777" w:rsidR="00961145" w:rsidRPr="003124FF" w:rsidRDefault="00961145" w:rsidP="00135699">
            <w:pPr>
              <w:numPr>
                <w:ilvl w:val="0"/>
                <w:numId w:val="1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961145" w:rsidRPr="003124FF" w14:paraId="72473F9A" w14:textId="77777777" w:rsidTr="18FF6005">
        <w:tc>
          <w:tcPr>
            <w:tcW w:w="8494" w:type="dxa"/>
          </w:tcPr>
          <w:p w14:paraId="2CAC8A6D" w14:textId="77777777" w:rsidR="00961145" w:rsidRPr="002D7F54" w:rsidRDefault="7008C704" w:rsidP="002D7F54">
            <w:pPr>
              <w:jc w:val="center"/>
              <w:rPr>
                <w:rFonts w:ascii="Arial" w:hAnsi="Arial" w:cs="Arial"/>
                <w:b/>
                <w:lang w:eastAsia="pt-BR"/>
              </w:rPr>
            </w:pPr>
            <w:bookmarkStart w:id="216" w:name="_Toc1490651970"/>
            <w:bookmarkStart w:id="217" w:name="_Toc341796678"/>
            <w:bookmarkStart w:id="218" w:name="_Toc179378034"/>
            <w:r w:rsidRPr="002D7F54">
              <w:rPr>
                <w:rFonts w:ascii="Arial" w:hAnsi="Arial" w:cs="Arial"/>
                <w:b/>
                <w:lang w:eastAsia="pt-BR"/>
              </w:rPr>
              <w:t>Pré-Condições</w:t>
            </w:r>
            <w:bookmarkEnd w:id="216"/>
            <w:bookmarkEnd w:id="217"/>
            <w:bookmarkEnd w:id="218"/>
          </w:p>
        </w:tc>
      </w:tr>
      <w:tr w:rsidR="00961145" w:rsidRPr="003124FF" w14:paraId="240CBBD6" w14:textId="77777777" w:rsidTr="18FF6005">
        <w:tc>
          <w:tcPr>
            <w:tcW w:w="8494" w:type="dxa"/>
          </w:tcPr>
          <w:p w14:paraId="325FE624" w14:textId="77777777" w:rsidR="00961145" w:rsidRPr="003124FF" w:rsidRDefault="00961145" w:rsidP="00135699">
            <w:pPr>
              <w:numPr>
                <w:ilvl w:val="0"/>
                <w:numId w:val="1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961145" w:rsidRPr="003124FF" w14:paraId="5AC9A150" w14:textId="77777777" w:rsidTr="18FF6005">
        <w:tc>
          <w:tcPr>
            <w:tcW w:w="8494" w:type="dxa"/>
          </w:tcPr>
          <w:p w14:paraId="178EC288" w14:textId="77777777" w:rsidR="00961145" w:rsidRPr="002D7F54" w:rsidRDefault="7008C704" w:rsidP="002D7F54">
            <w:pPr>
              <w:jc w:val="center"/>
              <w:rPr>
                <w:rFonts w:ascii="Arial" w:hAnsi="Arial" w:cs="Arial"/>
                <w:b/>
                <w:lang w:eastAsia="pt-BR"/>
              </w:rPr>
            </w:pPr>
            <w:bookmarkStart w:id="219" w:name="_Toc1696864191"/>
            <w:bookmarkStart w:id="220" w:name="_Toc737051791"/>
            <w:bookmarkStart w:id="221" w:name="_Toc179378035"/>
            <w:r w:rsidRPr="002D7F54">
              <w:rPr>
                <w:rFonts w:ascii="Arial" w:hAnsi="Arial" w:cs="Arial"/>
                <w:b/>
                <w:lang w:eastAsia="pt-BR"/>
              </w:rPr>
              <w:t>Pós-Condições</w:t>
            </w:r>
            <w:bookmarkEnd w:id="219"/>
            <w:bookmarkEnd w:id="220"/>
            <w:bookmarkEnd w:id="221"/>
          </w:p>
        </w:tc>
      </w:tr>
      <w:tr w:rsidR="00961145" w:rsidRPr="003124FF" w14:paraId="68DA576C" w14:textId="77777777" w:rsidTr="18FF6005">
        <w:tc>
          <w:tcPr>
            <w:tcW w:w="8494" w:type="dxa"/>
          </w:tcPr>
          <w:p w14:paraId="043E65F7" w14:textId="77777777" w:rsidR="00961145" w:rsidRPr="003124FF" w:rsidRDefault="00961145"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961145" w:rsidRPr="003124FF" w14:paraId="332DD7FB" w14:textId="77777777" w:rsidTr="18FF6005">
        <w:tc>
          <w:tcPr>
            <w:tcW w:w="8494" w:type="dxa"/>
          </w:tcPr>
          <w:p w14:paraId="1B58A7E6" w14:textId="77777777" w:rsidR="00961145" w:rsidRPr="003124FF" w:rsidRDefault="00961145"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961145" w:rsidRPr="003124FF" w14:paraId="66F4424F" w14:textId="77777777" w:rsidTr="18FF6005">
        <w:tc>
          <w:tcPr>
            <w:tcW w:w="8494" w:type="dxa"/>
          </w:tcPr>
          <w:p w14:paraId="00C37F38" w14:textId="77777777" w:rsidR="00961145" w:rsidRPr="003124FF" w:rsidRDefault="00961145" w:rsidP="00961145">
            <w:pPr>
              <w:rPr>
                <w:rFonts w:ascii="Arial" w:eastAsia="Times New Roman" w:hAnsi="Arial" w:cs="Arial"/>
                <w:sz w:val="24"/>
                <w:szCs w:val="24"/>
                <w:lang w:eastAsia="pt-BR"/>
              </w:rPr>
            </w:pPr>
          </w:p>
        </w:tc>
      </w:tr>
      <w:tr w:rsidR="00961145" w:rsidRPr="003124FF" w14:paraId="0B332E4A" w14:textId="77777777" w:rsidTr="18FF6005">
        <w:tc>
          <w:tcPr>
            <w:tcW w:w="8494" w:type="dxa"/>
          </w:tcPr>
          <w:p w14:paraId="43A0CF08" w14:textId="2750E249"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Logar</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 vez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961145" w:rsidRPr="003124FF" w14:paraId="638C3C50" w14:textId="77777777" w:rsidTr="18FF6005">
        <w:tc>
          <w:tcPr>
            <w:tcW w:w="8494" w:type="dxa"/>
          </w:tcPr>
          <w:p w14:paraId="45839231" w14:textId="77777777" w:rsidR="00961145" w:rsidRPr="002D7F54" w:rsidRDefault="7008C704" w:rsidP="002D7F54">
            <w:pPr>
              <w:jc w:val="center"/>
              <w:rPr>
                <w:rFonts w:ascii="Arial" w:hAnsi="Arial" w:cs="Arial"/>
                <w:b/>
                <w:lang w:eastAsia="pt-BR"/>
              </w:rPr>
            </w:pPr>
            <w:bookmarkStart w:id="222" w:name="_Toc1158332113"/>
            <w:bookmarkStart w:id="223" w:name="_Toc191560045"/>
            <w:bookmarkStart w:id="224" w:name="_Toc179378036"/>
            <w:r w:rsidRPr="002D7F54">
              <w:rPr>
                <w:rFonts w:ascii="Arial" w:hAnsi="Arial" w:cs="Arial"/>
                <w:b/>
                <w:lang w:eastAsia="pt-BR"/>
              </w:rPr>
              <w:t>Cenário Principal</w:t>
            </w:r>
            <w:bookmarkEnd w:id="222"/>
            <w:bookmarkEnd w:id="223"/>
            <w:bookmarkEnd w:id="224"/>
          </w:p>
        </w:tc>
      </w:tr>
      <w:tr w:rsidR="00961145" w:rsidRPr="003124FF" w14:paraId="1ACD2DA8" w14:textId="77777777" w:rsidTr="18FF6005">
        <w:tc>
          <w:tcPr>
            <w:tcW w:w="8494" w:type="dxa"/>
          </w:tcPr>
          <w:p w14:paraId="15F2B317" w14:textId="77777777" w:rsidR="00961145" w:rsidRPr="003124FF" w:rsidRDefault="00961145" w:rsidP="00135699">
            <w:pPr>
              <w:numPr>
                <w:ilvl w:val="0"/>
                <w:numId w:val="4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961145" w:rsidRPr="003124FF" w14:paraId="33F78DE9" w14:textId="77777777" w:rsidTr="18FF6005">
        <w:tc>
          <w:tcPr>
            <w:tcW w:w="8494" w:type="dxa"/>
          </w:tcPr>
          <w:p w14:paraId="4C5D57A1" w14:textId="77777777" w:rsidR="00961145" w:rsidRPr="003124FF" w:rsidRDefault="00961145" w:rsidP="00135699">
            <w:pPr>
              <w:numPr>
                <w:ilvl w:val="0"/>
                <w:numId w:val="4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campos de login e senha.</w:t>
            </w:r>
          </w:p>
        </w:tc>
      </w:tr>
      <w:tr w:rsidR="00961145" w:rsidRPr="003124FF" w14:paraId="54E8DCA6" w14:textId="77777777" w:rsidTr="18FF6005">
        <w:tc>
          <w:tcPr>
            <w:tcW w:w="8494" w:type="dxa"/>
          </w:tcPr>
          <w:p w14:paraId="3B0BF5FE" w14:textId="77777777" w:rsidR="00961145" w:rsidRPr="003124FF" w:rsidRDefault="00961145" w:rsidP="00135699">
            <w:pPr>
              <w:numPr>
                <w:ilvl w:val="0"/>
                <w:numId w:val="4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usuário insere o login e a senha.</w:t>
            </w:r>
          </w:p>
        </w:tc>
      </w:tr>
      <w:tr w:rsidR="00961145" w:rsidRPr="003124FF" w14:paraId="4ED6BABF" w14:textId="77777777" w:rsidTr="18FF6005">
        <w:tc>
          <w:tcPr>
            <w:tcW w:w="8494" w:type="dxa"/>
          </w:tcPr>
          <w:p w14:paraId="0465C22C" w14:textId="77777777" w:rsidR="00961145" w:rsidRPr="003124FF" w:rsidRDefault="00961145" w:rsidP="00135699">
            <w:pPr>
              <w:numPr>
                <w:ilvl w:val="0"/>
                <w:numId w:val="4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961145" w:rsidRPr="003124FF" w14:paraId="53F28E28" w14:textId="77777777" w:rsidTr="18FF6005">
        <w:tc>
          <w:tcPr>
            <w:tcW w:w="8494" w:type="dxa"/>
          </w:tcPr>
          <w:p w14:paraId="1EC70409" w14:textId="77777777" w:rsidR="00961145" w:rsidRPr="003124FF" w:rsidRDefault="00961145" w:rsidP="00135699">
            <w:pPr>
              <w:numPr>
                <w:ilvl w:val="0"/>
                <w:numId w:val="4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961145" w:rsidRPr="003124FF" w14:paraId="2D05B045" w14:textId="77777777" w:rsidTr="18FF6005">
        <w:tc>
          <w:tcPr>
            <w:tcW w:w="8494" w:type="dxa"/>
          </w:tcPr>
          <w:p w14:paraId="1B4479E9" w14:textId="77777777" w:rsidR="00961145" w:rsidRPr="002D7F54" w:rsidRDefault="7008C704" w:rsidP="002D7F54">
            <w:pPr>
              <w:jc w:val="center"/>
              <w:rPr>
                <w:rFonts w:ascii="Arial" w:hAnsi="Arial" w:cs="Arial"/>
                <w:b/>
                <w:lang w:eastAsia="pt-BR"/>
              </w:rPr>
            </w:pPr>
            <w:bookmarkStart w:id="225" w:name="_Toc442028545"/>
            <w:bookmarkStart w:id="226" w:name="_Toc2058934313"/>
            <w:bookmarkStart w:id="227" w:name="_Toc179378037"/>
            <w:r w:rsidRPr="002D7F54">
              <w:rPr>
                <w:rFonts w:ascii="Arial" w:hAnsi="Arial" w:cs="Arial"/>
                <w:b/>
                <w:lang w:eastAsia="pt-BR"/>
              </w:rPr>
              <w:t>Cenários de Exceção</w:t>
            </w:r>
            <w:bookmarkEnd w:id="225"/>
            <w:bookmarkEnd w:id="226"/>
            <w:bookmarkEnd w:id="227"/>
          </w:p>
        </w:tc>
      </w:tr>
      <w:tr w:rsidR="00961145" w:rsidRPr="003124FF" w14:paraId="3CF2DAAF" w14:textId="77777777" w:rsidTr="18FF6005">
        <w:tc>
          <w:tcPr>
            <w:tcW w:w="8494" w:type="dxa"/>
          </w:tcPr>
          <w:p w14:paraId="4E480BA0"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961145" w:rsidRPr="003124FF" w14:paraId="0DDA268D" w14:textId="77777777" w:rsidTr="18FF6005">
        <w:tc>
          <w:tcPr>
            <w:tcW w:w="8494" w:type="dxa"/>
          </w:tcPr>
          <w:p w14:paraId="4BBC3215" w14:textId="77777777" w:rsidR="00961145" w:rsidRPr="003124FF" w:rsidRDefault="00961145" w:rsidP="00135699">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961145" w:rsidRPr="003124FF" w14:paraId="428A925B" w14:textId="77777777" w:rsidTr="18FF6005">
        <w:tc>
          <w:tcPr>
            <w:tcW w:w="8494" w:type="dxa"/>
          </w:tcPr>
          <w:p w14:paraId="05059750" w14:textId="77777777" w:rsidR="00961145" w:rsidRPr="002D7F54" w:rsidRDefault="7008C704" w:rsidP="002D7F54">
            <w:pPr>
              <w:jc w:val="center"/>
              <w:rPr>
                <w:rFonts w:ascii="Arial" w:hAnsi="Arial" w:cs="Arial"/>
                <w:b/>
                <w:lang w:eastAsia="pt-BR"/>
              </w:rPr>
            </w:pPr>
            <w:bookmarkStart w:id="228" w:name="_Toc2038380680"/>
            <w:bookmarkStart w:id="229" w:name="_Toc931401832"/>
            <w:bookmarkStart w:id="230" w:name="_Toc179378038"/>
            <w:r w:rsidRPr="002D7F54">
              <w:rPr>
                <w:rFonts w:ascii="Arial" w:hAnsi="Arial" w:cs="Arial"/>
                <w:b/>
                <w:lang w:eastAsia="pt-BR"/>
              </w:rPr>
              <w:t>Pré-Condições</w:t>
            </w:r>
            <w:bookmarkEnd w:id="228"/>
            <w:bookmarkEnd w:id="229"/>
            <w:bookmarkEnd w:id="230"/>
          </w:p>
        </w:tc>
      </w:tr>
      <w:tr w:rsidR="00961145" w:rsidRPr="003124FF" w14:paraId="5E9EA246" w14:textId="77777777" w:rsidTr="18FF6005">
        <w:tc>
          <w:tcPr>
            <w:tcW w:w="8494" w:type="dxa"/>
          </w:tcPr>
          <w:p w14:paraId="591D9309" w14:textId="77777777" w:rsidR="00961145" w:rsidRPr="003124FF" w:rsidRDefault="00961145" w:rsidP="00135699">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961145" w:rsidRPr="003124FF" w14:paraId="33014EF1" w14:textId="77777777" w:rsidTr="18FF6005">
        <w:tc>
          <w:tcPr>
            <w:tcW w:w="8494" w:type="dxa"/>
          </w:tcPr>
          <w:p w14:paraId="06C447C0" w14:textId="77777777" w:rsidR="00961145" w:rsidRPr="002D7F54" w:rsidRDefault="7008C704" w:rsidP="002D7F54">
            <w:pPr>
              <w:jc w:val="center"/>
              <w:rPr>
                <w:rFonts w:ascii="Arial" w:hAnsi="Arial" w:cs="Arial"/>
                <w:b/>
                <w:lang w:eastAsia="pt-BR"/>
              </w:rPr>
            </w:pPr>
            <w:bookmarkStart w:id="231" w:name="_Toc518614131"/>
            <w:bookmarkStart w:id="232" w:name="_Toc582691058"/>
            <w:bookmarkStart w:id="233" w:name="_Toc179378039"/>
            <w:r w:rsidRPr="002D7F54">
              <w:rPr>
                <w:rFonts w:ascii="Arial" w:hAnsi="Arial" w:cs="Arial"/>
                <w:b/>
                <w:lang w:eastAsia="pt-BR"/>
              </w:rPr>
              <w:t>Pós-Condições</w:t>
            </w:r>
            <w:bookmarkEnd w:id="231"/>
            <w:bookmarkEnd w:id="232"/>
            <w:bookmarkEnd w:id="233"/>
          </w:p>
        </w:tc>
      </w:tr>
      <w:tr w:rsidR="00961145" w:rsidRPr="003124FF" w14:paraId="73CD16C6" w14:textId="77777777" w:rsidTr="18FF6005">
        <w:tc>
          <w:tcPr>
            <w:tcW w:w="8494" w:type="dxa"/>
          </w:tcPr>
          <w:p w14:paraId="543E443F" w14:textId="77777777" w:rsidR="00961145" w:rsidRPr="003124FF" w:rsidRDefault="00961145" w:rsidP="00135699">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961145" w:rsidRPr="003124FF" w14:paraId="0EE8A5E5" w14:textId="77777777" w:rsidTr="18FF6005">
        <w:tc>
          <w:tcPr>
            <w:tcW w:w="8494" w:type="dxa"/>
          </w:tcPr>
          <w:p w14:paraId="1DEFADBB" w14:textId="77777777" w:rsidR="00961145" w:rsidRPr="003124FF" w:rsidRDefault="00961145" w:rsidP="00961145">
            <w:pPr>
              <w:rPr>
                <w:rFonts w:ascii="Arial" w:eastAsia="Times New Roman" w:hAnsi="Arial" w:cs="Arial"/>
                <w:sz w:val="24"/>
                <w:szCs w:val="24"/>
                <w:lang w:eastAsia="pt-BR"/>
              </w:rPr>
            </w:pPr>
          </w:p>
        </w:tc>
      </w:tr>
      <w:tr w:rsidR="00961145" w:rsidRPr="003124FF" w14:paraId="076191E4" w14:textId="77777777" w:rsidTr="18FF6005">
        <w:tc>
          <w:tcPr>
            <w:tcW w:w="8494" w:type="dxa"/>
          </w:tcPr>
          <w:p w14:paraId="0E30F632"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961145" w:rsidRPr="003124FF" w14:paraId="7416D15B" w14:textId="77777777" w:rsidTr="18FF6005">
        <w:tc>
          <w:tcPr>
            <w:tcW w:w="8494" w:type="dxa"/>
          </w:tcPr>
          <w:p w14:paraId="4526945F" w14:textId="77777777" w:rsidR="00961145" w:rsidRPr="002D7F54" w:rsidRDefault="7008C704" w:rsidP="002D7F54">
            <w:pPr>
              <w:jc w:val="center"/>
              <w:rPr>
                <w:rFonts w:ascii="Arial" w:hAnsi="Arial" w:cs="Arial"/>
                <w:b/>
                <w:lang w:eastAsia="pt-BR"/>
              </w:rPr>
            </w:pPr>
            <w:bookmarkStart w:id="234" w:name="_Toc801400498"/>
            <w:bookmarkStart w:id="235" w:name="_Toc1158237721"/>
            <w:bookmarkStart w:id="236" w:name="_Toc179378040"/>
            <w:r w:rsidRPr="002D7F54">
              <w:rPr>
                <w:rFonts w:ascii="Arial" w:hAnsi="Arial" w:cs="Arial"/>
                <w:b/>
                <w:lang w:eastAsia="pt-BR"/>
              </w:rPr>
              <w:t>Cenário Principal</w:t>
            </w:r>
            <w:bookmarkEnd w:id="234"/>
            <w:bookmarkEnd w:id="235"/>
            <w:bookmarkEnd w:id="236"/>
          </w:p>
        </w:tc>
      </w:tr>
      <w:tr w:rsidR="00961145" w:rsidRPr="003124FF" w14:paraId="551ECCCF" w14:textId="77777777" w:rsidTr="18FF6005">
        <w:tc>
          <w:tcPr>
            <w:tcW w:w="8494" w:type="dxa"/>
          </w:tcPr>
          <w:p w14:paraId="2A6A8FE3" w14:textId="77777777" w:rsidR="00961145" w:rsidRPr="003124FF" w:rsidRDefault="00961145" w:rsidP="00135699">
            <w:pPr>
              <w:numPr>
                <w:ilvl w:val="0"/>
                <w:numId w:val="4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961145" w:rsidRPr="003124FF" w14:paraId="423EA7AD" w14:textId="77777777" w:rsidTr="18FF6005">
        <w:tc>
          <w:tcPr>
            <w:tcW w:w="8494" w:type="dxa"/>
          </w:tcPr>
          <w:p w14:paraId="19A3F6C5" w14:textId="77777777" w:rsidR="00961145" w:rsidRPr="003124FF" w:rsidRDefault="00961145" w:rsidP="00135699">
            <w:pPr>
              <w:numPr>
                <w:ilvl w:val="0"/>
                <w:numId w:val="4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961145" w:rsidRPr="003124FF" w14:paraId="17C1173E" w14:textId="77777777" w:rsidTr="18FF6005">
        <w:tc>
          <w:tcPr>
            <w:tcW w:w="8494" w:type="dxa"/>
          </w:tcPr>
          <w:p w14:paraId="78B375F4" w14:textId="77777777" w:rsidR="00961145" w:rsidRPr="003124FF" w:rsidRDefault="00961145" w:rsidP="00135699">
            <w:pPr>
              <w:numPr>
                <w:ilvl w:val="0"/>
                <w:numId w:val="4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961145" w:rsidRPr="003124FF" w14:paraId="1290AF78" w14:textId="77777777" w:rsidTr="18FF6005">
        <w:tc>
          <w:tcPr>
            <w:tcW w:w="8494" w:type="dxa"/>
          </w:tcPr>
          <w:p w14:paraId="65A553E7" w14:textId="77777777" w:rsidR="00961145" w:rsidRPr="003124FF" w:rsidRDefault="00961145" w:rsidP="00135699">
            <w:pPr>
              <w:numPr>
                <w:ilvl w:val="0"/>
                <w:numId w:val="4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961145" w:rsidRPr="003124FF" w14:paraId="7AAAAACF" w14:textId="77777777" w:rsidTr="18FF6005">
        <w:tc>
          <w:tcPr>
            <w:tcW w:w="8494" w:type="dxa"/>
          </w:tcPr>
          <w:p w14:paraId="53A84D4F" w14:textId="77777777" w:rsidR="00961145" w:rsidRPr="003124FF" w:rsidRDefault="00961145" w:rsidP="00135699">
            <w:pPr>
              <w:numPr>
                <w:ilvl w:val="0"/>
                <w:numId w:val="4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961145" w:rsidRPr="003124FF" w14:paraId="27A19472" w14:textId="77777777" w:rsidTr="18FF6005">
        <w:tc>
          <w:tcPr>
            <w:tcW w:w="8494" w:type="dxa"/>
          </w:tcPr>
          <w:p w14:paraId="0067C29C" w14:textId="77777777" w:rsidR="00961145" w:rsidRPr="003124FF" w:rsidRDefault="00961145" w:rsidP="00135699">
            <w:pPr>
              <w:numPr>
                <w:ilvl w:val="0"/>
                <w:numId w:val="4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961145" w:rsidRPr="003124FF" w14:paraId="351403EA" w14:textId="77777777" w:rsidTr="18FF6005">
        <w:tc>
          <w:tcPr>
            <w:tcW w:w="8494" w:type="dxa"/>
          </w:tcPr>
          <w:p w14:paraId="7CC88E9C" w14:textId="77777777" w:rsidR="00961145" w:rsidRPr="002D7F54" w:rsidRDefault="7008C704" w:rsidP="002D7F54">
            <w:pPr>
              <w:jc w:val="center"/>
              <w:rPr>
                <w:rFonts w:ascii="Arial" w:hAnsi="Arial" w:cs="Arial"/>
                <w:b/>
                <w:lang w:eastAsia="pt-BR"/>
              </w:rPr>
            </w:pPr>
            <w:bookmarkStart w:id="237" w:name="_Toc591165739"/>
            <w:bookmarkStart w:id="238" w:name="_Toc203269543"/>
            <w:bookmarkStart w:id="239" w:name="_Toc179378041"/>
            <w:r w:rsidRPr="002D7F54">
              <w:rPr>
                <w:rFonts w:ascii="Arial" w:hAnsi="Arial" w:cs="Arial"/>
                <w:b/>
                <w:lang w:eastAsia="pt-BR"/>
              </w:rPr>
              <w:t>Cenário Alternativo</w:t>
            </w:r>
            <w:bookmarkEnd w:id="237"/>
            <w:bookmarkEnd w:id="238"/>
            <w:bookmarkEnd w:id="239"/>
          </w:p>
        </w:tc>
      </w:tr>
      <w:tr w:rsidR="00961145" w:rsidRPr="003124FF" w14:paraId="44C39B98" w14:textId="77777777" w:rsidTr="18FF6005">
        <w:tc>
          <w:tcPr>
            <w:tcW w:w="8494" w:type="dxa"/>
          </w:tcPr>
          <w:p w14:paraId="5BE6EA9E"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961145" w:rsidRPr="003124FF" w14:paraId="4E93ADFB" w14:textId="77777777" w:rsidTr="18FF6005">
        <w:tc>
          <w:tcPr>
            <w:tcW w:w="8494" w:type="dxa"/>
          </w:tcPr>
          <w:p w14:paraId="1F34FB26" w14:textId="77777777" w:rsidR="00961145" w:rsidRPr="003124FF" w:rsidRDefault="00961145"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961145" w:rsidRPr="003124FF" w14:paraId="463D01E7" w14:textId="77777777" w:rsidTr="18FF6005">
        <w:tc>
          <w:tcPr>
            <w:tcW w:w="8494" w:type="dxa"/>
          </w:tcPr>
          <w:p w14:paraId="12865379" w14:textId="77777777" w:rsidR="00961145" w:rsidRPr="003124FF" w:rsidRDefault="00961145"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troco, se houver, e finaliza a venda.</w:t>
            </w:r>
          </w:p>
        </w:tc>
      </w:tr>
      <w:tr w:rsidR="00961145" w:rsidRPr="003124FF" w14:paraId="75F9E50B" w14:textId="77777777" w:rsidTr="18FF6005">
        <w:tc>
          <w:tcPr>
            <w:tcW w:w="8494" w:type="dxa"/>
          </w:tcPr>
          <w:p w14:paraId="2D7ED68F"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4.2 - Forma de pagamento por cartão</w:t>
            </w:r>
          </w:p>
        </w:tc>
      </w:tr>
      <w:tr w:rsidR="00961145" w:rsidRPr="003124FF" w14:paraId="12EC7855" w14:textId="77777777" w:rsidTr="18FF6005">
        <w:tc>
          <w:tcPr>
            <w:tcW w:w="8494" w:type="dxa"/>
          </w:tcPr>
          <w:p w14:paraId="0ED4C093" w14:textId="77777777" w:rsidR="00961145" w:rsidRPr="003124FF" w:rsidRDefault="00961145"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961145" w:rsidRPr="003124FF" w14:paraId="35BE1441" w14:textId="77777777" w:rsidTr="18FF6005">
        <w:tc>
          <w:tcPr>
            <w:tcW w:w="8494" w:type="dxa"/>
          </w:tcPr>
          <w:p w14:paraId="14D11FCF" w14:textId="77777777" w:rsidR="00961145" w:rsidRPr="003124FF" w:rsidRDefault="00961145"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961145" w:rsidRPr="003124FF" w14:paraId="3C188CD8" w14:textId="77777777" w:rsidTr="18FF6005">
        <w:tc>
          <w:tcPr>
            <w:tcW w:w="8494" w:type="dxa"/>
          </w:tcPr>
          <w:p w14:paraId="581BC319" w14:textId="77777777" w:rsidR="00961145" w:rsidRPr="002D7F54" w:rsidRDefault="7008C704" w:rsidP="002D7F54">
            <w:pPr>
              <w:jc w:val="center"/>
              <w:rPr>
                <w:rFonts w:ascii="Arial" w:hAnsi="Arial" w:cs="Arial"/>
                <w:b/>
                <w:lang w:eastAsia="pt-BR"/>
              </w:rPr>
            </w:pPr>
            <w:bookmarkStart w:id="240" w:name="_Toc1394333020"/>
            <w:bookmarkStart w:id="241" w:name="_Toc1578596511"/>
            <w:bookmarkStart w:id="242" w:name="_Toc179378042"/>
            <w:r w:rsidRPr="002D7F54">
              <w:rPr>
                <w:rFonts w:ascii="Arial" w:hAnsi="Arial" w:cs="Arial"/>
                <w:b/>
                <w:lang w:eastAsia="pt-BR"/>
              </w:rPr>
              <w:t>Cenários de Exceção</w:t>
            </w:r>
            <w:bookmarkEnd w:id="240"/>
            <w:bookmarkEnd w:id="241"/>
            <w:bookmarkEnd w:id="242"/>
          </w:p>
        </w:tc>
      </w:tr>
      <w:tr w:rsidR="00961145" w:rsidRPr="003124FF" w14:paraId="72E552F7" w14:textId="77777777" w:rsidTr="18FF6005">
        <w:tc>
          <w:tcPr>
            <w:tcW w:w="8494" w:type="dxa"/>
          </w:tcPr>
          <w:p w14:paraId="14E0107D"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961145" w:rsidRPr="003124FF" w14:paraId="17545EF4" w14:textId="77777777" w:rsidTr="18FF6005">
        <w:tc>
          <w:tcPr>
            <w:tcW w:w="8494" w:type="dxa"/>
          </w:tcPr>
          <w:p w14:paraId="62ACB97A" w14:textId="77777777" w:rsidR="00961145" w:rsidRPr="003124FF" w:rsidRDefault="00961145" w:rsidP="00135699">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961145" w:rsidRPr="003124FF" w14:paraId="0C9845B3" w14:textId="77777777" w:rsidTr="18FF6005">
        <w:tc>
          <w:tcPr>
            <w:tcW w:w="8494" w:type="dxa"/>
          </w:tcPr>
          <w:p w14:paraId="1ACB841E" w14:textId="77777777" w:rsidR="00961145" w:rsidRPr="002D7F54" w:rsidRDefault="7008C704" w:rsidP="002D7F54">
            <w:pPr>
              <w:jc w:val="center"/>
              <w:rPr>
                <w:rFonts w:ascii="Arial" w:hAnsi="Arial" w:cs="Arial"/>
                <w:b/>
                <w:lang w:eastAsia="pt-BR"/>
              </w:rPr>
            </w:pPr>
            <w:bookmarkStart w:id="243" w:name="_Toc462038466"/>
            <w:bookmarkStart w:id="244" w:name="_Toc430776181"/>
            <w:bookmarkStart w:id="245" w:name="_Toc179378043"/>
            <w:r w:rsidRPr="002D7F54">
              <w:rPr>
                <w:rFonts w:ascii="Arial" w:hAnsi="Arial" w:cs="Arial"/>
                <w:b/>
                <w:lang w:eastAsia="pt-BR"/>
              </w:rPr>
              <w:t>Pré-Condições</w:t>
            </w:r>
            <w:bookmarkEnd w:id="243"/>
            <w:bookmarkEnd w:id="244"/>
            <w:bookmarkEnd w:id="245"/>
          </w:p>
        </w:tc>
      </w:tr>
      <w:tr w:rsidR="00961145" w:rsidRPr="003124FF" w14:paraId="1E38748C" w14:textId="77777777" w:rsidTr="18FF6005">
        <w:tc>
          <w:tcPr>
            <w:tcW w:w="8494" w:type="dxa"/>
          </w:tcPr>
          <w:p w14:paraId="48B68C7D" w14:textId="77777777" w:rsidR="00961145" w:rsidRPr="003124FF" w:rsidRDefault="00961145"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Logar).</w:t>
            </w:r>
          </w:p>
        </w:tc>
      </w:tr>
      <w:tr w:rsidR="00961145" w:rsidRPr="003124FF" w14:paraId="6E9BEB4F" w14:textId="77777777" w:rsidTr="18FF6005">
        <w:tc>
          <w:tcPr>
            <w:tcW w:w="8494" w:type="dxa"/>
          </w:tcPr>
          <w:p w14:paraId="76DBF03A" w14:textId="77777777" w:rsidR="00961145" w:rsidRPr="003124FF" w:rsidRDefault="00961145"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961145" w:rsidRPr="003124FF" w14:paraId="6DA16820" w14:textId="77777777" w:rsidTr="18FF6005">
        <w:tc>
          <w:tcPr>
            <w:tcW w:w="8494" w:type="dxa"/>
          </w:tcPr>
          <w:p w14:paraId="6E9F3AD8" w14:textId="77777777" w:rsidR="00961145" w:rsidRPr="002D7F54" w:rsidRDefault="7008C704" w:rsidP="002D7F54">
            <w:pPr>
              <w:jc w:val="center"/>
              <w:rPr>
                <w:rFonts w:ascii="Arial" w:hAnsi="Arial" w:cs="Arial"/>
                <w:b/>
                <w:lang w:eastAsia="pt-BR"/>
              </w:rPr>
            </w:pPr>
            <w:bookmarkStart w:id="246" w:name="_Toc2092103771"/>
            <w:bookmarkStart w:id="247" w:name="_Toc862859797"/>
            <w:bookmarkStart w:id="248" w:name="_Toc179378044"/>
            <w:r w:rsidRPr="002D7F54">
              <w:rPr>
                <w:rFonts w:ascii="Arial" w:hAnsi="Arial" w:cs="Arial"/>
                <w:b/>
                <w:lang w:eastAsia="pt-BR"/>
              </w:rPr>
              <w:t>Pós-Condições</w:t>
            </w:r>
            <w:bookmarkEnd w:id="246"/>
            <w:bookmarkEnd w:id="247"/>
            <w:bookmarkEnd w:id="248"/>
          </w:p>
        </w:tc>
      </w:tr>
      <w:tr w:rsidR="00961145" w:rsidRPr="003124FF" w14:paraId="6AC0B854" w14:textId="77777777" w:rsidTr="18FF6005">
        <w:tc>
          <w:tcPr>
            <w:tcW w:w="8494" w:type="dxa"/>
          </w:tcPr>
          <w:p w14:paraId="642496F9" w14:textId="77777777" w:rsidR="00961145" w:rsidRPr="003124FF" w:rsidRDefault="00961145"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961145" w:rsidRPr="003124FF" w14:paraId="1EE95126" w14:textId="77777777" w:rsidTr="18FF6005">
        <w:tc>
          <w:tcPr>
            <w:tcW w:w="8494" w:type="dxa"/>
          </w:tcPr>
          <w:p w14:paraId="7E6C619A" w14:textId="77777777" w:rsidR="00961145" w:rsidRPr="003124FF" w:rsidRDefault="00961145"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961145" w:rsidRPr="003124FF" w14:paraId="254B3195" w14:textId="77777777" w:rsidTr="18FF6005">
        <w:tc>
          <w:tcPr>
            <w:tcW w:w="8494" w:type="dxa"/>
          </w:tcPr>
          <w:p w14:paraId="77DAF08C" w14:textId="77777777" w:rsidR="00961145" w:rsidRPr="003124FF" w:rsidRDefault="00961145"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961145" w:rsidRPr="003124FF" w14:paraId="0787E8AB" w14:textId="77777777" w:rsidTr="18FF6005">
        <w:tc>
          <w:tcPr>
            <w:tcW w:w="8494" w:type="dxa"/>
          </w:tcPr>
          <w:p w14:paraId="50B9EB62" w14:textId="77777777" w:rsidR="00961145" w:rsidRPr="003124FF" w:rsidRDefault="00961145" w:rsidP="00961145">
            <w:pPr>
              <w:rPr>
                <w:rFonts w:ascii="Arial" w:eastAsia="Times New Roman" w:hAnsi="Arial" w:cs="Arial"/>
                <w:sz w:val="24"/>
                <w:szCs w:val="24"/>
                <w:lang w:eastAsia="pt-BR"/>
              </w:rPr>
            </w:pPr>
          </w:p>
        </w:tc>
      </w:tr>
      <w:tr w:rsidR="00961145" w:rsidRPr="003124FF" w14:paraId="0247B846" w14:textId="77777777" w:rsidTr="18FF6005">
        <w:tc>
          <w:tcPr>
            <w:tcW w:w="8494" w:type="dxa"/>
          </w:tcPr>
          <w:p w14:paraId="03F5A857"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6751100F" w14:textId="77777777" w:rsidTr="18FF6005">
        <w:tc>
          <w:tcPr>
            <w:tcW w:w="8494" w:type="dxa"/>
          </w:tcPr>
          <w:p w14:paraId="1474FE6B" w14:textId="77777777" w:rsidR="00961145" w:rsidRPr="002D7F54" w:rsidRDefault="7008C704" w:rsidP="002D7F54">
            <w:pPr>
              <w:jc w:val="center"/>
              <w:rPr>
                <w:rFonts w:ascii="Arial" w:hAnsi="Arial" w:cs="Arial"/>
                <w:b/>
                <w:lang w:eastAsia="pt-BR"/>
              </w:rPr>
            </w:pPr>
            <w:bookmarkStart w:id="249" w:name="_Toc1496762692"/>
            <w:bookmarkStart w:id="250" w:name="_Toc1733030719"/>
            <w:bookmarkStart w:id="251" w:name="_Toc179378045"/>
            <w:r w:rsidRPr="002D7F54">
              <w:rPr>
                <w:rFonts w:ascii="Arial" w:hAnsi="Arial" w:cs="Arial"/>
                <w:b/>
                <w:lang w:eastAsia="pt-BR"/>
              </w:rPr>
              <w:t>Cenário Principal</w:t>
            </w:r>
            <w:bookmarkEnd w:id="249"/>
            <w:bookmarkEnd w:id="250"/>
            <w:bookmarkEnd w:id="251"/>
          </w:p>
        </w:tc>
      </w:tr>
      <w:tr w:rsidR="00961145" w:rsidRPr="003124FF" w14:paraId="185A440B" w14:textId="77777777" w:rsidTr="18FF6005">
        <w:tc>
          <w:tcPr>
            <w:tcW w:w="8494" w:type="dxa"/>
          </w:tcPr>
          <w:p w14:paraId="2BE20157" w14:textId="77777777" w:rsidR="00961145" w:rsidRPr="003124FF" w:rsidRDefault="00961145" w:rsidP="00135699">
            <w:pPr>
              <w:numPr>
                <w:ilvl w:val="0"/>
                <w:numId w:val="4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961145" w:rsidRPr="003124FF" w14:paraId="12872B23" w14:textId="77777777" w:rsidTr="18FF6005">
        <w:tc>
          <w:tcPr>
            <w:tcW w:w="8494" w:type="dxa"/>
          </w:tcPr>
          <w:p w14:paraId="59F120E1" w14:textId="77777777" w:rsidR="00961145" w:rsidRPr="003124FF" w:rsidRDefault="00961145" w:rsidP="00135699">
            <w:pPr>
              <w:numPr>
                <w:ilvl w:val="0"/>
                <w:numId w:val="4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961145" w:rsidRPr="003124FF" w14:paraId="07592B7C" w14:textId="77777777" w:rsidTr="18FF6005">
        <w:tc>
          <w:tcPr>
            <w:tcW w:w="8494" w:type="dxa"/>
          </w:tcPr>
          <w:p w14:paraId="668E978F" w14:textId="77777777" w:rsidR="00961145" w:rsidRPr="003124FF" w:rsidRDefault="00961145" w:rsidP="00135699">
            <w:pPr>
              <w:numPr>
                <w:ilvl w:val="0"/>
                <w:numId w:val="4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961145" w:rsidRPr="003124FF" w14:paraId="481DFACB" w14:textId="77777777" w:rsidTr="18FF6005">
        <w:tc>
          <w:tcPr>
            <w:tcW w:w="8494" w:type="dxa"/>
          </w:tcPr>
          <w:p w14:paraId="02E5E20F" w14:textId="77777777" w:rsidR="00961145" w:rsidRPr="003124FF" w:rsidRDefault="00961145" w:rsidP="00135699">
            <w:pPr>
              <w:numPr>
                <w:ilvl w:val="0"/>
                <w:numId w:val="4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961145" w:rsidRPr="003124FF" w14:paraId="2C3AA96B" w14:textId="77777777" w:rsidTr="18FF6005">
        <w:tc>
          <w:tcPr>
            <w:tcW w:w="8494" w:type="dxa"/>
          </w:tcPr>
          <w:p w14:paraId="412B1112" w14:textId="77777777" w:rsidR="00961145" w:rsidRPr="003124FF" w:rsidRDefault="00961145" w:rsidP="00135699">
            <w:pPr>
              <w:numPr>
                <w:ilvl w:val="0"/>
                <w:numId w:val="4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961145" w:rsidRPr="003124FF" w14:paraId="5E959C52" w14:textId="77777777" w:rsidTr="18FF6005">
        <w:tc>
          <w:tcPr>
            <w:tcW w:w="8494" w:type="dxa"/>
          </w:tcPr>
          <w:p w14:paraId="61824B74" w14:textId="77777777" w:rsidR="00961145" w:rsidRPr="002D7F54" w:rsidRDefault="7008C704" w:rsidP="002D7F54">
            <w:pPr>
              <w:jc w:val="center"/>
              <w:rPr>
                <w:rFonts w:ascii="Arial" w:hAnsi="Arial" w:cs="Arial"/>
                <w:b/>
                <w:lang w:eastAsia="pt-BR"/>
              </w:rPr>
            </w:pPr>
            <w:bookmarkStart w:id="252" w:name="_Toc1962993633"/>
            <w:bookmarkStart w:id="253" w:name="_Toc1959259945"/>
            <w:bookmarkStart w:id="254" w:name="_Toc179378046"/>
            <w:r w:rsidRPr="002D7F54">
              <w:rPr>
                <w:rFonts w:ascii="Arial" w:hAnsi="Arial" w:cs="Arial"/>
                <w:b/>
                <w:lang w:eastAsia="pt-BR"/>
              </w:rPr>
              <w:t>Cenário Alternativo</w:t>
            </w:r>
            <w:bookmarkEnd w:id="252"/>
            <w:bookmarkEnd w:id="253"/>
            <w:bookmarkEnd w:id="254"/>
          </w:p>
        </w:tc>
      </w:tr>
      <w:tr w:rsidR="00961145" w:rsidRPr="003124FF" w14:paraId="4DA87C4B" w14:textId="77777777" w:rsidTr="18FF6005">
        <w:tc>
          <w:tcPr>
            <w:tcW w:w="8494" w:type="dxa"/>
          </w:tcPr>
          <w:p w14:paraId="2C9AE74F"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Gerar relatório detalhado por produto</w:t>
            </w:r>
          </w:p>
        </w:tc>
      </w:tr>
      <w:tr w:rsidR="00961145" w:rsidRPr="003124FF" w14:paraId="674F11D1" w14:textId="77777777" w:rsidTr="18FF6005">
        <w:tc>
          <w:tcPr>
            <w:tcW w:w="8494" w:type="dxa"/>
          </w:tcPr>
          <w:p w14:paraId="53B524BC" w14:textId="77777777" w:rsidR="00961145" w:rsidRPr="003124FF" w:rsidRDefault="00961145"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961145" w:rsidRPr="003124FF" w14:paraId="37D0FF7E" w14:textId="77777777" w:rsidTr="18FF6005">
        <w:tc>
          <w:tcPr>
            <w:tcW w:w="8494" w:type="dxa"/>
          </w:tcPr>
          <w:p w14:paraId="5F6B70BE" w14:textId="77777777" w:rsidR="00961145" w:rsidRPr="003124FF" w:rsidRDefault="00961145"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conforme os filtros aplicados.</w:t>
            </w:r>
          </w:p>
        </w:tc>
      </w:tr>
      <w:tr w:rsidR="00961145" w:rsidRPr="003124FF" w14:paraId="098F5851" w14:textId="77777777" w:rsidTr="18FF6005">
        <w:tc>
          <w:tcPr>
            <w:tcW w:w="8494" w:type="dxa"/>
          </w:tcPr>
          <w:p w14:paraId="67E64FC6" w14:textId="77777777" w:rsidR="00961145" w:rsidRPr="002D7F54" w:rsidRDefault="7008C704" w:rsidP="002D7F54">
            <w:pPr>
              <w:jc w:val="center"/>
              <w:rPr>
                <w:rFonts w:ascii="Arial" w:hAnsi="Arial" w:cs="Arial"/>
                <w:b/>
                <w:lang w:eastAsia="pt-BR"/>
              </w:rPr>
            </w:pPr>
            <w:bookmarkStart w:id="255" w:name="_Toc1876303206"/>
            <w:bookmarkStart w:id="256" w:name="_Toc54874680"/>
            <w:bookmarkStart w:id="257" w:name="_Toc179378047"/>
            <w:r w:rsidRPr="002D7F54">
              <w:rPr>
                <w:rFonts w:ascii="Arial" w:hAnsi="Arial" w:cs="Arial"/>
                <w:b/>
                <w:lang w:eastAsia="pt-BR"/>
              </w:rPr>
              <w:lastRenderedPageBreak/>
              <w:t>Cenários de Exceção</w:t>
            </w:r>
            <w:bookmarkEnd w:id="255"/>
            <w:bookmarkEnd w:id="256"/>
            <w:bookmarkEnd w:id="257"/>
          </w:p>
        </w:tc>
      </w:tr>
      <w:tr w:rsidR="00961145" w:rsidRPr="003124FF" w14:paraId="21F8B485" w14:textId="77777777" w:rsidTr="18FF6005">
        <w:tc>
          <w:tcPr>
            <w:tcW w:w="8494" w:type="dxa"/>
          </w:tcPr>
          <w:p w14:paraId="5B3BD8C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geração do relatório</w:t>
            </w:r>
          </w:p>
        </w:tc>
      </w:tr>
      <w:tr w:rsidR="00961145" w:rsidRPr="003124FF" w14:paraId="67BB18E0" w14:textId="77777777" w:rsidTr="18FF6005">
        <w:tc>
          <w:tcPr>
            <w:tcW w:w="8494" w:type="dxa"/>
          </w:tcPr>
          <w:p w14:paraId="5D3224D0" w14:textId="77777777" w:rsidR="00961145" w:rsidRPr="003124FF" w:rsidRDefault="00961145" w:rsidP="00135699">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961145" w:rsidRPr="003124FF" w14:paraId="5C68A482" w14:textId="77777777" w:rsidTr="18FF6005">
        <w:tc>
          <w:tcPr>
            <w:tcW w:w="8494" w:type="dxa"/>
          </w:tcPr>
          <w:p w14:paraId="0FB63700" w14:textId="77777777" w:rsidR="00961145" w:rsidRPr="002D7F54" w:rsidRDefault="7008C704" w:rsidP="002D7F54">
            <w:pPr>
              <w:jc w:val="center"/>
              <w:rPr>
                <w:rFonts w:ascii="Arial" w:hAnsi="Arial" w:cs="Arial"/>
                <w:b/>
                <w:lang w:eastAsia="pt-BR"/>
              </w:rPr>
            </w:pPr>
            <w:bookmarkStart w:id="258" w:name="_Toc1095136460"/>
            <w:bookmarkStart w:id="259" w:name="_Toc597316086"/>
            <w:bookmarkStart w:id="260" w:name="_Toc179378048"/>
            <w:r w:rsidRPr="002D7F54">
              <w:rPr>
                <w:rFonts w:ascii="Arial" w:hAnsi="Arial" w:cs="Arial"/>
                <w:b/>
                <w:lang w:eastAsia="pt-BR"/>
              </w:rPr>
              <w:t>Pré-Condições</w:t>
            </w:r>
            <w:bookmarkEnd w:id="258"/>
            <w:bookmarkEnd w:id="259"/>
            <w:bookmarkEnd w:id="260"/>
          </w:p>
        </w:tc>
      </w:tr>
      <w:tr w:rsidR="00961145" w:rsidRPr="003124FF" w14:paraId="71469934" w14:textId="77777777" w:rsidTr="18FF6005">
        <w:tc>
          <w:tcPr>
            <w:tcW w:w="8494" w:type="dxa"/>
          </w:tcPr>
          <w:p w14:paraId="357C0132" w14:textId="77777777" w:rsidR="00961145" w:rsidRPr="003124FF" w:rsidRDefault="00961145" w:rsidP="00135699">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961145" w:rsidRPr="003124FF" w14:paraId="3AADF24C" w14:textId="77777777" w:rsidTr="18FF6005">
        <w:tc>
          <w:tcPr>
            <w:tcW w:w="8494" w:type="dxa"/>
          </w:tcPr>
          <w:p w14:paraId="3C704904" w14:textId="77777777" w:rsidR="00961145" w:rsidRPr="002D7F54" w:rsidRDefault="7008C704" w:rsidP="002D7F54">
            <w:pPr>
              <w:jc w:val="center"/>
              <w:rPr>
                <w:rFonts w:ascii="Arial" w:hAnsi="Arial" w:cs="Arial"/>
                <w:b/>
                <w:lang w:eastAsia="pt-BR"/>
              </w:rPr>
            </w:pPr>
            <w:bookmarkStart w:id="261" w:name="_Toc479997869"/>
            <w:bookmarkStart w:id="262" w:name="_Toc106747491"/>
            <w:bookmarkStart w:id="263" w:name="_Toc179378049"/>
            <w:r w:rsidRPr="002D7F54">
              <w:rPr>
                <w:rFonts w:ascii="Arial" w:hAnsi="Arial" w:cs="Arial"/>
                <w:b/>
                <w:lang w:eastAsia="pt-BR"/>
              </w:rPr>
              <w:t>Pós-Condições</w:t>
            </w:r>
            <w:bookmarkEnd w:id="261"/>
            <w:bookmarkEnd w:id="262"/>
            <w:bookmarkEnd w:id="263"/>
          </w:p>
        </w:tc>
      </w:tr>
      <w:tr w:rsidR="00961145" w:rsidRPr="003124FF" w14:paraId="19AFC783" w14:textId="77777777" w:rsidTr="18FF6005">
        <w:tc>
          <w:tcPr>
            <w:tcW w:w="8494" w:type="dxa"/>
          </w:tcPr>
          <w:p w14:paraId="3E353144" w14:textId="77777777" w:rsidR="00961145" w:rsidRPr="003124FF" w:rsidRDefault="00961145"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961145" w:rsidRPr="003124FF" w14:paraId="2BDEE369" w14:textId="77777777" w:rsidTr="18FF6005">
        <w:tc>
          <w:tcPr>
            <w:tcW w:w="8494" w:type="dxa"/>
          </w:tcPr>
          <w:p w14:paraId="07859CD9" w14:textId="77777777" w:rsidR="00961145" w:rsidRPr="003124FF" w:rsidRDefault="00961145"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20C6FDED" w14:textId="77777777" w:rsidR="00961145" w:rsidRPr="003124FF" w:rsidRDefault="00961145" w:rsidP="00961145">
      <w:pPr>
        <w:rPr>
          <w:rFonts w:ascii="Arial" w:hAnsi="Arial" w:cs="Arial"/>
          <w:sz w:val="24"/>
          <w:szCs w:val="24"/>
        </w:rPr>
      </w:pPr>
    </w:p>
    <w:p w14:paraId="50A18743" w14:textId="77777777" w:rsidR="00961145" w:rsidRPr="00961145" w:rsidRDefault="00961145" w:rsidP="00961145"/>
    <w:p w14:paraId="22B28F6D" w14:textId="77777777" w:rsidR="002B274B" w:rsidRDefault="1FE5A6E8" w:rsidP="00135699">
      <w:pPr>
        <w:pStyle w:val="Ttulo1"/>
        <w:numPr>
          <w:ilvl w:val="2"/>
          <w:numId w:val="31"/>
        </w:numPr>
        <w:spacing w:before="120" w:after="120" w:line="360" w:lineRule="auto"/>
        <w:ind w:left="0" w:firstLine="0"/>
        <w:rPr>
          <w:rFonts w:ascii="Arial" w:hAnsi="Arial" w:cs="Arial"/>
          <w:color w:val="auto"/>
          <w:sz w:val="24"/>
          <w:szCs w:val="24"/>
        </w:rPr>
      </w:pPr>
      <w:bookmarkStart w:id="264" w:name="_Toc82501497"/>
      <w:bookmarkStart w:id="265" w:name="_Toc184040785"/>
      <w:r w:rsidRPr="18FF6005">
        <w:rPr>
          <w:rFonts w:ascii="Arial" w:hAnsi="Arial" w:cs="Arial"/>
          <w:color w:val="auto"/>
          <w:sz w:val="24"/>
          <w:szCs w:val="24"/>
        </w:rPr>
        <w:t>Plano de testes</w:t>
      </w:r>
      <w:bookmarkEnd w:id="264"/>
      <w:bookmarkEnd w:id="265"/>
    </w:p>
    <w:p w14:paraId="381DE911" w14:textId="77777777" w:rsidR="001515B2" w:rsidRPr="001515B2" w:rsidRDefault="002B274B" w:rsidP="001515B2">
      <w:pPr>
        <w:pStyle w:val="PargrafodaLista"/>
        <w:spacing w:line="360" w:lineRule="auto"/>
        <w:ind w:left="360" w:firstLine="349"/>
        <w:jc w:val="both"/>
        <w:rPr>
          <w:rFonts w:ascii="Arial" w:hAnsi="Arial" w:cs="Arial"/>
          <w:b/>
          <w:bCs/>
          <w:sz w:val="24"/>
          <w:szCs w:val="24"/>
        </w:rPr>
      </w:pPr>
      <w:r w:rsidRPr="00F47BB4">
        <w:rPr>
          <w:rFonts w:ascii="Arial" w:hAnsi="Arial" w:cs="Arial"/>
          <w:sz w:val="24"/>
          <w:szCs w:val="24"/>
        </w:rPr>
        <w:t>O</w:t>
      </w:r>
      <w:r w:rsidR="001515B2">
        <w:rPr>
          <w:rFonts w:ascii="Arial" w:hAnsi="Arial" w:cs="Arial"/>
          <w:sz w:val="24"/>
          <w:szCs w:val="24"/>
        </w:rPr>
        <w:t xml:space="preserve"> </w:t>
      </w:r>
      <w:r w:rsidR="001515B2" w:rsidRPr="001515B2">
        <w:rPr>
          <w:rFonts w:ascii="Arial" w:hAnsi="Arial" w:cs="Arial"/>
          <w:b/>
          <w:bCs/>
          <w:sz w:val="24"/>
          <w:szCs w:val="24"/>
        </w:rPr>
        <w:t>Testes para o Caso de Uso: CSU01 - Verificar Estoque</w:t>
      </w:r>
    </w:p>
    <w:p w14:paraId="6E82F0D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 xml:space="preserve">Objetivo: </w:t>
      </w:r>
      <w:r w:rsidRPr="001515B2">
        <w:rPr>
          <w:rFonts w:ascii="Arial" w:hAnsi="Arial" w:cs="Arial"/>
          <w:sz w:val="24"/>
          <w:szCs w:val="24"/>
        </w:rPr>
        <w:t>Testar a funcionalidade de consulta e visualização da quantidade de produtos no estoque.</w:t>
      </w:r>
    </w:p>
    <w:p w14:paraId="305F3743"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7776A5F">
          <v:rect id="_x0000_i1044" style="width:0;height:1.5pt" o:hralign="center" o:hrstd="t" o:hr="t" fillcolor="#a0a0a0" stroked="f"/>
        </w:pict>
      </w:r>
    </w:p>
    <w:p w14:paraId="4FD7CB3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Verificar Estoque - Acesso ao Sistema</w:t>
      </w:r>
    </w:p>
    <w:p w14:paraId="249D1BC9"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3A3FB713"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Passos:</w:t>
      </w:r>
    </w:p>
    <w:p w14:paraId="395F3190"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O Gerente acessa o menu principal.</w:t>
      </w:r>
    </w:p>
    <w:p w14:paraId="13FD3D1A"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 xml:space="preserve">Seleciona a opção </w:t>
      </w:r>
      <w:r w:rsidRPr="001515B2">
        <w:rPr>
          <w:rFonts w:ascii="Arial" w:hAnsi="Arial" w:cs="Arial"/>
          <w:b/>
          <w:bCs/>
        </w:rPr>
        <w:t>Verificar Estoque</w:t>
      </w:r>
      <w:r w:rsidRPr="001515B2">
        <w:rPr>
          <w:rFonts w:ascii="Arial" w:hAnsi="Arial" w:cs="Arial"/>
        </w:rPr>
        <w:t>.</w:t>
      </w:r>
    </w:p>
    <w:p w14:paraId="751DD579"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apresenta a tela de estoque, com informações sobre a quantidade de produtos disponíveis e opções de filtragem.</w:t>
      </w:r>
    </w:p>
    <w:p w14:paraId="14938AA8"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5B38768F">
          <v:rect id="_x0000_i1045" style="width:0;height:1.5pt" o:hralign="center" o:hrstd="t" o:hr="t" fillcolor="#a0a0a0" stroked="f"/>
        </w:pict>
      </w:r>
    </w:p>
    <w:p w14:paraId="7B3B00B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Consulta por Produto ou Categoria</w:t>
      </w:r>
    </w:p>
    <w:p w14:paraId="21970A01"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3A6791B8"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Passos:</w:t>
      </w:r>
    </w:p>
    <w:p w14:paraId="324E1304"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O Gerente insere um nome ou código de produto na caixa de busca ou seleciona uma categoria.</w:t>
      </w:r>
    </w:p>
    <w:p w14:paraId="783C4BC1"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 xml:space="preserve">O Gerente pressiona o botão de </w:t>
      </w:r>
      <w:r w:rsidRPr="001515B2">
        <w:rPr>
          <w:rFonts w:ascii="Arial" w:hAnsi="Arial" w:cs="Arial"/>
          <w:b/>
          <w:bCs/>
        </w:rPr>
        <w:t>Buscar</w:t>
      </w:r>
      <w:r w:rsidRPr="001515B2">
        <w:rPr>
          <w:rFonts w:ascii="Arial" w:hAnsi="Arial" w:cs="Arial"/>
        </w:rPr>
        <w:t>.</w:t>
      </w:r>
    </w:p>
    <w:p w14:paraId="3C331A02"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retorna </w:t>
      </w:r>
      <w:proofErr w:type="gramStart"/>
      <w:r w:rsidRPr="001515B2">
        <w:rPr>
          <w:rFonts w:ascii="Arial" w:hAnsi="Arial" w:cs="Arial"/>
        </w:rPr>
        <w:t>a</w:t>
      </w:r>
      <w:proofErr w:type="gramEnd"/>
      <w:r w:rsidRPr="001515B2">
        <w:rPr>
          <w:rFonts w:ascii="Arial" w:hAnsi="Arial" w:cs="Arial"/>
        </w:rPr>
        <w:t xml:space="preserve"> quantidade de produtos disponíveis, com base no filtro inserido.</w:t>
      </w:r>
    </w:p>
    <w:p w14:paraId="0F7991FA"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02920B2">
          <v:rect id="_x0000_i1046" style="width:0;height:1.5pt" o:hralign="center" o:hrstd="t" o:hr="t" fillcolor="#a0a0a0" stroked="f"/>
        </w:pict>
      </w:r>
    </w:p>
    <w:p w14:paraId="45E1CFBA"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lastRenderedPageBreak/>
        <w:t>Caso de Teste 3: Consulta Detalhada de Produto</w:t>
      </w:r>
    </w:p>
    <w:p w14:paraId="02EAFD59"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C05EC98"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Passos:</w:t>
      </w:r>
    </w:p>
    <w:p w14:paraId="5A522B9B"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Gerente insere o nome ou código do produto.</w:t>
      </w:r>
    </w:p>
    <w:p w14:paraId="1D5FC679"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sistema exibe as informações detalhadas sobre o produto.</w:t>
      </w:r>
    </w:p>
    <w:p w14:paraId="7E4DCD18"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 xml:space="preserve">O Gerente pressiona o botão </w:t>
      </w:r>
      <w:r w:rsidRPr="001515B2">
        <w:rPr>
          <w:rFonts w:ascii="Arial" w:hAnsi="Arial" w:cs="Arial"/>
          <w:b/>
          <w:bCs/>
        </w:rPr>
        <w:t>Voltar</w:t>
      </w:r>
      <w:r w:rsidRPr="001515B2">
        <w:rPr>
          <w:rFonts w:ascii="Arial" w:hAnsi="Arial" w:cs="Arial"/>
        </w:rPr>
        <w:t>.</w:t>
      </w:r>
    </w:p>
    <w:p w14:paraId="09C21A51"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as informações detalhadas e retorna à tela principal ao </w:t>
      </w:r>
      <w:proofErr w:type="gramStart"/>
      <w:r w:rsidRPr="001515B2">
        <w:rPr>
          <w:rFonts w:ascii="Arial" w:hAnsi="Arial" w:cs="Arial"/>
        </w:rPr>
        <w:t xml:space="preserve">pressionar </w:t>
      </w:r>
      <w:r w:rsidRPr="001515B2">
        <w:rPr>
          <w:rFonts w:ascii="Arial" w:hAnsi="Arial" w:cs="Arial"/>
          <w:b/>
          <w:bCs/>
        </w:rPr>
        <w:t>Voltar</w:t>
      </w:r>
      <w:proofErr w:type="gramEnd"/>
      <w:r w:rsidRPr="001515B2">
        <w:rPr>
          <w:rFonts w:ascii="Arial" w:hAnsi="Arial" w:cs="Arial"/>
        </w:rPr>
        <w:t>.</w:t>
      </w:r>
    </w:p>
    <w:p w14:paraId="76784DFE"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4D810D9">
          <v:rect id="_x0000_i1047" style="width:0;height:1.5pt" o:hralign="center" o:hrstd="t" o:hr="t" fillcolor="#a0a0a0" stroked="f"/>
        </w:pict>
      </w:r>
    </w:p>
    <w:p w14:paraId="00550EC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4: Produto Indisponível</w:t>
      </w:r>
    </w:p>
    <w:p w14:paraId="5A2575F5"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6A2B2DA4"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Passos:</w:t>
      </w:r>
    </w:p>
    <w:p w14:paraId="1582DB8D"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pesquisa por um produto fora de estoque.</w:t>
      </w:r>
    </w:p>
    <w:p w14:paraId="582D6412"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sistema exibe uma mensagem indicando que o produto está fora de estoque.</w:t>
      </w:r>
    </w:p>
    <w:p w14:paraId="6064FB0D"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segue as sugestões do sistema (reposições ou exclusão).</w:t>
      </w:r>
    </w:p>
    <w:p w14:paraId="1D000CDF"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Voltar</w:t>
      </w:r>
      <w:proofErr w:type="gramEnd"/>
      <w:r w:rsidRPr="001515B2">
        <w:rPr>
          <w:rFonts w:ascii="Arial" w:hAnsi="Arial" w:cs="Arial"/>
        </w:rPr>
        <w:t>.</w:t>
      </w:r>
    </w:p>
    <w:p w14:paraId="25FA971D"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informa que o produto está fora de estoque e oferece opções para ação.</w:t>
      </w:r>
    </w:p>
    <w:p w14:paraId="1983EDAF"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500B39E9">
          <v:rect id="_x0000_i1048" style="width:0;height:1.5pt" o:hralign="center" o:hrstd="t" o:hr="t" fillcolor="#a0a0a0" stroked="f"/>
        </w:pict>
      </w:r>
    </w:p>
    <w:p w14:paraId="75420440"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5: Falha na Busca por Produto</w:t>
      </w:r>
    </w:p>
    <w:p w14:paraId="00A9F581"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133BF8DC"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Passos:</w:t>
      </w:r>
    </w:p>
    <w:p w14:paraId="7EC6BCBA"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O Gerente insere um código ou nome de produto inexistente.</w:t>
      </w:r>
    </w:p>
    <w:p w14:paraId="294328BD"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Buscar</w:t>
      </w:r>
      <w:proofErr w:type="gramEnd"/>
      <w:r w:rsidRPr="001515B2">
        <w:rPr>
          <w:rFonts w:ascii="Arial" w:hAnsi="Arial" w:cs="Arial"/>
        </w:rPr>
        <w:t>.</w:t>
      </w:r>
    </w:p>
    <w:p w14:paraId="107EB1F4"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não foi encontrado e retorna à tela de estoque.</w:t>
      </w:r>
    </w:p>
    <w:p w14:paraId="677DA891" w14:textId="77777777" w:rsidR="001515B2" w:rsidRDefault="001515B2" w:rsidP="001515B2">
      <w:pPr>
        <w:pStyle w:val="PargrafodaLista"/>
        <w:spacing w:line="360" w:lineRule="auto"/>
        <w:ind w:left="360" w:firstLine="349"/>
        <w:jc w:val="both"/>
        <w:rPr>
          <w:rFonts w:ascii="Arial" w:hAnsi="Arial" w:cs="Arial"/>
          <w:sz w:val="24"/>
          <w:szCs w:val="24"/>
        </w:rPr>
      </w:pPr>
    </w:p>
    <w:p w14:paraId="5AB8B517" w14:textId="77777777" w:rsidR="001515B2" w:rsidRDefault="001515B2" w:rsidP="001515B2">
      <w:pPr>
        <w:pStyle w:val="PargrafodaLista"/>
        <w:spacing w:line="360" w:lineRule="auto"/>
        <w:ind w:left="360" w:firstLine="349"/>
        <w:jc w:val="both"/>
        <w:rPr>
          <w:rFonts w:ascii="Arial" w:hAnsi="Arial" w:cs="Arial"/>
          <w:sz w:val="24"/>
          <w:szCs w:val="24"/>
        </w:rPr>
      </w:pPr>
    </w:p>
    <w:p w14:paraId="7B081B34" w14:textId="77777777" w:rsidR="001515B2" w:rsidRDefault="001515B2" w:rsidP="001515B2">
      <w:pPr>
        <w:pStyle w:val="PargrafodaLista"/>
        <w:spacing w:line="360" w:lineRule="auto"/>
        <w:ind w:left="360" w:firstLine="349"/>
        <w:jc w:val="both"/>
        <w:rPr>
          <w:rFonts w:ascii="Arial" w:hAnsi="Arial" w:cs="Arial"/>
          <w:sz w:val="24"/>
          <w:szCs w:val="24"/>
        </w:rPr>
      </w:pPr>
    </w:p>
    <w:p w14:paraId="010890A8" w14:textId="77777777" w:rsidR="001515B2" w:rsidRDefault="001515B2" w:rsidP="001515B2">
      <w:pPr>
        <w:pStyle w:val="PargrafodaLista"/>
        <w:spacing w:line="360" w:lineRule="auto"/>
        <w:ind w:left="360" w:firstLine="349"/>
        <w:jc w:val="both"/>
        <w:rPr>
          <w:rFonts w:ascii="Arial" w:hAnsi="Arial" w:cs="Arial"/>
          <w:sz w:val="24"/>
          <w:szCs w:val="24"/>
        </w:rPr>
      </w:pPr>
    </w:p>
    <w:p w14:paraId="40A22CC3" w14:textId="77777777" w:rsidR="001515B2" w:rsidRDefault="001515B2" w:rsidP="001515B2">
      <w:pPr>
        <w:pStyle w:val="PargrafodaLista"/>
        <w:spacing w:line="360" w:lineRule="auto"/>
        <w:ind w:left="360" w:firstLine="349"/>
        <w:jc w:val="both"/>
        <w:rPr>
          <w:rFonts w:ascii="Arial" w:hAnsi="Arial" w:cs="Arial"/>
          <w:sz w:val="24"/>
          <w:szCs w:val="24"/>
        </w:rPr>
      </w:pPr>
    </w:p>
    <w:p w14:paraId="289C035E" w14:textId="77777777" w:rsidR="001515B2" w:rsidRDefault="001515B2" w:rsidP="001515B2">
      <w:pPr>
        <w:pStyle w:val="PargrafodaLista"/>
        <w:spacing w:line="360" w:lineRule="auto"/>
        <w:ind w:left="360" w:firstLine="349"/>
        <w:jc w:val="both"/>
        <w:rPr>
          <w:rFonts w:ascii="Arial" w:hAnsi="Arial" w:cs="Arial"/>
          <w:sz w:val="24"/>
          <w:szCs w:val="24"/>
        </w:rPr>
      </w:pPr>
    </w:p>
    <w:p w14:paraId="0439F9E1" w14:textId="77777777" w:rsidR="001515B2" w:rsidRDefault="001515B2" w:rsidP="001515B2">
      <w:pPr>
        <w:pStyle w:val="PargrafodaLista"/>
        <w:spacing w:line="360" w:lineRule="auto"/>
        <w:ind w:left="360" w:firstLine="349"/>
        <w:jc w:val="both"/>
        <w:rPr>
          <w:rFonts w:ascii="Arial" w:hAnsi="Arial" w:cs="Arial"/>
          <w:sz w:val="24"/>
          <w:szCs w:val="24"/>
        </w:rPr>
      </w:pPr>
    </w:p>
    <w:p w14:paraId="3F33E037"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59B97AC2">
          <v:rect id="_x0000_i1049" style="width:0;height:1.5pt" o:hralign="center" o:hrstd="t" o:hr="t" fillcolor="#a0a0a0" stroked="f"/>
        </w:pict>
      </w:r>
    </w:p>
    <w:p w14:paraId="442D6FA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lastRenderedPageBreak/>
        <w:t>Testes para o Caso de Uso: CSU02 - Cadastrar Produtos</w:t>
      </w:r>
    </w:p>
    <w:p w14:paraId="1E21330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cadastro de novos produtos no sistema.</w:t>
      </w:r>
    </w:p>
    <w:p w14:paraId="7AB094AC"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BA73985">
          <v:rect id="_x0000_i1050" style="width:0;height:1.5pt" o:hralign="center" o:hrstd="t" o:hr="t" fillcolor="#a0a0a0" stroked="f"/>
        </w:pict>
      </w:r>
    </w:p>
    <w:p w14:paraId="63447C9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Cadastro de Novo Produto</w:t>
      </w:r>
    </w:p>
    <w:p w14:paraId="556CEBFF"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4EA67D7D"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Passos:</w:t>
      </w:r>
    </w:p>
    <w:p w14:paraId="6428F4CE"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Cadastrar Produtos</w:t>
      </w:r>
      <w:r w:rsidRPr="001515B2">
        <w:rPr>
          <w:rFonts w:ascii="Arial" w:hAnsi="Arial" w:cs="Arial"/>
        </w:rPr>
        <w:t>.</w:t>
      </w:r>
    </w:p>
    <w:p w14:paraId="12447F38"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Preenche os campos obrigatórios (nome, descrição, quantidade, preço, código).</w:t>
      </w:r>
    </w:p>
    <w:p w14:paraId="68D14EE6"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40CCB94D"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os dados e salva o novo produto no banco de dados.</w:t>
      </w:r>
    </w:p>
    <w:p w14:paraId="08EDA075"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9568361">
          <v:rect id="_x0000_i1051" style="width:0;height:1.5pt" o:hralign="center" o:hrstd="t" o:hr="t" fillcolor="#a0a0a0" stroked="f"/>
        </w:pict>
      </w:r>
    </w:p>
    <w:p w14:paraId="1F31680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Produto Já Cadastrado</w:t>
      </w:r>
    </w:p>
    <w:p w14:paraId="45714909"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260BAC59"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Passos:</w:t>
      </w:r>
    </w:p>
    <w:p w14:paraId="28DF9026"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O Gerente tenta cadastrar um produto com código já existente.</w:t>
      </w:r>
    </w:p>
    <w:p w14:paraId="23A9D607"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45848450" w14:textId="77777777" w:rsidR="001515B2" w:rsidRPr="001515B2" w:rsidRDefault="001515B2" w:rsidP="001515B2">
      <w:pPr>
        <w:pStyle w:val="PargrafodaLista"/>
        <w:numPr>
          <w:ilvl w:val="0"/>
          <w:numId w:val="58"/>
        </w:numPr>
        <w:spacing w:line="360" w:lineRule="auto"/>
        <w:jc w:val="both"/>
        <w:rPr>
          <w:rFonts w:ascii="Arial" w:hAnsi="Arial" w:cs="Arial"/>
          <w:sz w:val="24"/>
          <w:szCs w:val="24"/>
        </w:rPr>
      </w:pPr>
      <w:r w:rsidRPr="001515B2">
        <w:rPr>
          <w:rFonts w:ascii="Arial" w:hAnsi="Arial" w:cs="Arial"/>
          <w:b/>
          <w:bCs/>
        </w:rPr>
        <w:t>Resultado:</w:t>
      </w:r>
      <w:r w:rsidRPr="001515B2">
        <w:rPr>
          <w:rFonts w:ascii="Arial" w:hAnsi="Arial" w:cs="Arial"/>
        </w:rPr>
        <w:t xml:space="preserve"> O sistema exibe uma mensagem indicando que o produto já está cadastrado e retorna à tela de cadastro</w:t>
      </w:r>
      <w:r w:rsidRPr="001515B2">
        <w:rPr>
          <w:rFonts w:ascii="Arial" w:hAnsi="Arial" w:cs="Arial"/>
          <w:sz w:val="24"/>
          <w:szCs w:val="24"/>
        </w:rPr>
        <w:t>.</w:t>
      </w:r>
    </w:p>
    <w:p w14:paraId="07D4CCA1"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6FACE79">
          <v:rect id="_x0000_i1052" style="width:0;height:1.5pt" o:hralign="center" o:hrstd="t" o:hr="t" fillcolor="#a0a0a0" stroked="f"/>
        </w:pict>
      </w:r>
    </w:p>
    <w:p w14:paraId="09BAEE9E"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Falha na Validação dos Dados</w:t>
      </w:r>
    </w:p>
    <w:p w14:paraId="6360EABA"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1819DEC7"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Passos:</w:t>
      </w:r>
    </w:p>
    <w:p w14:paraId="33843FC7"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O Gerente deixa um campo obrigatório em branco (exemplo: código do produto).</w:t>
      </w:r>
    </w:p>
    <w:p w14:paraId="738F73B5"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6156CC5B"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solicitando o preenchimento do campo obrigatório e retorna à tela de cadastro.</w:t>
      </w:r>
    </w:p>
    <w:p w14:paraId="59EAA496"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ECFAE34">
          <v:rect id="_x0000_i1053" style="width:0;height:1.5pt" o:hralign="center" o:hrstd="t" o:hr="t" fillcolor="#a0a0a0" stroked="f"/>
        </w:pict>
      </w:r>
    </w:p>
    <w:p w14:paraId="19B8ED0E"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CSU03 - Logar</w:t>
      </w:r>
    </w:p>
    <w:p w14:paraId="666AEE6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autenticação de usuários.</w:t>
      </w:r>
    </w:p>
    <w:p w14:paraId="2F48C7BA"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05AEE37">
          <v:rect id="_x0000_i1054" style="width:0;height:1.5pt" o:hralign="center" o:hrstd="t" o:hr="t" fillcolor="#a0a0a0" stroked="f"/>
        </w:pict>
      </w:r>
    </w:p>
    <w:p w14:paraId="1622EA0A"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Login com Sucesso</w:t>
      </w:r>
    </w:p>
    <w:p w14:paraId="54792F57"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usuário (Gerente ou Caixa) deve estar cadastrado no sistema.</w:t>
      </w:r>
    </w:p>
    <w:p w14:paraId="4819EECD"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lastRenderedPageBreak/>
        <w:t>Passos:</w:t>
      </w:r>
    </w:p>
    <w:p w14:paraId="25EB1247"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O usuário acessa o sistema e insere o login e a senha corretos.</w:t>
      </w:r>
    </w:p>
    <w:p w14:paraId="46290589"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2EC62725"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as credenciais e abre a tela principal.</w:t>
      </w:r>
    </w:p>
    <w:p w14:paraId="02D89022"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B71680E">
          <v:rect id="_x0000_i1055" style="width:0;height:1.5pt" o:hralign="center" o:hrstd="t" o:hr="t" fillcolor="#a0a0a0" stroked="f"/>
        </w:pict>
      </w:r>
    </w:p>
    <w:p w14:paraId="491E2C16"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Validação do Login ou Senha</w:t>
      </w:r>
    </w:p>
    <w:p w14:paraId="258E29A1"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usuário (Gerente ou Caixa) deve estar cadastrado no sistema.</w:t>
      </w:r>
    </w:p>
    <w:p w14:paraId="59DFC39A"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Passos:</w:t>
      </w:r>
    </w:p>
    <w:p w14:paraId="785FDB09"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O usuário insere um login ou senha incorretos.</w:t>
      </w:r>
    </w:p>
    <w:p w14:paraId="1062DE49"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3BF64D4B"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novas tentativas.</w:t>
      </w:r>
    </w:p>
    <w:p w14:paraId="7300079E"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8B1C425">
          <v:rect id="_x0000_i1056" style="width:0;height:1.5pt" o:hralign="center" o:hrstd="t" o:hr="t" fillcolor="#a0a0a0" stroked="f"/>
        </w:pict>
      </w:r>
    </w:p>
    <w:p w14:paraId="63311C4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CSU04 - Realizar Vendas</w:t>
      </w:r>
    </w:p>
    <w:p w14:paraId="6E16AE93"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registro de vendas realizadas.</w:t>
      </w:r>
    </w:p>
    <w:p w14:paraId="773434FC"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6BE8640">
          <v:rect id="_x0000_i1057" style="width:0;height:1.5pt" o:hralign="center" o:hrstd="t" o:hr="t" fillcolor="#a0a0a0" stroked="f"/>
        </w:pict>
      </w:r>
    </w:p>
    <w:p w14:paraId="28E1A3DB"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Realizar Venda</w:t>
      </w:r>
    </w:p>
    <w:p w14:paraId="7357C938"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09CF602F"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Passos:</w:t>
      </w:r>
    </w:p>
    <w:p w14:paraId="73A9A1D8"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 xml:space="preserve">O Caixa acessa o menu </w:t>
      </w:r>
      <w:r w:rsidRPr="001515B2">
        <w:rPr>
          <w:rFonts w:ascii="Arial" w:hAnsi="Arial" w:cs="Arial"/>
          <w:b/>
          <w:bCs/>
        </w:rPr>
        <w:t>Vendas</w:t>
      </w:r>
      <w:r w:rsidRPr="001515B2">
        <w:rPr>
          <w:rFonts w:ascii="Arial" w:hAnsi="Arial" w:cs="Arial"/>
        </w:rPr>
        <w:t xml:space="preserve"> e seleciona </w:t>
      </w:r>
      <w:r w:rsidRPr="001515B2">
        <w:rPr>
          <w:rFonts w:ascii="Arial" w:hAnsi="Arial" w:cs="Arial"/>
          <w:b/>
          <w:bCs/>
        </w:rPr>
        <w:t>Realizar Venda</w:t>
      </w:r>
      <w:r w:rsidRPr="001515B2">
        <w:rPr>
          <w:rFonts w:ascii="Arial" w:hAnsi="Arial" w:cs="Arial"/>
        </w:rPr>
        <w:t>.</w:t>
      </w:r>
    </w:p>
    <w:p w14:paraId="4DB2D334"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Preenche os dados do cliente e seleciona os produtos vendidos.</w:t>
      </w:r>
    </w:p>
    <w:p w14:paraId="605D55EB"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sistema calcula o valor total e exibe as opções de pagamento.</w:t>
      </w:r>
    </w:p>
    <w:p w14:paraId="77B60504"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Caixa seleciona a forma de pagamento e finaliza a venda.</w:t>
      </w:r>
    </w:p>
    <w:p w14:paraId="1CEB52D5"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finaliza a venda e atualiza o estoque.</w:t>
      </w:r>
    </w:p>
    <w:p w14:paraId="0AD569E8"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63111AD">
          <v:rect id="_x0000_i1058" style="width:0;height:1.5pt" o:hralign="center" o:hrstd="t" o:hr="t" fillcolor="#a0a0a0" stroked="f"/>
        </w:pict>
      </w:r>
    </w:p>
    <w:p w14:paraId="384CA96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Forma de Pagamento em Dinheiro</w:t>
      </w:r>
    </w:p>
    <w:p w14:paraId="700C5A4A"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24F0C2B8"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Passos:</w:t>
      </w:r>
    </w:p>
    <w:p w14:paraId="436ACDCF"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 xml:space="preserve">O Caixa seleciona a opção </w:t>
      </w:r>
      <w:r w:rsidRPr="001515B2">
        <w:rPr>
          <w:rFonts w:ascii="Arial" w:hAnsi="Arial" w:cs="Arial"/>
          <w:b/>
          <w:bCs/>
        </w:rPr>
        <w:t>Dinheiro</w:t>
      </w:r>
      <w:r w:rsidRPr="001515B2">
        <w:rPr>
          <w:rFonts w:ascii="Arial" w:hAnsi="Arial" w:cs="Arial"/>
        </w:rPr>
        <w:t>.</w:t>
      </w:r>
    </w:p>
    <w:p w14:paraId="7366442E"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Caixa insere o valor recebido.</w:t>
      </w:r>
    </w:p>
    <w:p w14:paraId="35528B94"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sistema calcula o troco e finaliza a venda.</w:t>
      </w:r>
    </w:p>
    <w:p w14:paraId="3AC171C6"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calcula corretamente o troco e finaliza a venda.</w:t>
      </w:r>
    </w:p>
    <w:p w14:paraId="2A369DEF"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537FFE2D">
          <v:rect id="_x0000_i1059" style="width:0;height:1.5pt" o:hralign="center" o:hrstd="t" o:hr="t" fillcolor="#a0a0a0" stroked="f"/>
        </w:pict>
      </w:r>
    </w:p>
    <w:p w14:paraId="0C55ADF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Produto Indisponível no Estoque</w:t>
      </w:r>
    </w:p>
    <w:p w14:paraId="4DFFDC42"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lastRenderedPageBreak/>
        <w:t>Pré-condições:</w:t>
      </w:r>
      <w:r w:rsidRPr="001515B2">
        <w:rPr>
          <w:rFonts w:ascii="Arial" w:hAnsi="Arial" w:cs="Arial"/>
        </w:rPr>
        <w:t xml:space="preserve"> O Caixa deve estar autenticado no sistema (CSU03 - Logar) e o caixa deve estar aberto.</w:t>
      </w:r>
    </w:p>
    <w:p w14:paraId="6BB1AFA8"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Passos:</w:t>
      </w:r>
    </w:p>
    <w:p w14:paraId="1AACBE83"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O Caixa seleciona um produto que não está disponível no estoque.</w:t>
      </w:r>
    </w:p>
    <w:p w14:paraId="70157271"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 xml:space="preserve">O Caixa pressiona </w:t>
      </w:r>
      <w:r w:rsidRPr="001515B2">
        <w:rPr>
          <w:rFonts w:ascii="Arial" w:hAnsi="Arial" w:cs="Arial"/>
          <w:b/>
          <w:bCs/>
        </w:rPr>
        <w:t>Realizar Venda</w:t>
      </w:r>
      <w:r w:rsidRPr="001515B2">
        <w:rPr>
          <w:rFonts w:ascii="Arial" w:hAnsi="Arial" w:cs="Arial"/>
        </w:rPr>
        <w:t>.</w:t>
      </w:r>
    </w:p>
    <w:p w14:paraId="01D44481"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está fora de estoque e retorna à tela de vendas.</w:t>
      </w:r>
    </w:p>
    <w:p w14:paraId="4754A842"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046E693">
          <v:rect id="_x0000_i1060" style="width:0;height:1.5pt" o:hralign="center" o:hrstd="t" o:hr="t" fillcolor="#a0a0a0" stroked="f"/>
        </w:pict>
      </w:r>
    </w:p>
    <w:p w14:paraId="15C7C9F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CSU05 - Gerar Relatórios</w:t>
      </w:r>
    </w:p>
    <w:p w14:paraId="2C9AE47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geração de relatórios de vendas, produtos e estoque.</w:t>
      </w:r>
    </w:p>
    <w:p w14:paraId="4D3C6341"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B089A9F">
          <v:rect id="_x0000_i1061" style="width:0;height:1.5pt" o:hralign="center" o:hrstd="t" o:hr="t" fillcolor="#a0a0a0" stroked="f"/>
        </w:pict>
      </w:r>
    </w:p>
    <w:p w14:paraId="20B8984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Gerar Relatório de Vendas</w:t>
      </w:r>
    </w:p>
    <w:p w14:paraId="64B658DE"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427C39A1"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Passos:</w:t>
      </w:r>
    </w:p>
    <w:p w14:paraId="32BBAE6E"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Relatórios</w:t>
      </w:r>
      <w:r w:rsidRPr="001515B2">
        <w:rPr>
          <w:rFonts w:ascii="Arial" w:hAnsi="Arial" w:cs="Arial"/>
        </w:rPr>
        <w:t xml:space="preserve"> e seleciona </w:t>
      </w:r>
      <w:r w:rsidRPr="001515B2">
        <w:rPr>
          <w:rFonts w:ascii="Arial" w:hAnsi="Arial" w:cs="Arial"/>
          <w:b/>
          <w:bCs/>
        </w:rPr>
        <w:t>Gerar Relatório</w:t>
      </w:r>
      <w:r w:rsidRPr="001515B2">
        <w:rPr>
          <w:rFonts w:ascii="Arial" w:hAnsi="Arial" w:cs="Arial"/>
        </w:rPr>
        <w:t>.</w:t>
      </w:r>
    </w:p>
    <w:p w14:paraId="651F7CBD"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escolhe </w:t>
      </w:r>
      <w:r w:rsidRPr="001515B2">
        <w:rPr>
          <w:rFonts w:ascii="Arial" w:hAnsi="Arial" w:cs="Arial"/>
          <w:b/>
          <w:bCs/>
        </w:rPr>
        <w:t>Relatório de Vendas</w:t>
      </w:r>
      <w:r w:rsidRPr="001515B2">
        <w:rPr>
          <w:rFonts w:ascii="Arial" w:hAnsi="Arial" w:cs="Arial"/>
        </w:rPr>
        <w:t xml:space="preserve"> e aplica os filtros desejados (período, produto, etc.).</w:t>
      </w:r>
    </w:p>
    <w:p w14:paraId="04014325"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O sistema gera o relatório.</w:t>
      </w:r>
    </w:p>
    <w:p w14:paraId="3F7985CF"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gera o relatório de vendas conforme os filtros aplicados.</w:t>
      </w:r>
    </w:p>
    <w:p w14:paraId="340F25D9"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420C477">
          <v:rect id="_x0000_i1062" style="width:0;height:1.5pt" o:hralign="center" o:hrstd="t" o:hr="t" fillcolor="#a0a0a0" stroked="f"/>
        </w:pict>
      </w:r>
    </w:p>
    <w:p w14:paraId="442BD2E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Geração do Relatório</w:t>
      </w:r>
    </w:p>
    <w:p w14:paraId="60466598"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7B46039"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Passos:</w:t>
      </w:r>
    </w:p>
    <w:p w14:paraId="2DDC22AE" w14:textId="77777777" w:rsidR="001515B2" w:rsidRPr="001515B2" w:rsidRDefault="001515B2" w:rsidP="001515B2">
      <w:pPr>
        <w:pStyle w:val="PargrafodaLista"/>
        <w:numPr>
          <w:ilvl w:val="1"/>
          <w:numId w:val="66"/>
        </w:numPr>
        <w:spacing w:line="360" w:lineRule="auto"/>
        <w:jc w:val="both"/>
        <w:rPr>
          <w:rFonts w:ascii="Arial" w:hAnsi="Arial" w:cs="Arial"/>
        </w:rPr>
      </w:pPr>
      <w:r w:rsidRPr="001515B2">
        <w:rPr>
          <w:rFonts w:ascii="Arial" w:hAnsi="Arial" w:cs="Arial"/>
        </w:rPr>
        <w:t>O Gerente tenta gerar um relatório com um erro de sistema (exemplo: falha de conexão com o banco de dados).</w:t>
      </w:r>
    </w:p>
    <w:p w14:paraId="712B3AFC"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que o Gerente tente novamente.</w:t>
      </w:r>
    </w:p>
    <w:p w14:paraId="37351E9E" w14:textId="2282C438" w:rsidR="002B274B" w:rsidRPr="00F47BB4" w:rsidRDefault="002B274B" w:rsidP="002B274B">
      <w:pPr>
        <w:spacing w:line="360" w:lineRule="auto"/>
        <w:jc w:val="both"/>
        <w:rPr>
          <w:rFonts w:ascii="Arial" w:hAnsi="Arial" w:cs="Arial"/>
          <w:sz w:val="24"/>
          <w:szCs w:val="24"/>
        </w:rPr>
      </w:pPr>
      <w:r w:rsidRPr="00F47BB4">
        <w:rPr>
          <w:rFonts w:ascii="Arial" w:hAnsi="Arial" w:cs="Arial"/>
          <w:sz w:val="24"/>
          <w:szCs w:val="24"/>
        </w:rPr>
        <w:t xml:space="preserve"> </w:t>
      </w:r>
    </w:p>
    <w:p w14:paraId="673A6D72" w14:textId="16F412FF" w:rsidR="002B274B" w:rsidRDefault="1FE5A6E8" w:rsidP="00135699">
      <w:pPr>
        <w:pStyle w:val="Ttulo1"/>
        <w:numPr>
          <w:ilvl w:val="2"/>
          <w:numId w:val="31"/>
        </w:numPr>
        <w:spacing w:before="120" w:after="120" w:line="360" w:lineRule="auto"/>
        <w:ind w:left="0" w:firstLine="0"/>
        <w:rPr>
          <w:rFonts w:ascii="Arial" w:hAnsi="Arial" w:cs="Arial"/>
          <w:color w:val="auto"/>
          <w:sz w:val="24"/>
          <w:szCs w:val="24"/>
        </w:rPr>
      </w:pPr>
      <w:bookmarkStart w:id="266" w:name="_Toc396448668"/>
      <w:bookmarkStart w:id="267" w:name="_Toc184040786"/>
      <w:proofErr w:type="spellStart"/>
      <w:r w:rsidRPr="18FF6005">
        <w:rPr>
          <w:rFonts w:ascii="Arial" w:hAnsi="Arial" w:cs="Arial"/>
          <w:color w:val="auto"/>
          <w:sz w:val="24"/>
          <w:szCs w:val="24"/>
        </w:rPr>
        <w:lastRenderedPageBreak/>
        <w:t>Kanban</w:t>
      </w:r>
      <w:proofErr w:type="spellEnd"/>
      <w:r w:rsidRPr="18FF6005">
        <w:rPr>
          <w:rFonts w:ascii="Arial" w:hAnsi="Arial" w:cs="Arial"/>
          <w:color w:val="auto"/>
          <w:sz w:val="24"/>
          <w:szCs w:val="24"/>
        </w:rPr>
        <w:t xml:space="preserve"> e Retrospectiva</w:t>
      </w:r>
      <w:bookmarkEnd w:id="266"/>
      <w:bookmarkEnd w:id="267"/>
    </w:p>
    <w:p w14:paraId="36D14481" w14:textId="37591558" w:rsidR="00037E9F" w:rsidRPr="00037E9F" w:rsidRDefault="00037E9F" w:rsidP="00037E9F">
      <w:r w:rsidRPr="00F6478F">
        <w:rPr>
          <w:noProof/>
        </w:rPr>
        <w:drawing>
          <wp:anchor distT="0" distB="0" distL="114300" distR="114300" simplePos="0" relativeHeight="251660288" behindDoc="0" locked="0" layoutInCell="1" allowOverlap="1" wp14:anchorId="2FFCADB5" wp14:editId="6FF85DA9">
            <wp:simplePos x="0" y="0"/>
            <wp:positionH relativeFrom="margin">
              <wp:align>left</wp:align>
            </wp:positionH>
            <wp:positionV relativeFrom="paragraph">
              <wp:posOffset>5095</wp:posOffset>
            </wp:positionV>
            <wp:extent cx="4646295" cy="4294505"/>
            <wp:effectExtent l="0" t="0" r="1905"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6295" cy="4294505"/>
                    </a:xfrm>
                    <a:prstGeom prst="rect">
                      <a:avLst/>
                    </a:prstGeom>
                  </pic:spPr>
                </pic:pic>
              </a:graphicData>
            </a:graphic>
            <wp14:sizeRelH relativeFrom="page">
              <wp14:pctWidth>0</wp14:pctWidth>
            </wp14:sizeRelH>
            <wp14:sizeRelV relativeFrom="page">
              <wp14:pctHeight>0</wp14:pctHeight>
            </wp14:sizeRelV>
          </wp:anchor>
        </w:drawing>
      </w:r>
    </w:p>
    <w:p w14:paraId="0BACF4DF" w14:textId="153DEC4C" w:rsidR="00961145" w:rsidRDefault="00961145" w:rsidP="00961145"/>
    <w:p w14:paraId="039ED483" w14:textId="7F4B6234" w:rsidR="00037E9F" w:rsidRDefault="00037E9F" w:rsidP="00961145"/>
    <w:p w14:paraId="0A036313" w14:textId="3EFC7EE2" w:rsidR="00037E9F" w:rsidRDefault="00037E9F" w:rsidP="00961145"/>
    <w:p w14:paraId="779C79AB" w14:textId="48F47F98" w:rsidR="00037E9F" w:rsidRDefault="00037E9F" w:rsidP="00961145"/>
    <w:p w14:paraId="00D98D50" w14:textId="12E292CD" w:rsidR="00037E9F" w:rsidRPr="00961145" w:rsidRDefault="00037E9F" w:rsidP="00961145"/>
    <w:p w14:paraId="53C75E31" w14:textId="2489582C" w:rsidR="00961145" w:rsidRPr="00961145" w:rsidRDefault="00037E9F" w:rsidP="00961145">
      <w:r w:rsidRPr="00037E9F">
        <w:rPr>
          <w:noProof/>
        </w:rPr>
        <w:drawing>
          <wp:anchor distT="0" distB="0" distL="114300" distR="114300" simplePos="0" relativeHeight="251661312" behindDoc="0" locked="0" layoutInCell="1" allowOverlap="1" wp14:anchorId="6010BA20" wp14:editId="3A0E1F51">
            <wp:simplePos x="0" y="0"/>
            <wp:positionH relativeFrom="margin">
              <wp:align>left</wp:align>
            </wp:positionH>
            <wp:positionV relativeFrom="paragraph">
              <wp:posOffset>2387305</wp:posOffset>
            </wp:positionV>
            <wp:extent cx="4646295" cy="4147820"/>
            <wp:effectExtent l="0" t="0" r="1905" b="508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46295" cy="4147820"/>
                    </a:xfrm>
                    <a:prstGeom prst="rect">
                      <a:avLst/>
                    </a:prstGeom>
                  </pic:spPr>
                </pic:pic>
              </a:graphicData>
            </a:graphic>
            <wp14:sizeRelH relativeFrom="page">
              <wp14:pctWidth>0</wp14:pctWidth>
            </wp14:sizeRelH>
            <wp14:sizeRelV relativeFrom="page">
              <wp14:pctHeight>0</wp14:pctHeight>
            </wp14:sizeRelV>
          </wp:anchor>
        </w:drawing>
      </w:r>
    </w:p>
    <w:p w14:paraId="4583AE80" w14:textId="52791BCA" w:rsidR="0047107E" w:rsidRDefault="00961145" w:rsidP="002B274B">
      <w:r w:rsidRPr="00961145">
        <w:rPr>
          <w:noProof/>
        </w:rPr>
        <w:lastRenderedPageBreak/>
        <w:drawing>
          <wp:inline distT="0" distB="0" distL="0" distR="0" wp14:anchorId="0989D549" wp14:editId="4074E284">
            <wp:extent cx="5579745" cy="3834765"/>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834765"/>
                    </a:xfrm>
                    <a:prstGeom prst="rect">
                      <a:avLst/>
                    </a:prstGeom>
                  </pic:spPr>
                </pic:pic>
              </a:graphicData>
            </a:graphic>
          </wp:inline>
        </w:drawing>
      </w:r>
    </w:p>
    <w:p w14:paraId="5B82D783" w14:textId="77777777" w:rsidR="00F858F1" w:rsidRPr="0047107E" w:rsidRDefault="00F858F1" w:rsidP="002B274B"/>
    <w:p w14:paraId="4988E91E" w14:textId="77777777" w:rsidR="002B274B" w:rsidRPr="002B274B" w:rsidRDefault="002B274B" w:rsidP="00135699">
      <w:pPr>
        <w:pStyle w:val="PargrafodaLista"/>
        <w:keepNext/>
        <w:keepLines/>
        <w:numPr>
          <w:ilvl w:val="0"/>
          <w:numId w:val="4"/>
        </w:numPr>
        <w:spacing w:before="120" w:after="120" w:line="360" w:lineRule="auto"/>
        <w:contextualSpacing w:val="0"/>
        <w:outlineLvl w:val="0"/>
        <w:rPr>
          <w:rFonts w:ascii="Arial" w:eastAsiaTheme="majorEastAsia" w:hAnsi="Arial" w:cs="Arial"/>
          <w:b/>
          <w:bCs/>
          <w:vanish/>
          <w:sz w:val="24"/>
          <w:szCs w:val="24"/>
        </w:rPr>
      </w:pPr>
      <w:bookmarkStart w:id="268" w:name="_Toc179377975"/>
      <w:bookmarkStart w:id="269" w:name="_Toc179378053"/>
      <w:bookmarkStart w:id="270" w:name="_Toc179378131"/>
      <w:bookmarkStart w:id="271" w:name="_Toc179378274"/>
      <w:bookmarkStart w:id="272" w:name="_Toc179378454"/>
      <w:bookmarkStart w:id="273" w:name="_Toc179378508"/>
      <w:bookmarkStart w:id="274" w:name="_Toc181988592"/>
      <w:bookmarkStart w:id="275" w:name="_Toc181992337"/>
      <w:bookmarkStart w:id="276" w:name="_Toc184040569"/>
      <w:bookmarkStart w:id="277" w:name="_Toc184040678"/>
      <w:bookmarkStart w:id="278" w:name="_Toc184040787"/>
      <w:bookmarkEnd w:id="268"/>
      <w:bookmarkEnd w:id="269"/>
      <w:bookmarkEnd w:id="270"/>
      <w:bookmarkEnd w:id="271"/>
      <w:bookmarkEnd w:id="272"/>
      <w:bookmarkEnd w:id="273"/>
      <w:bookmarkEnd w:id="274"/>
      <w:bookmarkEnd w:id="275"/>
      <w:bookmarkEnd w:id="276"/>
      <w:bookmarkEnd w:id="277"/>
      <w:bookmarkEnd w:id="278"/>
    </w:p>
    <w:p w14:paraId="2463FF76" w14:textId="77777777" w:rsidR="002B274B" w:rsidRPr="002B274B" w:rsidRDefault="002B274B" w:rsidP="00135699">
      <w:pPr>
        <w:pStyle w:val="PargrafodaLista"/>
        <w:keepNext/>
        <w:keepLines/>
        <w:numPr>
          <w:ilvl w:val="1"/>
          <w:numId w:val="4"/>
        </w:numPr>
        <w:spacing w:before="120" w:after="120" w:line="360" w:lineRule="auto"/>
        <w:contextualSpacing w:val="0"/>
        <w:outlineLvl w:val="0"/>
        <w:rPr>
          <w:rFonts w:ascii="Arial" w:eastAsiaTheme="majorEastAsia" w:hAnsi="Arial" w:cs="Arial"/>
          <w:b/>
          <w:bCs/>
          <w:vanish/>
          <w:sz w:val="24"/>
          <w:szCs w:val="24"/>
        </w:rPr>
      </w:pPr>
      <w:bookmarkStart w:id="279" w:name="_Toc179377976"/>
      <w:bookmarkStart w:id="280" w:name="_Toc179378054"/>
      <w:bookmarkStart w:id="281" w:name="_Toc179378132"/>
      <w:bookmarkStart w:id="282" w:name="_Toc179378275"/>
      <w:bookmarkStart w:id="283" w:name="_Toc179378455"/>
      <w:bookmarkStart w:id="284" w:name="_Toc179378509"/>
      <w:bookmarkStart w:id="285" w:name="_Toc181988593"/>
      <w:bookmarkStart w:id="286" w:name="_Toc181992338"/>
      <w:bookmarkStart w:id="287" w:name="_Toc184040570"/>
      <w:bookmarkStart w:id="288" w:name="_Toc184040679"/>
      <w:bookmarkStart w:id="289" w:name="_Toc184040788"/>
      <w:bookmarkEnd w:id="279"/>
      <w:bookmarkEnd w:id="280"/>
      <w:bookmarkEnd w:id="281"/>
      <w:bookmarkEnd w:id="282"/>
      <w:bookmarkEnd w:id="283"/>
      <w:bookmarkEnd w:id="284"/>
      <w:bookmarkEnd w:id="285"/>
      <w:bookmarkEnd w:id="286"/>
      <w:bookmarkEnd w:id="287"/>
      <w:bookmarkEnd w:id="288"/>
      <w:bookmarkEnd w:id="289"/>
    </w:p>
    <w:p w14:paraId="169D9DA6" w14:textId="77777777" w:rsidR="00F858F1" w:rsidRPr="00F858F1" w:rsidRDefault="00F858F1" w:rsidP="00135699">
      <w:pPr>
        <w:pStyle w:val="PargrafodaLista"/>
        <w:keepNext/>
        <w:keepLines/>
        <w:numPr>
          <w:ilvl w:val="0"/>
          <w:numId w:val="32"/>
        </w:numPr>
        <w:spacing w:before="120" w:after="120" w:line="360" w:lineRule="auto"/>
        <w:contextualSpacing w:val="0"/>
        <w:outlineLvl w:val="0"/>
        <w:rPr>
          <w:rFonts w:ascii="Arial" w:eastAsiaTheme="majorEastAsia" w:hAnsi="Arial" w:cs="Arial"/>
          <w:b/>
          <w:bCs/>
          <w:vanish/>
          <w:sz w:val="24"/>
          <w:szCs w:val="24"/>
        </w:rPr>
      </w:pPr>
      <w:bookmarkStart w:id="290" w:name="_Toc181988594"/>
      <w:bookmarkStart w:id="291" w:name="_Toc181992339"/>
      <w:bookmarkStart w:id="292" w:name="_Toc184040571"/>
      <w:bookmarkStart w:id="293" w:name="_Toc184040680"/>
      <w:bookmarkStart w:id="294" w:name="_Toc184040789"/>
      <w:bookmarkEnd w:id="290"/>
      <w:bookmarkEnd w:id="291"/>
      <w:bookmarkEnd w:id="292"/>
      <w:bookmarkEnd w:id="293"/>
      <w:bookmarkEnd w:id="294"/>
    </w:p>
    <w:p w14:paraId="4DF60EB3" w14:textId="77777777" w:rsidR="00F858F1" w:rsidRPr="00F858F1" w:rsidRDefault="00F858F1" w:rsidP="00135699">
      <w:pPr>
        <w:pStyle w:val="PargrafodaLista"/>
        <w:keepNext/>
        <w:keepLines/>
        <w:numPr>
          <w:ilvl w:val="1"/>
          <w:numId w:val="32"/>
        </w:numPr>
        <w:spacing w:before="120" w:after="120" w:line="360" w:lineRule="auto"/>
        <w:contextualSpacing w:val="0"/>
        <w:outlineLvl w:val="0"/>
        <w:rPr>
          <w:rFonts w:ascii="Arial" w:eastAsiaTheme="majorEastAsia" w:hAnsi="Arial" w:cs="Arial"/>
          <w:b/>
          <w:bCs/>
          <w:vanish/>
          <w:sz w:val="24"/>
          <w:szCs w:val="24"/>
        </w:rPr>
      </w:pPr>
      <w:bookmarkStart w:id="295" w:name="_Toc181988595"/>
      <w:bookmarkStart w:id="296" w:name="_Toc181992340"/>
      <w:bookmarkStart w:id="297" w:name="_Toc184040572"/>
      <w:bookmarkStart w:id="298" w:name="_Toc184040681"/>
      <w:bookmarkStart w:id="299" w:name="_Toc184040790"/>
      <w:bookmarkEnd w:id="295"/>
      <w:bookmarkEnd w:id="296"/>
      <w:bookmarkEnd w:id="297"/>
      <w:bookmarkEnd w:id="298"/>
      <w:bookmarkEnd w:id="299"/>
    </w:p>
    <w:p w14:paraId="7A65AA90" w14:textId="1095EA0F" w:rsidR="002B274B" w:rsidRDefault="00F858F1" w:rsidP="00135699">
      <w:pPr>
        <w:pStyle w:val="Ttulo1"/>
        <w:numPr>
          <w:ilvl w:val="1"/>
          <w:numId w:val="32"/>
        </w:numPr>
        <w:spacing w:before="120" w:after="120" w:line="360" w:lineRule="auto"/>
        <w:rPr>
          <w:rFonts w:ascii="Arial" w:hAnsi="Arial" w:cs="Arial"/>
          <w:color w:val="auto"/>
          <w:sz w:val="24"/>
          <w:szCs w:val="24"/>
        </w:rPr>
      </w:pPr>
      <w:bookmarkStart w:id="300" w:name="_Toc184040791"/>
      <w:r w:rsidRPr="00F858F1">
        <w:rPr>
          <w:rFonts w:ascii="Arial" w:hAnsi="Arial" w:cs="Arial"/>
          <w:color w:val="auto"/>
          <w:sz w:val="24"/>
          <w:szCs w:val="24"/>
        </w:rPr>
        <w:t>Terceiro Sprint</w:t>
      </w:r>
      <w:bookmarkEnd w:id="300"/>
    </w:p>
    <w:p w14:paraId="6240ECD5" w14:textId="3BFB06A4" w:rsidR="00423A3D" w:rsidRDefault="00423A3D" w:rsidP="00B9232D">
      <w:pPr>
        <w:jc w:val="both"/>
        <w:rPr>
          <w:rFonts w:ascii="Arial" w:hAnsi="Arial" w:cs="Arial"/>
          <w:sz w:val="24"/>
          <w:szCs w:val="24"/>
        </w:rPr>
      </w:pPr>
      <w:r w:rsidRPr="00B9232D">
        <w:rPr>
          <w:rFonts w:ascii="Arial" w:hAnsi="Arial" w:cs="Arial"/>
          <w:sz w:val="24"/>
          <w:szCs w:val="24"/>
        </w:rPr>
        <w:t xml:space="preserve">No terceiro sprint focamos em </w:t>
      </w:r>
      <w:r w:rsidR="00B9232D" w:rsidRPr="00B9232D">
        <w:rPr>
          <w:rFonts w:ascii="Arial" w:hAnsi="Arial" w:cs="Arial"/>
          <w:sz w:val="24"/>
          <w:szCs w:val="24"/>
        </w:rPr>
        <w:t>introduzir tecnologias do scanner de código de barras para cadastrar e buscar produtos utilizando o scanner</w:t>
      </w:r>
    </w:p>
    <w:p w14:paraId="283A8CCF" w14:textId="77777777" w:rsidR="00B9232D" w:rsidRPr="00B9232D" w:rsidRDefault="00B9232D" w:rsidP="00B9232D">
      <w:pPr>
        <w:jc w:val="both"/>
        <w:rPr>
          <w:rFonts w:ascii="Arial" w:hAnsi="Arial" w:cs="Arial"/>
          <w:sz w:val="24"/>
          <w:szCs w:val="24"/>
        </w:rPr>
      </w:pPr>
    </w:p>
    <w:p w14:paraId="4D991EB4" w14:textId="77777777" w:rsidR="00F858F1" w:rsidRPr="00F858F1" w:rsidRDefault="00F858F1" w:rsidP="00135699">
      <w:pPr>
        <w:pStyle w:val="PargrafodaLista"/>
        <w:keepNext/>
        <w:keepLines/>
        <w:numPr>
          <w:ilvl w:val="1"/>
          <w:numId w:val="31"/>
        </w:numPr>
        <w:spacing w:before="120" w:after="120" w:line="360" w:lineRule="auto"/>
        <w:contextualSpacing w:val="0"/>
        <w:outlineLvl w:val="0"/>
        <w:rPr>
          <w:rFonts w:ascii="Arial" w:eastAsiaTheme="majorEastAsia" w:hAnsi="Arial" w:cs="Arial"/>
          <w:b/>
          <w:bCs/>
          <w:vanish/>
          <w:sz w:val="24"/>
          <w:szCs w:val="24"/>
        </w:rPr>
      </w:pPr>
      <w:bookmarkStart w:id="301" w:name="_Toc181988597"/>
      <w:bookmarkStart w:id="302" w:name="_Toc181992342"/>
      <w:bookmarkStart w:id="303" w:name="_Toc184040574"/>
      <w:bookmarkStart w:id="304" w:name="_Toc184040683"/>
      <w:bookmarkStart w:id="305" w:name="_Toc184040792"/>
      <w:bookmarkEnd w:id="301"/>
      <w:bookmarkEnd w:id="302"/>
      <w:bookmarkEnd w:id="303"/>
      <w:bookmarkEnd w:id="304"/>
      <w:bookmarkEnd w:id="305"/>
    </w:p>
    <w:p w14:paraId="0EE8E93A" w14:textId="5AF4904E" w:rsidR="002425FA" w:rsidRDefault="00F858F1" w:rsidP="00135699">
      <w:pPr>
        <w:pStyle w:val="Ttulo1"/>
        <w:numPr>
          <w:ilvl w:val="2"/>
          <w:numId w:val="31"/>
        </w:numPr>
        <w:spacing w:before="120" w:after="120" w:line="360" w:lineRule="auto"/>
        <w:rPr>
          <w:rFonts w:ascii="Arial" w:hAnsi="Arial" w:cs="Arial"/>
          <w:color w:val="auto"/>
          <w:sz w:val="24"/>
          <w:szCs w:val="24"/>
        </w:rPr>
      </w:pPr>
      <w:bookmarkStart w:id="306" w:name="_Toc184040793"/>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306"/>
      <w:r w:rsidR="000F74A5">
        <w:rPr>
          <w:rFonts w:ascii="Arial" w:hAnsi="Arial" w:cs="Arial"/>
          <w:color w:val="auto"/>
          <w:sz w:val="24"/>
          <w:szCs w:val="24"/>
        </w:rPr>
        <w:t xml:space="preserve"> </w:t>
      </w:r>
    </w:p>
    <w:p w14:paraId="1DC69CF3" w14:textId="77777777" w:rsidR="00CC5AD4" w:rsidRPr="00CC5AD4" w:rsidRDefault="00CC5AD4" w:rsidP="00CC5AD4">
      <w:pPr>
        <w:spacing w:line="360" w:lineRule="auto"/>
        <w:jc w:val="both"/>
        <w:rPr>
          <w:rFonts w:ascii="Arial" w:hAnsi="Arial" w:cs="Arial"/>
          <w:sz w:val="24"/>
          <w:szCs w:val="24"/>
        </w:rPr>
      </w:pPr>
      <w:bookmarkStart w:id="307" w:name="_Hlk182841831"/>
      <w:r w:rsidRPr="00CC5AD4">
        <w:rPr>
          <w:rFonts w:ascii="Arial" w:hAnsi="Arial" w:cs="Arial"/>
          <w:sz w:val="24"/>
          <w:szCs w:val="24"/>
        </w:rPr>
        <w:t>MFB1 – Realizar cadastro e login de mercado;</w:t>
      </w:r>
    </w:p>
    <w:p w14:paraId="677FEA32"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31486ACA"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42358D11"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1B719C2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7080F309"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1DF8A32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66988F0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69BB6EDC" w14:textId="77777777" w:rsidR="00CC5AD4" w:rsidRDefault="00CC5AD4" w:rsidP="00CC5AD4">
      <w:pPr>
        <w:spacing w:line="360" w:lineRule="auto"/>
        <w:jc w:val="both"/>
        <w:rPr>
          <w:rFonts w:ascii="Arial" w:hAnsi="Arial" w:cs="Arial"/>
          <w:sz w:val="24"/>
          <w:szCs w:val="24"/>
        </w:rPr>
      </w:pPr>
      <w:r w:rsidRPr="00CC5AD4">
        <w:rPr>
          <w:rFonts w:ascii="Arial" w:hAnsi="Arial" w:cs="Arial"/>
          <w:sz w:val="24"/>
          <w:szCs w:val="24"/>
        </w:rPr>
        <w:lastRenderedPageBreak/>
        <w:tab/>
        <w:t>MFB8.1 – Buscar produtos no banco para realizar a venda.</w:t>
      </w:r>
    </w:p>
    <w:p w14:paraId="41FEA3CC" w14:textId="02CDC528" w:rsidR="00CC5AD4" w:rsidRDefault="00CC5AD4" w:rsidP="00CC5AD4">
      <w:pPr>
        <w:spacing w:line="360" w:lineRule="auto"/>
        <w:jc w:val="both"/>
        <w:rPr>
          <w:rFonts w:ascii="Arial" w:hAnsi="Arial" w:cs="Arial"/>
          <w:sz w:val="24"/>
          <w:szCs w:val="24"/>
        </w:rPr>
      </w:pPr>
      <w:r w:rsidRPr="00CC5AD4">
        <w:rPr>
          <w:rFonts w:ascii="Arial" w:hAnsi="Arial" w:cs="Arial"/>
          <w:sz w:val="24"/>
          <w:szCs w:val="24"/>
        </w:rPr>
        <w:t>MFB9 – Fazer cadastro de produtos no estoque.</w:t>
      </w:r>
      <w:bookmarkEnd w:id="307"/>
    </w:p>
    <w:p w14:paraId="2B11311A" w14:textId="5AE9BC93" w:rsidR="00B9232D" w:rsidRPr="00CC5AD4" w:rsidRDefault="00B9232D" w:rsidP="00CC5AD4">
      <w:pPr>
        <w:spacing w:line="360" w:lineRule="auto"/>
        <w:jc w:val="both"/>
        <w:rPr>
          <w:rFonts w:ascii="Arial" w:hAnsi="Arial" w:cs="Arial"/>
          <w:sz w:val="24"/>
          <w:szCs w:val="24"/>
        </w:rPr>
      </w:pPr>
    </w:p>
    <w:p w14:paraId="49A640DA" w14:textId="3551F75A" w:rsidR="00F858F1" w:rsidRDefault="00F858F1" w:rsidP="00135699">
      <w:pPr>
        <w:pStyle w:val="Ttulo1"/>
        <w:numPr>
          <w:ilvl w:val="2"/>
          <w:numId w:val="31"/>
        </w:numPr>
        <w:spacing w:before="120" w:after="120" w:line="360" w:lineRule="auto"/>
        <w:rPr>
          <w:rFonts w:ascii="Arial" w:hAnsi="Arial" w:cs="Arial"/>
          <w:color w:val="auto"/>
          <w:sz w:val="24"/>
          <w:szCs w:val="24"/>
        </w:rPr>
      </w:pPr>
      <w:bookmarkStart w:id="308" w:name="_Toc184040794"/>
      <w:r>
        <w:rPr>
          <w:rFonts w:ascii="Arial" w:hAnsi="Arial" w:cs="Arial"/>
          <w:color w:val="auto"/>
          <w:sz w:val="24"/>
          <w:szCs w:val="24"/>
        </w:rPr>
        <w:t>Sprint Backlog</w:t>
      </w:r>
      <w:bookmarkEnd w:id="308"/>
      <w:r w:rsidR="000F74A5">
        <w:rPr>
          <w:rFonts w:ascii="Arial" w:hAnsi="Arial" w:cs="Arial"/>
          <w:color w:val="auto"/>
          <w:sz w:val="24"/>
          <w:szCs w:val="24"/>
        </w:rPr>
        <w:tab/>
      </w:r>
    </w:p>
    <w:p w14:paraId="38254893" w14:textId="214C8C7E" w:rsidR="00CC5AD4" w:rsidRPr="00CC5AD4" w:rsidRDefault="008950E9" w:rsidP="00CC5AD4">
      <w:pPr>
        <w:rPr>
          <w:rFonts w:ascii="Arial" w:hAnsi="Arial" w:cs="Arial"/>
          <w:sz w:val="24"/>
          <w:szCs w:val="24"/>
        </w:rPr>
      </w:pPr>
      <w:bookmarkStart w:id="309" w:name="_Hlk182841931"/>
      <w:r>
        <w:rPr>
          <w:rFonts w:ascii="Arial" w:hAnsi="Arial" w:cs="Arial"/>
          <w:sz w:val="24"/>
          <w:szCs w:val="24"/>
        </w:rPr>
        <w:t>SB3_</w:t>
      </w:r>
      <w:r w:rsidR="00CC5AD4" w:rsidRPr="00CC5AD4">
        <w:rPr>
          <w:rFonts w:ascii="Arial" w:hAnsi="Arial" w:cs="Arial"/>
          <w:sz w:val="24"/>
          <w:szCs w:val="24"/>
        </w:rPr>
        <w:t>1 – Cadastro de produtos utilizando scanner;</w:t>
      </w:r>
    </w:p>
    <w:p w14:paraId="095E037A" w14:textId="67676545" w:rsidR="00CC5AD4" w:rsidRPr="00CC5AD4" w:rsidRDefault="008950E9" w:rsidP="00CC5AD4">
      <w:pPr>
        <w:rPr>
          <w:rFonts w:ascii="Arial" w:hAnsi="Arial" w:cs="Arial"/>
          <w:sz w:val="24"/>
          <w:szCs w:val="24"/>
        </w:rPr>
      </w:pPr>
      <w:r>
        <w:rPr>
          <w:rFonts w:ascii="Arial" w:hAnsi="Arial" w:cs="Arial"/>
          <w:sz w:val="24"/>
          <w:szCs w:val="24"/>
        </w:rPr>
        <w:t>SB3_2</w:t>
      </w:r>
      <w:r w:rsidR="00CC5AD4" w:rsidRPr="00CC5AD4">
        <w:rPr>
          <w:rFonts w:ascii="Arial" w:hAnsi="Arial" w:cs="Arial"/>
          <w:sz w:val="24"/>
          <w:szCs w:val="24"/>
        </w:rPr>
        <w:t xml:space="preserve"> – Busca de produtos utilizando scanner;</w:t>
      </w:r>
    </w:p>
    <w:p w14:paraId="76B80B26" w14:textId="46E4F076" w:rsidR="00CC5AD4" w:rsidRDefault="008950E9" w:rsidP="00CC5AD4">
      <w:pPr>
        <w:rPr>
          <w:rFonts w:ascii="Arial" w:hAnsi="Arial" w:cs="Arial"/>
          <w:sz w:val="24"/>
          <w:szCs w:val="24"/>
        </w:rPr>
      </w:pPr>
      <w:r>
        <w:rPr>
          <w:rFonts w:ascii="Arial" w:hAnsi="Arial" w:cs="Arial"/>
          <w:sz w:val="24"/>
          <w:szCs w:val="24"/>
        </w:rPr>
        <w:t xml:space="preserve">SB3_3 </w:t>
      </w:r>
      <w:r w:rsidR="00CC5AD4" w:rsidRPr="00CC5AD4">
        <w:rPr>
          <w:rFonts w:ascii="Arial" w:hAnsi="Arial" w:cs="Arial"/>
          <w:sz w:val="24"/>
          <w:szCs w:val="24"/>
        </w:rPr>
        <w:t>– Buscar dados dos produtos mais vendidos para mostrar no gráfico de rosca.</w:t>
      </w:r>
      <w:bookmarkEnd w:id="309"/>
    </w:p>
    <w:p w14:paraId="17656BDD" w14:textId="77777777" w:rsidR="00CC5AD4" w:rsidRPr="00CC5AD4" w:rsidRDefault="00CC5AD4" w:rsidP="00CC5AD4">
      <w:pPr>
        <w:rPr>
          <w:rFonts w:ascii="Arial" w:hAnsi="Arial" w:cs="Arial"/>
          <w:sz w:val="24"/>
          <w:szCs w:val="24"/>
        </w:rPr>
      </w:pPr>
    </w:p>
    <w:p w14:paraId="0ED58828" w14:textId="38DC0FEA" w:rsidR="00F858F1" w:rsidRDefault="00F858F1" w:rsidP="00135699">
      <w:pPr>
        <w:pStyle w:val="Ttulo1"/>
        <w:numPr>
          <w:ilvl w:val="2"/>
          <w:numId w:val="31"/>
        </w:numPr>
        <w:spacing w:before="120" w:after="120" w:line="360" w:lineRule="auto"/>
        <w:rPr>
          <w:rFonts w:ascii="Arial" w:hAnsi="Arial" w:cs="Arial"/>
          <w:color w:val="auto"/>
          <w:sz w:val="24"/>
          <w:szCs w:val="24"/>
        </w:rPr>
      </w:pPr>
      <w:bookmarkStart w:id="310" w:name="_Toc184040795"/>
      <w:r>
        <w:rPr>
          <w:rFonts w:ascii="Arial" w:hAnsi="Arial" w:cs="Arial"/>
          <w:color w:val="auto"/>
          <w:sz w:val="24"/>
          <w:szCs w:val="24"/>
        </w:rPr>
        <w:t>Burn Down Chart</w:t>
      </w:r>
      <w:bookmarkEnd w:id="310"/>
    </w:p>
    <w:p w14:paraId="6D5B553A" w14:textId="1CA48055" w:rsidR="000F74A5" w:rsidRDefault="000F74A5" w:rsidP="000F74A5">
      <w:r>
        <w:rPr>
          <w:noProof/>
        </w:rPr>
        <w:drawing>
          <wp:inline distT="0" distB="0" distL="0" distR="0" wp14:anchorId="64DD7164" wp14:editId="0495266B">
            <wp:extent cx="5259471" cy="31242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2517" cy="3137890"/>
                    </a:xfrm>
                    <a:prstGeom prst="rect">
                      <a:avLst/>
                    </a:prstGeom>
                    <a:noFill/>
                    <a:ln>
                      <a:noFill/>
                    </a:ln>
                  </pic:spPr>
                </pic:pic>
              </a:graphicData>
            </a:graphic>
          </wp:inline>
        </w:drawing>
      </w:r>
    </w:p>
    <w:p w14:paraId="6DDC0375" w14:textId="77777777" w:rsidR="00543044" w:rsidRPr="000F74A5" w:rsidRDefault="00543044" w:rsidP="000F74A5"/>
    <w:p w14:paraId="412059B7" w14:textId="2DD80C1C" w:rsidR="00543044" w:rsidRPr="00543044" w:rsidRDefault="00865934" w:rsidP="00135699">
      <w:pPr>
        <w:pStyle w:val="Ttulo1"/>
        <w:numPr>
          <w:ilvl w:val="2"/>
          <w:numId w:val="31"/>
        </w:numPr>
        <w:spacing w:before="120" w:after="120" w:line="360" w:lineRule="auto"/>
        <w:rPr>
          <w:rFonts w:ascii="Arial" w:hAnsi="Arial" w:cs="Arial"/>
          <w:color w:val="auto"/>
          <w:sz w:val="24"/>
          <w:szCs w:val="24"/>
        </w:rPr>
      </w:pPr>
      <w:bookmarkStart w:id="311" w:name="_Toc184040796"/>
      <w:r>
        <w:rPr>
          <w:rFonts w:ascii="Arial" w:hAnsi="Arial" w:cs="Arial"/>
          <w:noProof/>
          <w:color w:val="auto"/>
          <w:sz w:val="24"/>
          <w:szCs w:val="24"/>
        </w:rPr>
        <w:lastRenderedPageBreak/>
        <w:drawing>
          <wp:anchor distT="0" distB="0" distL="114300" distR="114300" simplePos="0" relativeHeight="251664384" behindDoc="0" locked="0" layoutInCell="1" allowOverlap="1" wp14:anchorId="76B22E17" wp14:editId="502B790C">
            <wp:simplePos x="0" y="0"/>
            <wp:positionH relativeFrom="page">
              <wp:posOffset>16510</wp:posOffset>
            </wp:positionH>
            <wp:positionV relativeFrom="paragraph">
              <wp:posOffset>634365</wp:posOffset>
            </wp:positionV>
            <wp:extent cx="7543800" cy="7248525"/>
            <wp:effectExtent l="0" t="0" r="0" b="9525"/>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43800" cy="724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F858F1">
        <w:rPr>
          <w:rFonts w:ascii="Arial" w:hAnsi="Arial" w:cs="Arial"/>
          <w:color w:val="auto"/>
          <w:sz w:val="24"/>
          <w:szCs w:val="24"/>
        </w:rPr>
        <w:t>Diagramas</w:t>
      </w:r>
      <w:bookmarkEnd w:id="311"/>
    </w:p>
    <w:p w14:paraId="0AC18228" w14:textId="2C7DA3C1" w:rsidR="00543044" w:rsidRDefault="00543044" w:rsidP="00543044">
      <w:r w:rsidRPr="001C675F">
        <w:rPr>
          <w:noProof/>
        </w:rPr>
        <w:lastRenderedPageBreak/>
        <w:drawing>
          <wp:inline distT="0" distB="0" distL="0" distR="0" wp14:anchorId="7441C20C" wp14:editId="12F1B467">
            <wp:extent cx="5579745" cy="5838825"/>
            <wp:effectExtent l="0" t="0" r="190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5838825"/>
                    </a:xfrm>
                    <a:prstGeom prst="rect">
                      <a:avLst/>
                    </a:prstGeom>
                  </pic:spPr>
                </pic:pic>
              </a:graphicData>
            </a:graphic>
          </wp:inline>
        </w:drawing>
      </w:r>
    </w:p>
    <w:p w14:paraId="000A3142" w14:textId="77777777" w:rsidR="00543044" w:rsidRDefault="00543044" w:rsidP="00543044"/>
    <w:tbl>
      <w:tblPr>
        <w:tblStyle w:val="Tabelacomgrade"/>
        <w:tblW w:w="0" w:type="auto"/>
        <w:tblLook w:val="04A0" w:firstRow="1" w:lastRow="0" w:firstColumn="1" w:lastColumn="0" w:noHBand="0" w:noVBand="1"/>
      </w:tblPr>
      <w:tblGrid>
        <w:gridCol w:w="8494"/>
      </w:tblGrid>
      <w:tr w:rsidR="00543044" w:rsidRPr="003124FF" w14:paraId="6B129A7E" w14:textId="77777777" w:rsidTr="00F6478F">
        <w:tc>
          <w:tcPr>
            <w:tcW w:w="8494" w:type="dxa"/>
          </w:tcPr>
          <w:p w14:paraId="22106C2C"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NARRATIVA DE CASO DE USO</w:t>
            </w:r>
          </w:p>
        </w:tc>
      </w:tr>
      <w:tr w:rsidR="00543044" w:rsidRPr="003124FF" w14:paraId="60553F5D" w14:textId="77777777" w:rsidTr="00F6478F">
        <w:tc>
          <w:tcPr>
            <w:tcW w:w="8494" w:type="dxa"/>
          </w:tcPr>
          <w:p w14:paraId="43BDB854"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0118E873" w14:textId="77777777" w:rsidTr="00F6478F">
        <w:tc>
          <w:tcPr>
            <w:tcW w:w="8494" w:type="dxa"/>
          </w:tcPr>
          <w:p w14:paraId="416CAC40"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3B8C09B7" w14:textId="77777777" w:rsidTr="00F6478F">
        <w:tc>
          <w:tcPr>
            <w:tcW w:w="8494" w:type="dxa"/>
          </w:tcPr>
          <w:p w14:paraId="339A250C" w14:textId="77777777" w:rsidR="00543044" w:rsidRPr="003124FF" w:rsidRDefault="00543044" w:rsidP="00135699">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543044" w:rsidRPr="003124FF" w14:paraId="4A3732B5" w14:textId="77777777" w:rsidTr="00F6478F">
        <w:tc>
          <w:tcPr>
            <w:tcW w:w="8494" w:type="dxa"/>
          </w:tcPr>
          <w:p w14:paraId="065D73FC" w14:textId="77777777" w:rsidR="00543044" w:rsidRPr="003124FF" w:rsidRDefault="00543044" w:rsidP="00135699">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as informações do estoque, com a quantidade de produtos disponíveis e opções de filtragem.</w:t>
            </w:r>
          </w:p>
        </w:tc>
      </w:tr>
      <w:tr w:rsidR="00543044" w:rsidRPr="003124FF" w14:paraId="3CF03818" w14:textId="77777777" w:rsidTr="00F6478F">
        <w:tc>
          <w:tcPr>
            <w:tcW w:w="8494" w:type="dxa"/>
          </w:tcPr>
          <w:p w14:paraId="42A13161" w14:textId="77777777" w:rsidR="00543044" w:rsidRPr="003124FF" w:rsidRDefault="00543044" w:rsidP="00135699">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543044" w:rsidRPr="003124FF" w14:paraId="5C4352E0" w14:textId="77777777" w:rsidTr="00F6478F">
        <w:tc>
          <w:tcPr>
            <w:tcW w:w="8494" w:type="dxa"/>
          </w:tcPr>
          <w:p w14:paraId="66A4D319" w14:textId="77777777" w:rsidR="00543044" w:rsidRPr="003124FF" w:rsidRDefault="00543044" w:rsidP="00135699">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543044" w:rsidRPr="003124FF" w14:paraId="357D9F82" w14:textId="77777777" w:rsidTr="00F6478F">
        <w:tc>
          <w:tcPr>
            <w:tcW w:w="8494" w:type="dxa"/>
          </w:tcPr>
          <w:p w14:paraId="1DCF51B0" w14:textId="77777777" w:rsidR="00543044" w:rsidRPr="003124FF" w:rsidRDefault="00543044" w:rsidP="00135699">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543044" w:rsidRPr="003124FF" w14:paraId="22684ABA" w14:textId="77777777" w:rsidTr="00F6478F">
        <w:tc>
          <w:tcPr>
            <w:tcW w:w="8494" w:type="dxa"/>
          </w:tcPr>
          <w:p w14:paraId="2F5D1E83"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3B71ED5F" w14:textId="77777777" w:rsidTr="00F6478F">
        <w:tc>
          <w:tcPr>
            <w:tcW w:w="8494" w:type="dxa"/>
          </w:tcPr>
          <w:p w14:paraId="160791D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543044" w:rsidRPr="003124FF" w14:paraId="132032B3" w14:textId="77777777" w:rsidTr="00F6478F">
        <w:tc>
          <w:tcPr>
            <w:tcW w:w="8494" w:type="dxa"/>
          </w:tcPr>
          <w:p w14:paraId="1CAC2550" w14:textId="77777777" w:rsidR="00543044" w:rsidRPr="003124FF" w:rsidRDefault="00543044"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543044" w:rsidRPr="003124FF" w14:paraId="6FC47D2F" w14:textId="77777777" w:rsidTr="00F6478F">
        <w:tc>
          <w:tcPr>
            <w:tcW w:w="8494" w:type="dxa"/>
          </w:tcPr>
          <w:p w14:paraId="5545BF30" w14:textId="77777777" w:rsidR="00543044" w:rsidRPr="003124FF" w:rsidRDefault="00543044"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543044" w:rsidRPr="003124FF" w14:paraId="7F2EDDEF" w14:textId="77777777" w:rsidTr="00F6478F">
        <w:tc>
          <w:tcPr>
            <w:tcW w:w="8494" w:type="dxa"/>
          </w:tcPr>
          <w:p w14:paraId="600371BA" w14:textId="77777777" w:rsidR="00543044" w:rsidRPr="003124FF" w:rsidRDefault="00543044"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543044" w:rsidRPr="003124FF" w14:paraId="11BEBBFD" w14:textId="77777777" w:rsidTr="00F6478F">
        <w:tc>
          <w:tcPr>
            <w:tcW w:w="8494" w:type="dxa"/>
          </w:tcPr>
          <w:p w14:paraId="44051335"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543044" w:rsidRPr="003124FF" w14:paraId="4240B349" w14:textId="77777777" w:rsidTr="00F6478F">
        <w:tc>
          <w:tcPr>
            <w:tcW w:w="8494" w:type="dxa"/>
          </w:tcPr>
          <w:p w14:paraId="5D3E8351" w14:textId="77777777" w:rsidR="00543044" w:rsidRPr="003124FF" w:rsidRDefault="00543044"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543044" w:rsidRPr="003124FF" w14:paraId="509A6900" w14:textId="77777777" w:rsidTr="00F6478F">
        <w:tc>
          <w:tcPr>
            <w:tcW w:w="8494" w:type="dxa"/>
          </w:tcPr>
          <w:p w14:paraId="472AD0D5" w14:textId="77777777" w:rsidR="00543044" w:rsidRPr="003124FF" w:rsidRDefault="00543044"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543044" w:rsidRPr="003124FF" w14:paraId="755100FA" w14:textId="77777777" w:rsidTr="00F6478F">
        <w:tc>
          <w:tcPr>
            <w:tcW w:w="8494" w:type="dxa"/>
          </w:tcPr>
          <w:p w14:paraId="4EBAF4DF" w14:textId="77777777" w:rsidR="00543044" w:rsidRPr="003124FF" w:rsidRDefault="00543044"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543044" w:rsidRPr="003124FF" w14:paraId="5F7B82D4" w14:textId="77777777" w:rsidTr="00F6478F">
        <w:tc>
          <w:tcPr>
            <w:tcW w:w="8494" w:type="dxa"/>
          </w:tcPr>
          <w:p w14:paraId="3F9F5B39"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43A1037E" w14:textId="77777777" w:rsidTr="00F6478F">
        <w:tc>
          <w:tcPr>
            <w:tcW w:w="8494" w:type="dxa"/>
          </w:tcPr>
          <w:p w14:paraId="2056F927"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543044" w:rsidRPr="003124FF" w14:paraId="5F469745" w14:textId="77777777" w:rsidTr="00F6478F">
        <w:tc>
          <w:tcPr>
            <w:tcW w:w="8494" w:type="dxa"/>
          </w:tcPr>
          <w:p w14:paraId="130FC6B4" w14:textId="77777777" w:rsidR="00543044" w:rsidRPr="003124FF" w:rsidRDefault="00543044" w:rsidP="00135699">
            <w:pPr>
              <w:numPr>
                <w:ilvl w:val="0"/>
                <w:numId w:val="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543044" w:rsidRPr="003124FF" w14:paraId="7908306C" w14:textId="77777777" w:rsidTr="00F6478F">
        <w:tc>
          <w:tcPr>
            <w:tcW w:w="8494" w:type="dxa"/>
          </w:tcPr>
          <w:p w14:paraId="32260E87"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2DDFAE3B" w14:textId="77777777" w:rsidTr="00F6478F">
        <w:tc>
          <w:tcPr>
            <w:tcW w:w="8494" w:type="dxa"/>
          </w:tcPr>
          <w:p w14:paraId="4A36A834" w14:textId="77777777" w:rsidR="00543044" w:rsidRPr="003124FF" w:rsidRDefault="00543044"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543044" w:rsidRPr="003124FF" w14:paraId="20FE8083" w14:textId="77777777" w:rsidTr="00F6478F">
        <w:tc>
          <w:tcPr>
            <w:tcW w:w="8494" w:type="dxa"/>
          </w:tcPr>
          <w:p w14:paraId="792BD104" w14:textId="77777777" w:rsidR="00543044" w:rsidRPr="003124FF" w:rsidRDefault="00543044"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543044" w:rsidRPr="003124FF" w14:paraId="13E3439F" w14:textId="77777777" w:rsidTr="00F6478F">
        <w:tc>
          <w:tcPr>
            <w:tcW w:w="8494" w:type="dxa"/>
          </w:tcPr>
          <w:p w14:paraId="5E94F762"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451529CD" w14:textId="77777777" w:rsidTr="00F6478F">
        <w:tc>
          <w:tcPr>
            <w:tcW w:w="8494" w:type="dxa"/>
          </w:tcPr>
          <w:p w14:paraId="10A5D626" w14:textId="77777777" w:rsidR="00543044" w:rsidRPr="003124FF" w:rsidRDefault="00543044"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543044" w:rsidRPr="003124FF" w14:paraId="631F64E4" w14:textId="77777777" w:rsidTr="00F6478F">
        <w:tc>
          <w:tcPr>
            <w:tcW w:w="8494" w:type="dxa"/>
          </w:tcPr>
          <w:p w14:paraId="57F16793" w14:textId="77777777" w:rsidR="00543044" w:rsidRPr="003124FF" w:rsidRDefault="00543044"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aplicável, um registro de consulta será gravado no log do sistema, com data e hora.</w:t>
            </w:r>
          </w:p>
        </w:tc>
      </w:tr>
      <w:tr w:rsidR="00543044" w:rsidRPr="003124FF" w14:paraId="15714596" w14:textId="77777777" w:rsidTr="00F6478F">
        <w:tc>
          <w:tcPr>
            <w:tcW w:w="8494" w:type="dxa"/>
          </w:tcPr>
          <w:p w14:paraId="466E6DA6" w14:textId="77777777" w:rsidR="00543044" w:rsidRPr="003124FF" w:rsidRDefault="00543044" w:rsidP="00F6478F">
            <w:pPr>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lastRenderedPageBreak/>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200347B8" w14:textId="77777777" w:rsidTr="00F6478F">
        <w:tc>
          <w:tcPr>
            <w:tcW w:w="8494" w:type="dxa"/>
          </w:tcPr>
          <w:p w14:paraId="35873B86"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lastRenderedPageBreak/>
              <w:t>Cenário Principal</w:t>
            </w:r>
          </w:p>
        </w:tc>
      </w:tr>
      <w:tr w:rsidR="00543044" w:rsidRPr="003124FF" w14:paraId="79B4CD1D" w14:textId="77777777" w:rsidTr="00F6478F">
        <w:tc>
          <w:tcPr>
            <w:tcW w:w="8494" w:type="dxa"/>
          </w:tcPr>
          <w:p w14:paraId="38E30E9F" w14:textId="77777777" w:rsidR="00543044" w:rsidRPr="003124FF" w:rsidRDefault="00543044" w:rsidP="00135699">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543044" w:rsidRPr="003124FF" w14:paraId="7FFF5AF9" w14:textId="77777777" w:rsidTr="00F6478F">
        <w:tc>
          <w:tcPr>
            <w:tcW w:w="8494" w:type="dxa"/>
          </w:tcPr>
          <w:p w14:paraId="282DCC32" w14:textId="77777777" w:rsidR="00543044" w:rsidRPr="003124FF" w:rsidRDefault="00543044" w:rsidP="00135699">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543044" w:rsidRPr="003124FF" w14:paraId="1FEC372E" w14:textId="77777777" w:rsidTr="00F6478F">
        <w:tc>
          <w:tcPr>
            <w:tcW w:w="8494" w:type="dxa"/>
          </w:tcPr>
          <w:p w14:paraId="0252073C" w14:textId="77777777" w:rsidR="00543044" w:rsidRPr="003124FF" w:rsidRDefault="00543044" w:rsidP="00135699">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543044" w:rsidRPr="003124FF" w14:paraId="5A558445" w14:textId="77777777" w:rsidTr="00F6478F">
        <w:tc>
          <w:tcPr>
            <w:tcW w:w="8494" w:type="dxa"/>
          </w:tcPr>
          <w:p w14:paraId="440DA3E6" w14:textId="77777777" w:rsidR="00543044" w:rsidRPr="003124FF" w:rsidRDefault="00543044" w:rsidP="00135699">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543044" w:rsidRPr="003124FF" w14:paraId="73E9752F" w14:textId="77777777" w:rsidTr="00F6478F">
        <w:tc>
          <w:tcPr>
            <w:tcW w:w="8494" w:type="dxa"/>
          </w:tcPr>
          <w:p w14:paraId="1DC0437B" w14:textId="77777777" w:rsidR="00543044" w:rsidRPr="003124FF" w:rsidRDefault="00543044" w:rsidP="00135699">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543044" w:rsidRPr="003124FF" w14:paraId="149B06F0" w14:textId="77777777" w:rsidTr="00F6478F">
        <w:tc>
          <w:tcPr>
            <w:tcW w:w="8494" w:type="dxa"/>
          </w:tcPr>
          <w:p w14:paraId="5E41926B" w14:textId="77777777" w:rsidR="00543044" w:rsidRPr="003124FF" w:rsidRDefault="00543044" w:rsidP="00135699">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543044" w:rsidRPr="003124FF" w14:paraId="52498B81" w14:textId="77777777" w:rsidTr="00F6478F">
        <w:tc>
          <w:tcPr>
            <w:tcW w:w="8494" w:type="dxa"/>
          </w:tcPr>
          <w:p w14:paraId="1A65E687"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59B33C6E" w14:textId="77777777" w:rsidTr="00F6478F">
        <w:tc>
          <w:tcPr>
            <w:tcW w:w="8494" w:type="dxa"/>
          </w:tcPr>
          <w:p w14:paraId="6A79B21F"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543044" w:rsidRPr="003124FF" w14:paraId="5834BC14" w14:textId="77777777" w:rsidTr="00F6478F">
        <w:tc>
          <w:tcPr>
            <w:tcW w:w="8494" w:type="dxa"/>
          </w:tcPr>
          <w:p w14:paraId="4C223AC0" w14:textId="77777777" w:rsidR="00543044" w:rsidRPr="003124FF" w:rsidRDefault="00543044" w:rsidP="00135699">
            <w:pPr>
              <w:numPr>
                <w:ilvl w:val="0"/>
                <w:numId w:val="1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543044" w:rsidRPr="003124FF" w14:paraId="3F7B6020" w14:textId="77777777" w:rsidTr="00F6478F">
        <w:tc>
          <w:tcPr>
            <w:tcW w:w="8494" w:type="dxa"/>
          </w:tcPr>
          <w:p w14:paraId="7A202D6B"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1D25B382" w14:textId="77777777" w:rsidTr="00F6478F">
        <w:tc>
          <w:tcPr>
            <w:tcW w:w="8494" w:type="dxa"/>
          </w:tcPr>
          <w:p w14:paraId="7B23880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543044" w:rsidRPr="003124FF" w14:paraId="035B75D3" w14:textId="77777777" w:rsidTr="00F6478F">
        <w:tc>
          <w:tcPr>
            <w:tcW w:w="8494" w:type="dxa"/>
          </w:tcPr>
          <w:p w14:paraId="4A644297" w14:textId="77777777" w:rsidR="00543044" w:rsidRPr="003124FF" w:rsidRDefault="00543044" w:rsidP="00135699">
            <w:pPr>
              <w:numPr>
                <w:ilvl w:val="0"/>
                <w:numId w:val="1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543044" w:rsidRPr="003124FF" w14:paraId="7EB8CAFD" w14:textId="77777777" w:rsidTr="00F6478F">
        <w:tc>
          <w:tcPr>
            <w:tcW w:w="8494" w:type="dxa"/>
          </w:tcPr>
          <w:p w14:paraId="66C3C065"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2C9ED0A1" w14:textId="77777777" w:rsidTr="00F6478F">
        <w:tc>
          <w:tcPr>
            <w:tcW w:w="8494" w:type="dxa"/>
          </w:tcPr>
          <w:p w14:paraId="1250461F" w14:textId="77777777" w:rsidR="00543044" w:rsidRPr="003124FF" w:rsidRDefault="00543044" w:rsidP="00135699">
            <w:pPr>
              <w:numPr>
                <w:ilvl w:val="0"/>
                <w:numId w:val="1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543044" w:rsidRPr="003124FF" w14:paraId="6B89B9D5" w14:textId="77777777" w:rsidTr="00F6478F">
        <w:tc>
          <w:tcPr>
            <w:tcW w:w="8494" w:type="dxa"/>
          </w:tcPr>
          <w:p w14:paraId="63B68142"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48F9A6B5" w14:textId="77777777" w:rsidTr="00F6478F">
        <w:tc>
          <w:tcPr>
            <w:tcW w:w="8494" w:type="dxa"/>
          </w:tcPr>
          <w:p w14:paraId="1DAB200F" w14:textId="77777777" w:rsidR="00543044" w:rsidRPr="003124FF" w:rsidRDefault="00543044"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543044" w:rsidRPr="003124FF" w14:paraId="5BB21517" w14:textId="77777777" w:rsidTr="00F6478F">
        <w:tc>
          <w:tcPr>
            <w:tcW w:w="8494" w:type="dxa"/>
          </w:tcPr>
          <w:p w14:paraId="2C7D3DA1" w14:textId="77777777" w:rsidR="00543044" w:rsidRPr="003124FF" w:rsidRDefault="00543044"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543044" w:rsidRPr="003124FF" w14:paraId="0030B69B" w14:textId="77777777" w:rsidTr="00F6478F">
        <w:tc>
          <w:tcPr>
            <w:tcW w:w="8494" w:type="dxa"/>
          </w:tcPr>
          <w:p w14:paraId="59DFF7C2" w14:textId="77777777" w:rsidR="00543044" w:rsidRPr="003124FF" w:rsidRDefault="00543044" w:rsidP="00F6478F">
            <w:pPr>
              <w:rPr>
                <w:rFonts w:ascii="Arial" w:eastAsia="Times New Roman" w:hAnsi="Arial" w:cs="Arial"/>
                <w:sz w:val="24"/>
                <w:szCs w:val="24"/>
                <w:lang w:eastAsia="pt-BR"/>
              </w:rPr>
            </w:pPr>
          </w:p>
        </w:tc>
      </w:tr>
      <w:tr w:rsidR="00543044" w:rsidRPr="003124FF" w14:paraId="321A1A2B" w14:textId="77777777" w:rsidTr="00F6478F">
        <w:tc>
          <w:tcPr>
            <w:tcW w:w="8494" w:type="dxa"/>
          </w:tcPr>
          <w:p w14:paraId="67DA05B7" w14:textId="30BDB87A"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Logar</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 vez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543044" w:rsidRPr="003124FF" w14:paraId="50520545" w14:textId="77777777" w:rsidTr="00F6478F">
        <w:tc>
          <w:tcPr>
            <w:tcW w:w="8494" w:type="dxa"/>
          </w:tcPr>
          <w:p w14:paraId="2E6ABFEF"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3F5F7599" w14:textId="77777777" w:rsidTr="00F6478F">
        <w:tc>
          <w:tcPr>
            <w:tcW w:w="8494" w:type="dxa"/>
          </w:tcPr>
          <w:p w14:paraId="75A112E9" w14:textId="77777777" w:rsidR="00543044" w:rsidRPr="003124FF" w:rsidRDefault="00543044" w:rsidP="00135699">
            <w:pPr>
              <w:numPr>
                <w:ilvl w:val="0"/>
                <w:numId w:val="4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543044" w:rsidRPr="003124FF" w14:paraId="4AB58308" w14:textId="77777777" w:rsidTr="00F6478F">
        <w:tc>
          <w:tcPr>
            <w:tcW w:w="8494" w:type="dxa"/>
          </w:tcPr>
          <w:p w14:paraId="4C2F3949" w14:textId="77777777" w:rsidR="00543044" w:rsidRPr="003124FF" w:rsidRDefault="00543044" w:rsidP="00135699">
            <w:pPr>
              <w:numPr>
                <w:ilvl w:val="0"/>
                <w:numId w:val="4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campos de login e senha.</w:t>
            </w:r>
          </w:p>
        </w:tc>
      </w:tr>
      <w:tr w:rsidR="00543044" w:rsidRPr="003124FF" w14:paraId="6A7ABCC0" w14:textId="77777777" w:rsidTr="00F6478F">
        <w:tc>
          <w:tcPr>
            <w:tcW w:w="8494" w:type="dxa"/>
          </w:tcPr>
          <w:p w14:paraId="307097C2" w14:textId="77777777" w:rsidR="00543044" w:rsidRPr="003124FF" w:rsidRDefault="00543044" w:rsidP="00135699">
            <w:pPr>
              <w:numPr>
                <w:ilvl w:val="0"/>
                <w:numId w:val="4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usuário insere o login e a senha.</w:t>
            </w:r>
          </w:p>
        </w:tc>
      </w:tr>
      <w:tr w:rsidR="00543044" w:rsidRPr="003124FF" w14:paraId="230885E4" w14:textId="77777777" w:rsidTr="00F6478F">
        <w:tc>
          <w:tcPr>
            <w:tcW w:w="8494" w:type="dxa"/>
          </w:tcPr>
          <w:p w14:paraId="01A7F256" w14:textId="77777777" w:rsidR="00543044" w:rsidRPr="003124FF" w:rsidRDefault="00543044" w:rsidP="00135699">
            <w:pPr>
              <w:numPr>
                <w:ilvl w:val="0"/>
                <w:numId w:val="4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543044" w:rsidRPr="003124FF" w14:paraId="78CC0B4C" w14:textId="77777777" w:rsidTr="00F6478F">
        <w:tc>
          <w:tcPr>
            <w:tcW w:w="8494" w:type="dxa"/>
          </w:tcPr>
          <w:p w14:paraId="19053B99" w14:textId="77777777" w:rsidR="00543044" w:rsidRPr="003124FF" w:rsidRDefault="00543044" w:rsidP="00135699">
            <w:pPr>
              <w:numPr>
                <w:ilvl w:val="0"/>
                <w:numId w:val="4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543044" w:rsidRPr="003124FF" w14:paraId="41A1F7B5" w14:textId="77777777" w:rsidTr="00F6478F">
        <w:tc>
          <w:tcPr>
            <w:tcW w:w="8494" w:type="dxa"/>
          </w:tcPr>
          <w:p w14:paraId="46DA5955"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4B47A6D9" w14:textId="77777777" w:rsidTr="00F6478F">
        <w:tc>
          <w:tcPr>
            <w:tcW w:w="8494" w:type="dxa"/>
          </w:tcPr>
          <w:p w14:paraId="7DA8AED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543044" w:rsidRPr="003124FF" w14:paraId="12E642D4" w14:textId="77777777" w:rsidTr="00F6478F">
        <w:tc>
          <w:tcPr>
            <w:tcW w:w="8494" w:type="dxa"/>
          </w:tcPr>
          <w:p w14:paraId="16D8B6B7" w14:textId="77777777" w:rsidR="00543044" w:rsidRPr="003124FF" w:rsidRDefault="00543044" w:rsidP="00135699">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543044" w:rsidRPr="003124FF" w14:paraId="2B04F622" w14:textId="77777777" w:rsidTr="00F6478F">
        <w:tc>
          <w:tcPr>
            <w:tcW w:w="8494" w:type="dxa"/>
          </w:tcPr>
          <w:p w14:paraId="269E8945"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113125B5" w14:textId="77777777" w:rsidTr="00F6478F">
        <w:tc>
          <w:tcPr>
            <w:tcW w:w="8494" w:type="dxa"/>
          </w:tcPr>
          <w:p w14:paraId="78633690" w14:textId="77777777" w:rsidR="00543044" w:rsidRPr="003124FF" w:rsidRDefault="00543044" w:rsidP="00135699">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543044" w:rsidRPr="003124FF" w14:paraId="4333EF36" w14:textId="77777777" w:rsidTr="00F6478F">
        <w:tc>
          <w:tcPr>
            <w:tcW w:w="8494" w:type="dxa"/>
          </w:tcPr>
          <w:p w14:paraId="258039BE"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79E1CC5D" w14:textId="77777777" w:rsidTr="00F6478F">
        <w:tc>
          <w:tcPr>
            <w:tcW w:w="8494" w:type="dxa"/>
          </w:tcPr>
          <w:p w14:paraId="3A6CC582" w14:textId="77777777" w:rsidR="00543044" w:rsidRPr="003124FF" w:rsidRDefault="00543044" w:rsidP="00135699">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543044" w:rsidRPr="003124FF" w14:paraId="0A63DCCD" w14:textId="77777777" w:rsidTr="00F6478F">
        <w:tc>
          <w:tcPr>
            <w:tcW w:w="8494" w:type="dxa"/>
          </w:tcPr>
          <w:p w14:paraId="6669F834" w14:textId="77777777" w:rsidR="00543044" w:rsidRPr="003124FF" w:rsidRDefault="00543044" w:rsidP="00F6478F">
            <w:pPr>
              <w:rPr>
                <w:rFonts w:ascii="Arial" w:eastAsia="Times New Roman" w:hAnsi="Arial" w:cs="Arial"/>
                <w:sz w:val="24"/>
                <w:szCs w:val="24"/>
                <w:lang w:eastAsia="pt-BR"/>
              </w:rPr>
            </w:pPr>
          </w:p>
        </w:tc>
      </w:tr>
      <w:tr w:rsidR="00543044" w:rsidRPr="003124FF" w14:paraId="74B7D3E6" w14:textId="77777777" w:rsidTr="00F6478F">
        <w:tc>
          <w:tcPr>
            <w:tcW w:w="8494" w:type="dxa"/>
          </w:tcPr>
          <w:p w14:paraId="341A6C41"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543044" w:rsidRPr="003124FF" w14:paraId="4E78B24C" w14:textId="77777777" w:rsidTr="00F6478F">
        <w:tc>
          <w:tcPr>
            <w:tcW w:w="8494" w:type="dxa"/>
          </w:tcPr>
          <w:p w14:paraId="4B491A09"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10C0A89E" w14:textId="77777777" w:rsidTr="00F6478F">
        <w:tc>
          <w:tcPr>
            <w:tcW w:w="8494" w:type="dxa"/>
          </w:tcPr>
          <w:p w14:paraId="075CDE16" w14:textId="77777777" w:rsidR="00543044" w:rsidRPr="003124FF" w:rsidRDefault="00543044" w:rsidP="00135699">
            <w:pPr>
              <w:numPr>
                <w:ilvl w:val="0"/>
                <w:numId w:val="4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543044" w:rsidRPr="003124FF" w14:paraId="1B556F81" w14:textId="77777777" w:rsidTr="00F6478F">
        <w:tc>
          <w:tcPr>
            <w:tcW w:w="8494" w:type="dxa"/>
          </w:tcPr>
          <w:p w14:paraId="4A1178D5" w14:textId="77777777" w:rsidR="00543044" w:rsidRPr="003124FF" w:rsidRDefault="00543044" w:rsidP="00135699">
            <w:pPr>
              <w:numPr>
                <w:ilvl w:val="0"/>
                <w:numId w:val="4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543044" w:rsidRPr="003124FF" w14:paraId="1192032B" w14:textId="77777777" w:rsidTr="00F6478F">
        <w:tc>
          <w:tcPr>
            <w:tcW w:w="8494" w:type="dxa"/>
          </w:tcPr>
          <w:p w14:paraId="37A35F76" w14:textId="77777777" w:rsidR="00543044" w:rsidRPr="003124FF" w:rsidRDefault="00543044" w:rsidP="00135699">
            <w:pPr>
              <w:numPr>
                <w:ilvl w:val="0"/>
                <w:numId w:val="4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543044" w:rsidRPr="003124FF" w14:paraId="1DD43774" w14:textId="77777777" w:rsidTr="00F6478F">
        <w:tc>
          <w:tcPr>
            <w:tcW w:w="8494" w:type="dxa"/>
          </w:tcPr>
          <w:p w14:paraId="29903F2C" w14:textId="77777777" w:rsidR="00543044" w:rsidRPr="003124FF" w:rsidRDefault="00543044" w:rsidP="00135699">
            <w:pPr>
              <w:numPr>
                <w:ilvl w:val="0"/>
                <w:numId w:val="4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543044" w:rsidRPr="003124FF" w14:paraId="10C5C868" w14:textId="77777777" w:rsidTr="00F6478F">
        <w:tc>
          <w:tcPr>
            <w:tcW w:w="8494" w:type="dxa"/>
          </w:tcPr>
          <w:p w14:paraId="71602704" w14:textId="77777777" w:rsidR="00543044" w:rsidRPr="003124FF" w:rsidRDefault="00543044" w:rsidP="00135699">
            <w:pPr>
              <w:numPr>
                <w:ilvl w:val="0"/>
                <w:numId w:val="4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543044" w:rsidRPr="003124FF" w14:paraId="0E678B30" w14:textId="77777777" w:rsidTr="00F6478F">
        <w:tc>
          <w:tcPr>
            <w:tcW w:w="8494" w:type="dxa"/>
          </w:tcPr>
          <w:p w14:paraId="0EA5EC51" w14:textId="77777777" w:rsidR="00543044" w:rsidRPr="003124FF" w:rsidRDefault="00543044" w:rsidP="00135699">
            <w:pPr>
              <w:numPr>
                <w:ilvl w:val="0"/>
                <w:numId w:val="4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543044" w:rsidRPr="003124FF" w14:paraId="5B9FD481" w14:textId="77777777" w:rsidTr="00F6478F">
        <w:tc>
          <w:tcPr>
            <w:tcW w:w="8494" w:type="dxa"/>
          </w:tcPr>
          <w:p w14:paraId="355366E9"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5CA78748" w14:textId="77777777" w:rsidTr="00F6478F">
        <w:tc>
          <w:tcPr>
            <w:tcW w:w="8494" w:type="dxa"/>
          </w:tcPr>
          <w:p w14:paraId="1DA84D3B"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543044" w:rsidRPr="003124FF" w14:paraId="1BF5C0E6" w14:textId="77777777" w:rsidTr="00F6478F">
        <w:tc>
          <w:tcPr>
            <w:tcW w:w="8494" w:type="dxa"/>
          </w:tcPr>
          <w:p w14:paraId="21FDAD80" w14:textId="77777777" w:rsidR="00543044" w:rsidRPr="003124FF" w:rsidRDefault="00543044"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543044" w:rsidRPr="003124FF" w14:paraId="1F0F9A87" w14:textId="77777777" w:rsidTr="00F6478F">
        <w:tc>
          <w:tcPr>
            <w:tcW w:w="8494" w:type="dxa"/>
          </w:tcPr>
          <w:p w14:paraId="3DF5F047" w14:textId="77777777" w:rsidR="00543044" w:rsidRPr="003124FF" w:rsidRDefault="00543044"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troco, se houver, e finaliza a venda.</w:t>
            </w:r>
          </w:p>
        </w:tc>
      </w:tr>
      <w:tr w:rsidR="00543044" w:rsidRPr="003124FF" w14:paraId="2A0F00F4" w14:textId="77777777" w:rsidTr="00F6478F">
        <w:tc>
          <w:tcPr>
            <w:tcW w:w="8494" w:type="dxa"/>
          </w:tcPr>
          <w:p w14:paraId="34A7F281"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4.2 - Forma de pagamento por cartão</w:t>
            </w:r>
          </w:p>
        </w:tc>
      </w:tr>
      <w:tr w:rsidR="00543044" w:rsidRPr="003124FF" w14:paraId="6606B6DC" w14:textId="77777777" w:rsidTr="00F6478F">
        <w:tc>
          <w:tcPr>
            <w:tcW w:w="8494" w:type="dxa"/>
          </w:tcPr>
          <w:p w14:paraId="1CA44C10" w14:textId="77777777" w:rsidR="00543044" w:rsidRPr="003124FF" w:rsidRDefault="00543044"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543044" w:rsidRPr="003124FF" w14:paraId="24ED35AE" w14:textId="77777777" w:rsidTr="00F6478F">
        <w:tc>
          <w:tcPr>
            <w:tcW w:w="8494" w:type="dxa"/>
          </w:tcPr>
          <w:p w14:paraId="2AA206D7" w14:textId="77777777" w:rsidR="00543044" w:rsidRPr="003124FF" w:rsidRDefault="00543044"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543044" w:rsidRPr="003124FF" w14:paraId="6830C0DC" w14:textId="77777777" w:rsidTr="00F6478F">
        <w:tc>
          <w:tcPr>
            <w:tcW w:w="8494" w:type="dxa"/>
          </w:tcPr>
          <w:p w14:paraId="3B312A4E"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55EC9FB7" w14:textId="77777777" w:rsidTr="00F6478F">
        <w:tc>
          <w:tcPr>
            <w:tcW w:w="8494" w:type="dxa"/>
          </w:tcPr>
          <w:p w14:paraId="31639F8D"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543044" w:rsidRPr="003124FF" w14:paraId="3D9211B8" w14:textId="77777777" w:rsidTr="00F6478F">
        <w:tc>
          <w:tcPr>
            <w:tcW w:w="8494" w:type="dxa"/>
          </w:tcPr>
          <w:p w14:paraId="71B811DC" w14:textId="77777777" w:rsidR="00543044" w:rsidRPr="003124FF" w:rsidRDefault="00543044" w:rsidP="00135699">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543044" w:rsidRPr="003124FF" w14:paraId="549F3151" w14:textId="77777777" w:rsidTr="00F6478F">
        <w:tc>
          <w:tcPr>
            <w:tcW w:w="8494" w:type="dxa"/>
          </w:tcPr>
          <w:p w14:paraId="27BE8FCB"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30DA9941" w14:textId="77777777" w:rsidTr="00F6478F">
        <w:tc>
          <w:tcPr>
            <w:tcW w:w="8494" w:type="dxa"/>
          </w:tcPr>
          <w:p w14:paraId="7A33D0B5" w14:textId="77777777" w:rsidR="00543044" w:rsidRPr="003124FF" w:rsidRDefault="00543044"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Logar).</w:t>
            </w:r>
          </w:p>
        </w:tc>
      </w:tr>
      <w:tr w:rsidR="00543044" w:rsidRPr="003124FF" w14:paraId="30E4405E" w14:textId="77777777" w:rsidTr="00F6478F">
        <w:tc>
          <w:tcPr>
            <w:tcW w:w="8494" w:type="dxa"/>
          </w:tcPr>
          <w:p w14:paraId="4D3622DC" w14:textId="77777777" w:rsidR="00543044" w:rsidRPr="003124FF" w:rsidRDefault="00543044"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543044" w:rsidRPr="003124FF" w14:paraId="186A9FEA" w14:textId="77777777" w:rsidTr="00F6478F">
        <w:tc>
          <w:tcPr>
            <w:tcW w:w="8494" w:type="dxa"/>
          </w:tcPr>
          <w:p w14:paraId="3F8625F3"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18DED860" w14:textId="77777777" w:rsidTr="00F6478F">
        <w:tc>
          <w:tcPr>
            <w:tcW w:w="8494" w:type="dxa"/>
          </w:tcPr>
          <w:p w14:paraId="4D85962B" w14:textId="77777777" w:rsidR="00543044" w:rsidRPr="003124FF" w:rsidRDefault="00543044"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543044" w:rsidRPr="003124FF" w14:paraId="2D4328C4" w14:textId="77777777" w:rsidTr="00F6478F">
        <w:tc>
          <w:tcPr>
            <w:tcW w:w="8494" w:type="dxa"/>
          </w:tcPr>
          <w:p w14:paraId="381F8BCE" w14:textId="77777777" w:rsidR="00543044" w:rsidRPr="003124FF" w:rsidRDefault="00543044"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543044" w:rsidRPr="003124FF" w14:paraId="320CAC77" w14:textId="77777777" w:rsidTr="00F6478F">
        <w:tc>
          <w:tcPr>
            <w:tcW w:w="8494" w:type="dxa"/>
          </w:tcPr>
          <w:p w14:paraId="047FB342" w14:textId="77777777" w:rsidR="00543044" w:rsidRPr="003124FF" w:rsidRDefault="00543044"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543044" w:rsidRPr="003124FF" w14:paraId="7CB3F381" w14:textId="77777777" w:rsidTr="00F6478F">
        <w:tc>
          <w:tcPr>
            <w:tcW w:w="8494" w:type="dxa"/>
          </w:tcPr>
          <w:p w14:paraId="2B4121A1" w14:textId="77777777" w:rsidR="00543044" w:rsidRPr="003124FF" w:rsidRDefault="00543044" w:rsidP="00F6478F">
            <w:pPr>
              <w:rPr>
                <w:rFonts w:ascii="Arial" w:eastAsia="Times New Roman" w:hAnsi="Arial" w:cs="Arial"/>
                <w:sz w:val="24"/>
                <w:szCs w:val="24"/>
                <w:lang w:eastAsia="pt-BR"/>
              </w:rPr>
            </w:pPr>
          </w:p>
        </w:tc>
      </w:tr>
      <w:tr w:rsidR="00543044" w:rsidRPr="003124FF" w14:paraId="505FA97A" w14:textId="77777777" w:rsidTr="00F6478F">
        <w:tc>
          <w:tcPr>
            <w:tcW w:w="8494" w:type="dxa"/>
          </w:tcPr>
          <w:p w14:paraId="1E9189C9"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687F8858" w14:textId="77777777" w:rsidTr="00F6478F">
        <w:tc>
          <w:tcPr>
            <w:tcW w:w="8494" w:type="dxa"/>
          </w:tcPr>
          <w:p w14:paraId="00F595C6"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027D0A69" w14:textId="77777777" w:rsidTr="00F6478F">
        <w:tc>
          <w:tcPr>
            <w:tcW w:w="8494" w:type="dxa"/>
          </w:tcPr>
          <w:p w14:paraId="7F9E99BE" w14:textId="77777777" w:rsidR="00543044" w:rsidRPr="003124FF" w:rsidRDefault="00543044" w:rsidP="00135699">
            <w:pPr>
              <w:numPr>
                <w:ilvl w:val="0"/>
                <w:numId w:val="4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543044" w:rsidRPr="003124FF" w14:paraId="64C471FD" w14:textId="77777777" w:rsidTr="00F6478F">
        <w:tc>
          <w:tcPr>
            <w:tcW w:w="8494" w:type="dxa"/>
          </w:tcPr>
          <w:p w14:paraId="1204FF57" w14:textId="77777777" w:rsidR="00543044" w:rsidRPr="003124FF" w:rsidRDefault="00543044" w:rsidP="00135699">
            <w:pPr>
              <w:numPr>
                <w:ilvl w:val="0"/>
                <w:numId w:val="4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543044" w:rsidRPr="003124FF" w14:paraId="7ECDD286" w14:textId="77777777" w:rsidTr="00F6478F">
        <w:tc>
          <w:tcPr>
            <w:tcW w:w="8494" w:type="dxa"/>
          </w:tcPr>
          <w:p w14:paraId="5F55EF65" w14:textId="77777777" w:rsidR="00543044" w:rsidRPr="003124FF" w:rsidRDefault="00543044" w:rsidP="008950E9">
            <w:pPr>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543044" w:rsidRPr="003124FF" w14:paraId="111C726F" w14:textId="77777777" w:rsidTr="00F6478F">
        <w:tc>
          <w:tcPr>
            <w:tcW w:w="8494" w:type="dxa"/>
          </w:tcPr>
          <w:p w14:paraId="391260E8" w14:textId="77777777" w:rsidR="00543044" w:rsidRPr="003124FF" w:rsidRDefault="00543044" w:rsidP="00135699">
            <w:pPr>
              <w:numPr>
                <w:ilvl w:val="0"/>
                <w:numId w:val="4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543044" w:rsidRPr="003124FF" w14:paraId="4F88EF45" w14:textId="77777777" w:rsidTr="00F6478F">
        <w:tc>
          <w:tcPr>
            <w:tcW w:w="8494" w:type="dxa"/>
          </w:tcPr>
          <w:p w14:paraId="0B5ED11D" w14:textId="77777777" w:rsidR="00543044" w:rsidRPr="003124FF" w:rsidRDefault="00543044" w:rsidP="00135699">
            <w:pPr>
              <w:numPr>
                <w:ilvl w:val="0"/>
                <w:numId w:val="4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543044" w:rsidRPr="003124FF" w14:paraId="40B28172" w14:textId="77777777" w:rsidTr="00F6478F">
        <w:tc>
          <w:tcPr>
            <w:tcW w:w="8494" w:type="dxa"/>
          </w:tcPr>
          <w:p w14:paraId="53500A93"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378A712E" w14:textId="77777777" w:rsidTr="00F6478F">
        <w:tc>
          <w:tcPr>
            <w:tcW w:w="8494" w:type="dxa"/>
          </w:tcPr>
          <w:p w14:paraId="1B1CB64D"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Gerar relatório detalhado por produto</w:t>
            </w:r>
          </w:p>
        </w:tc>
      </w:tr>
      <w:tr w:rsidR="00543044" w:rsidRPr="003124FF" w14:paraId="7C8B3575" w14:textId="77777777" w:rsidTr="00F6478F">
        <w:tc>
          <w:tcPr>
            <w:tcW w:w="8494" w:type="dxa"/>
          </w:tcPr>
          <w:p w14:paraId="5524B6F2" w14:textId="77777777" w:rsidR="00543044" w:rsidRPr="003124FF" w:rsidRDefault="00543044"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543044" w:rsidRPr="003124FF" w14:paraId="152835BF" w14:textId="77777777" w:rsidTr="00F6478F">
        <w:tc>
          <w:tcPr>
            <w:tcW w:w="8494" w:type="dxa"/>
          </w:tcPr>
          <w:p w14:paraId="038EB7A7" w14:textId="77777777" w:rsidR="00543044" w:rsidRPr="003124FF" w:rsidRDefault="00543044"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conforme os filtros aplicados.</w:t>
            </w:r>
          </w:p>
        </w:tc>
      </w:tr>
      <w:tr w:rsidR="00543044" w:rsidRPr="003124FF" w14:paraId="7370E70C" w14:textId="77777777" w:rsidTr="00F6478F">
        <w:tc>
          <w:tcPr>
            <w:tcW w:w="8494" w:type="dxa"/>
          </w:tcPr>
          <w:p w14:paraId="42A29D14"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77B04FDB" w14:textId="77777777" w:rsidTr="00F6478F">
        <w:tc>
          <w:tcPr>
            <w:tcW w:w="8494" w:type="dxa"/>
          </w:tcPr>
          <w:p w14:paraId="4D5CAEF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lastRenderedPageBreak/>
              <w:t>4.1 - Falha na geração do relatório</w:t>
            </w:r>
          </w:p>
        </w:tc>
      </w:tr>
      <w:tr w:rsidR="00543044" w:rsidRPr="003124FF" w14:paraId="58CD4A3E" w14:textId="77777777" w:rsidTr="00F6478F">
        <w:tc>
          <w:tcPr>
            <w:tcW w:w="8494" w:type="dxa"/>
          </w:tcPr>
          <w:p w14:paraId="41F46B83" w14:textId="77777777" w:rsidR="00543044" w:rsidRPr="003124FF" w:rsidRDefault="00543044" w:rsidP="00135699">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543044" w:rsidRPr="003124FF" w14:paraId="3D7C6ADC" w14:textId="77777777" w:rsidTr="00F6478F">
        <w:tc>
          <w:tcPr>
            <w:tcW w:w="8494" w:type="dxa"/>
          </w:tcPr>
          <w:p w14:paraId="56A61B91"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7C67ACCC" w14:textId="77777777" w:rsidTr="00F6478F">
        <w:tc>
          <w:tcPr>
            <w:tcW w:w="8494" w:type="dxa"/>
          </w:tcPr>
          <w:p w14:paraId="691C43F3" w14:textId="77777777" w:rsidR="00543044" w:rsidRPr="003124FF" w:rsidRDefault="00543044" w:rsidP="00135699">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543044" w:rsidRPr="003124FF" w14:paraId="7AFE1BC6" w14:textId="77777777" w:rsidTr="00F6478F">
        <w:tc>
          <w:tcPr>
            <w:tcW w:w="8494" w:type="dxa"/>
          </w:tcPr>
          <w:p w14:paraId="305D010D"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1BE66335" w14:textId="77777777" w:rsidTr="00F6478F">
        <w:tc>
          <w:tcPr>
            <w:tcW w:w="8494" w:type="dxa"/>
          </w:tcPr>
          <w:p w14:paraId="017C62C9" w14:textId="77777777" w:rsidR="00543044" w:rsidRPr="003124FF" w:rsidRDefault="00543044"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543044" w:rsidRPr="003124FF" w14:paraId="5F7F40A5" w14:textId="77777777" w:rsidTr="00F6478F">
        <w:tc>
          <w:tcPr>
            <w:tcW w:w="8494" w:type="dxa"/>
          </w:tcPr>
          <w:p w14:paraId="7078A5D8" w14:textId="77777777" w:rsidR="00543044" w:rsidRPr="003124FF" w:rsidRDefault="00543044"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2FDFF533" w14:textId="77777777" w:rsidR="00543044" w:rsidRPr="003124FF" w:rsidRDefault="00543044" w:rsidP="00543044">
      <w:pPr>
        <w:rPr>
          <w:rFonts w:ascii="Arial" w:hAnsi="Arial" w:cs="Arial"/>
          <w:sz w:val="24"/>
          <w:szCs w:val="24"/>
        </w:rPr>
      </w:pPr>
    </w:p>
    <w:p w14:paraId="6AFFED84" w14:textId="77777777" w:rsidR="00543044" w:rsidRPr="00543044" w:rsidRDefault="00543044" w:rsidP="00543044"/>
    <w:p w14:paraId="34D0F824" w14:textId="4B71C917" w:rsidR="00543044" w:rsidRDefault="002425FA" w:rsidP="00135699">
      <w:pPr>
        <w:pStyle w:val="Ttulo1"/>
        <w:numPr>
          <w:ilvl w:val="2"/>
          <w:numId w:val="31"/>
        </w:numPr>
        <w:spacing w:before="120" w:after="120" w:line="360" w:lineRule="auto"/>
        <w:rPr>
          <w:rFonts w:ascii="Arial" w:hAnsi="Arial" w:cs="Arial"/>
          <w:color w:val="auto"/>
          <w:sz w:val="24"/>
          <w:szCs w:val="24"/>
        </w:rPr>
      </w:pPr>
      <w:bookmarkStart w:id="312" w:name="_Toc184040797"/>
      <w:r>
        <w:rPr>
          <w:rFonts w:ascii="Arial" w:hAnsi="Arial" w:cs="Arial"/>
          <w:color w:val="auto"/>
          <w:sz w:val="24"/>
          <w:szCs w:val="24"/>
        </w:rPr>
        <w:t>Plano</w:t>
      </w:r>
      <w:r w:rsidR="00F858F1">
        <w:rPr>
          <w:rFonts w:ascii="Arial" w:hAnsi="Arial" w:cs="Arial"/>
          <w:color w:val="auto"/>
          <w:sz w:val="24"/>
          <w:szCs w:val="24"/>
        </w:rPr>
        <w:t xml:space="preserve"> de testes</w:t>
      </w:r>
      <w:bookmarkEnd w:id="312"/>
    </w:p>
    <w:p w14:paraId="0A75CFBA" w14:textId="1CF918CD"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CSU01 - Verificar Estoque</w:t>
      </w:r>
    </w:p>
    <w:p w14:paraId="64AED7F4"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 xml:space="preserve">Objetivo: </w:t>
      </w:r>
      <w:r w:rsidRPr="001515B2">
        <w:rPr>
          <w:rFonts w:ascii="Arial" w:hAnsi="Arial" w:cs="Arial"/>
          <w:sz w:val="24"/>
          <w:szCs w:val="24"/>
        </w:rPr>
        <w:t>Testar a funcionalidade de consulta e visualização da quantidade de produtos no estoque.</w:t>
      </w:r>
    </w:p>
    <w:p w14:paraId="229F8D20"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7F9722C">
          <v:rect id="_x0000_i1063" style="width:0;height:1.5pt" o:hralign="center" o:hrstd="t" o:hr="t" fillcolor="#a0a0a0" stroked="f"/>
        </w:pict>
      </w:r>
    </w:p>
    <w:p w14:paraId="5DF5C42A"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Verificar Estoque - Acesso ao Sistema</w:t>
      </w:r>
    </w:p>
    <w:p w14:paraId="38735A4C"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3C5BE3AF"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Passos:</w:t>
      </w:r>
    </w:p>
    <w:p w14:paraId="2C3A94C1"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O Gerente acessa o menu principal.</w:t>
      </w:r>
    </w:p>
    <w:p w14:paraId="5E698455"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 xml:space="preserve">Seleciona a opção </w:t>
      </w:r>
      <w:r w:rsidRPr="001515B2">
        <w:rPr>
          <w:rFonts w:ascii="Arial" w:hAnsi="Arial" w:cs="Arial"/>
          <w:b/>
          <w:bCs/>
        </w:rPr>
        <w:t>Verificar Estoque</w:t>
      </w:r>
      <w:r w:rsidRPr="001515B2">
        <w:rPr>
          <w:rFonts w:ascii="Arial" w:hAnsi="Arial" w:cs="Arial"/>
        </w:rPr>
        <w:t>.</w:t>
      </w:r>
    </w:p>
    <w:p w14:paraId="11069104" w14:textId="50F0E32B"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apresenta a tela de estoque, com informações sobre a quantidade de produtos disponíveis e opções de filtragem.</w:t>
      </w:r>
    </w:p>
    <w:p w14:paraId="43F5FBA7"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79DDCA6">
          <v:rect id="_x0000_i1064" style="width:0;height:1.5pt" o:hralign="center" o:hrstd="t" o:hr="t" fillcolor="#a0a0a0" stroked="f"/>
        </w:pict>
      </w:r>
    </w:p>
    <w:p w14:paraId="4EC40E28"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Consulta por Produto ou Categoria</w:t>
      </w:r>
    </w:p>
    <w:p w14:paraId="5260023A"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484241E9"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Passos:</w:t>
      </w:r>
    </w:p>
    <w:p w14:paraId="30E7757E"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O Gerente insere um nome ou código de produto na caixa de busca ou seleciona uma categoria.</w:t>
      </w:r>
    </w:p>
    <w:p w14:paraId="3A932130"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 xml:space="preserve">O Gerente pressiona o botão de </w:t>
      </w:r>
      <w:r w:rsidRPr="001515B2">
        <w:rPr>
          <w:rFonts w:ascii="Arial" w:hAnsi="Arial" w:cs="Arial"/>
          <w:b/>
          <w:bCs/>
        </w:rPr>
        <w:t>Buscar</w:t>
      </w:r>
      <w:r w:rsidRPr="001515B2">
        <w:rPr>
          <w:rFonts w:ascii="Arial" w:hAnsi="Arial" w:cs="Arial"/>
        </w:rPr>
        <w:t>.</w:t>
      </w:r>
    </w:p>
    <w:p w14:paraId="396D140A" w14:textId="7678CBEA"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retorna </w:t>
      </w:r>
      <w:proofErr w:type="gramStart"/>
      <w:r w:rsidRPr="001515B2">
        <w:rPr>
          <w:rFonts w:ascii="Arial" w:hAnsi="Arial" w:cs="Arial"/>
        </w:rPr>
        <w:t>a</w:t>
      </w:r>
      <w:proofErr w:type="gramEnd"/>
      <w:r w:rsidRPr="001515B2">
        <w:rPr>
          <w:rFonts w:ascii="Arial" w:hAnsi="Arial" w:cs="Arial"/>
        </w:rPr>
        <w:t xml:space="preserve"> quantidade de produtos disponíveis, com base no filtro inserido.</w:t>
      </w:r>
    </w:p>
    <w:p w14:paraId="28A6A92A"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E269DE8">
          <v:rect id="_x0000_i1065" style="width:0;height:1.5pt" o:hralign="center" o:hrstd="t" o:hr="t" fillcolor="#a0a0a0" stroked="f"/>
        </w:pict>
      </w:r>
    </w:p>
    <w:p w14:paraId="1CB4687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Consulta Detalhada de Produto</w:t>
      </w:r>
    </w:p>
    <w:p w14:paraId="50180CD2"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lastRenderedPageBreak/>
        <w:t>Pré-condições:</w:t>
      </w:r>
      <w:r w:rsidRPr="001515B2">
        <w:rPr>
          <w:rFonts w:ascii="Arial" w:hAnsi="Arial" w:cs="Arial"/>
        </w:rPr>
        <w:t xml:space="preserve"> O Gerente deve estar autenticado no sistema (CSU03 - Logar).</w:t>
      </w:r>
    </w:p>
    <w:p w14:paraId="45B0B698"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Passos:</w:t>
      </w:r>
    </w:p>
    <w:p w14:paraId="2759CB0C"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Gerente insere o nome ou código do produto.</w:t>
      </w:r>
    </w:p>
    <w:p w14:paraId="3ACF5F6E"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sistema exibe as informações detalhadas sobre o produto.</w:t>
      </w:r>
    </w:p>
    <w:p w14:paraId="408CD128"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 xml:space="preserve">O Gerente pressiona o botão </w:t>
      </w:r>
      <w:r w:rsidRPr="001515B2">
        <w:rPr>
          <w:rFonts w:ascii="Arial" w:hAnsi="Arial" w:cs="Arial"/>
          <w:b/>
          <w:bCs/>
        </w:rPr>
        <w:t>Voltar</w:t>
      </w:r>
      <w:r w:rsidRPr="001515B2">
        <w:rPr>
          <w:rFonts w:ascii="Arial" w:hAnsi="Arial" w:cs="Arial"/>
        </w:rPr>
        <w:t>.</w:t>
      </w:r>
    </w:p>
    <w:p w14:paraId="7540CF55" w14:textId="1333C4D3"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as informações detalhadas e retorna à tela principal ao pressionar </w:t>
      </w:r>
      <w:r w:rsidRPr="001515B2">
        <w:rPr>
          <w:rFonts w:ascii="Arial" w:hAnsi="Arial" w:cs="Arial"/>
          <w:b/>
          <w:bCs/>
        </w:rPr>
        <w:t>Voltar</w:t>
      </w:r>
      <w:r w:rsidRPr="001515B2">
        <w:rPr>
          <w:rFonts w:ascii="Arial" w:hAnsi="Arial" w:cs="Arial"/>
        </w:rPr>
        <w:t>.</w:t>
      </w:r>
    </w:p>
    <w:p w14:paraId="525EEDFC"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A847956">
          <v:rect id="_x0000_i1066" style="width:0;height:1.5pt" o:hralign="center" o:hrstd="t" o:hr="t" fillcolor="#a0a0a0" stroked="f"/>
        </w:pict>
      </w:r>
    </w:p>
    <w:p w14:paraId="1EDCAB00"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4: Produto Indisponível</w:t>
      </w:r>
    </w:p>
    <w:p w14:paraId="1298D94C"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CD4F83A"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Passos:</w:t>
      </w:r>
    </w:p>
    <w:p w14:paraId="614384B6"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pesquisa por um produto fora de estoque.</w:t>
      </w:r>
    </w:p>
    <w:p w14:paraId="76472A6F"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sistema exibe uma mensagem indicando que o produto está fora de estoque.</w:t>
      </w:r>
    </w:p>
    <w:p w14:paraId="2333C8E1"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segue as sugestões do sistema (reposições ou exclusão).</w:t>
      </w:r>
    </w:p>
    <w:p w14:paraId="14AE3097"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Voltar</w:t>
      </w:r>
      <w:proofErr w:type="gramEnd"/>
      <w:r w:rsidRPr="001515B2">
        <w:rPr>
          <w:rFonts w:ascii="Arial" w:hAnsi="Arial" w:cs="Arial"/>
        </w:rPr>
        <w:t>.</w:t>
      </w:r>
    </w:p>
    <w:p w14:paraId="798AC3F4" w14:textId="44128D06"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informa que o produto está fora de estoque e oferece opções para ação.</w:t>
      </w:r>
    </w:p>
    <w:p w14:paraId="5B8C6332"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72FD0F4">
          <v:rect id="_x0000_i1067" style="width:0;height:1.5pt" o:hralign="center" o:hrstd="t" o:hr="t" fillcolor="#a0a0a0" stroked="f"/>
        </w:pict>
      </w:r>
    </w:p>
    <w:p w14:paraId="33C6633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5: Falha na Busca por Produto</w:t>
      </w:r>
    </w:p>
    <w:p w14:paraId="5CD9C81E"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29DF0024"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Passos:</w:t>
      </w:r>
    </w:p>
    <w:p w14:paraId="6B15255D"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O Gerente insere um código ou nome de produto inexistente.</w:t>
      </w:r>
    </w:p>
    <w:p w14:paraId="25475B25"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Buscar</w:t>
      </w:r>
      <w:proofErr w:type="gramEnd"/>
      <w:r w:rsidRPr="001515B2">
        <w:rPr>
          <w:rFonts w:ascii="Arial" w:hAnsi="Arial" w:cs="Arial"/>
        </w:rPr>
        <w:t>.</w:t>
      </w:r>
    </w:p>
    <w:p w14:paraId="3D8065BF" w14:textId="16B8E5C4"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não foi encontrado e retorna à tela de estoque.</w:t>
      </w:r>
    </w:p>
    <w:p w14:paraId="6BF374E6" w14:textId="77777777" w:rsidR="001515B2" w:rsidRDefault="001515B2" w:rsidP="001515B2">
      <w:pPr>
        <w:pStyle w:val="PargrafodaLista"/>
        <w:spacing w:line="360" w:lineRule="auto"/>
        <w:ind w:left="360" w:firstLine="349"/>
        <w:jc w:val="both"/>
        <w:rPr>
          <w:rFonts w:ascii="Arial" w:hAnsi="Arial" w:cs="Arial"/>
          <w:sz w:val="24"/>
          <w:szCs w:val="24"/>
        </w:rPr>
      </w:pPr>
    </w:p>
    <w:p w14:paraId="0D306907" w14:textId="77777777" w:rsidR="001515B2" w:rsidRDefault="001515B2" w:rsidP="001515B2">
      <w:pPr>
        <w:pStyle w:val="PargrafodaLista"/>
        <w:spacing w:line="360" w:lineRule="auto"/>
        <w:ind w:left="360" w:firstLine="349"/>
        <w:jc w:val="both"/>
        <w:rPr>
          <w:rFonts w:ascii="Arial" w:hAnsi="Arial" w:cs="Arial"/>
          <w:sz w:val="24"/>
          <w:szCs w:val="24"/>
        </w:rPr>
      </w:pPr>
    </w:p>
    <w:p w14:paraId="6844CBCC" w14:textId="77777777" w:rsidR="001515B2" w:rsidRDefault="001515B2" w:rsidP="001515B2">
      <w:pPr>
        <w:pStyle w:val="PargrafodaLista"/>
        <w:spacing w:line="360" w:lineRule="auto"/>
        <w:ind w:left="360" w:firstLine="349"/>
        <w:jc w:val="both"/>
        <w:rPr>
          <w:rFonts w:ascii="Arial" w:hAnsi="Arial" w:cs="Arial"/>
          <w:sz w:val="24"/>
          <w:szCs w:val="24"/>
        </w:rPr>
      </w:pPr>
    </w:p>
    <w:p w14:paraId="0CE30E1A" w14:textId="77777777" w:rsidR="001515B2" w:rsidRDefault="001515B2" w:rsidP="001515B2">
      <w:pPr>
        <w:pStyle w:val="PargrafodaLista"/>
        <w:spacing w:line="360" w:lineRule="auto"/>
        <w:ind w:left="360" w:firstLine="349"/>
        <w:jc w:val="both"/>
        <w:rPr>
          <w:rFonts w:ascii="Arial" w:hAnsi="Arial" w:cs="Arial"/>
          <w:sz w:val="24"/>
          <w:szCs w:val="24"/>
        </w:rPr>
      </w:pPr>
    </w:p>
    <w:p w14:paraId="19C7D55F" w14:textId="77777777" w:rsidR="001515B2" w:rsidRDefault="001515B2" w:rsidP="001515B2">
      <w:pPr>
        <w:pStyle w:val="PargrafodaLista"/>
        <w:spacing w:line="360" w:lineRule="auto"/>
        <w:ind w:left="360" w:firstLine="349"/>
        <w:jc w:val="both"/>
        <w:rPr>
          <w:rFonts w:ascii="Arial" w:hAnsi="Arial" w:cs="Arial"/>
          <w:sz w:val="24"/>
          <w:szCs w:val="24"/>
        </w:rPr>
      </w:pPr>
    </w:p>
    <w:p w14:paraId="28799F18" w14:textId="77777777" w:rsidR="001515B2" w:rsidRDefault="001515B2" w:rsidP="001515B2">
      <w:pPr>
        <w:pStyle w:val="PargrafodaLista"/>
        <w:spacing w:line="360" w:lineRule="auto"/>
        <w:ind w:left="360" w:firstLine="349"/>
        <w:jc w:val="both"/>
        <w:rPr>
          <w:rFonts w:ascii="Arial" w:hAnsi="Arial" w:cs="Arial"/>
          <w:sz w:val="24"/>
          <w:szCs w:val="24"/>
        </w:rPr>
      </w:pPr>
    </w:p>
    <w:p w14:paraId="141C3E4C" w14:textId="77777777" w:rsidR="001515B2" w:rsidRDefault="001515B2" w:rsidP="001515B2">
      <w:pPr>
        <w:pStyle w:val="PargrafodaLista"/>
        <w:spacing w:line="360" w:lineRule="auto"/>
        <w:ind w:left="360" w:firstLine="349"/>
        <w:jc w:val="both"/>
        <w:rPr>
          <w:rFonts w:ascii="Arial" w:hAnsi="Arial" w:cs="Arial"/>
          <w:sz w:val="24"/>
          <w:szCs w:val="24"/>
        </w:rPr>
      </w:pPr>
    </w:p>
    <w:p w14:paraId="01CC18EC" w14:textId="5CD936E8"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06FEC19">
          <v:rect id="_x0000_i1068" style="width:0;height:1.5pt" o:hralign="center" o:hrstd="t" o:hr="t" fillcolor="#a0a0a0" stroked="f"/>
        </w:pict>
      </w:r>
    </w:p>
    <w:p w14:paraId="0DE4C29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CSU02 - Cadastrar Produtos</w:t>
      </w:r>
    </w:p>
    <w:p w14:paraId="1C0AF9A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lastRenderedPageBreak/>
        <w:t>Objetivo: Testar a funcionalidade de cadastro de novos produtos no sistema.</w:t>
      </w:r>
    </w:p>
    <w:p w14:paraId="6C1916E5"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0C12B30">
          <v:rect id="_x0000_i1069" style="width:0;height:1.5pt" o:hralign="center" o:hrstd="t" o:hr="t" fillcolor="#a0a0a0" stroked="f"/>
        </w:pict>
      </w:r>
    </w:p>
    <w:p w14:paraId="1990401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Cadastro de Novo Produto</w:t>
      </w:r>
    </w:p>
    <w:p w14:paraId="4DF841D2"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4801F25A"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Passos:</w:t>
      </w:r>
    </w:p>
    <w:p w14:paraId="0DBB311A"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Cadastrar Produtos</w:t>
      </w:r>
      <w:r w:rsidRPr="001515B2">
        <w:rPr>
          <w:rFonts w:ascii="Arial" w:hAnsi="Arial" w:cs="Arial"/>
        </w:rPr>
        <w:t>.</w:t>
      </w:r>
    </w:p>
    <w:p w14:paraId="61577415"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Preenche os campos obrigatórios (nome, descrição, quantidade, preço, código).</w:t>
      </w:r>
    </w:p>
    <w:p w14:paraId="730D27F6"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5AC2FC81" w14:textId="1A8E9F30"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os dados e salva o novo produto no banco de dados.</w:t>
      </w:r>
    </w:p>
    <w:p w14:paraId="055DCFB0"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DA29B70">
          <v:rect id="_x0000_i1070" style="width:0;height:1.5pt" o:hralign="center" o:hrstd="t" o:hr="t" fillcolor="#a0a0a0" stroked="f"/>
        </w:pict>
      </w:r>
    </w:p>
    <w:p w14:paraId="7AF538D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Produto Já Cadastrado</w:t>
      </w:r>
    </w:p>
    <w:p w14:paraId="2C92D997"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18B239F8"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Passos:</w:t>
      </w:r>
    </w:p>
    <w:p w14:paraId="086696D8"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O Gerente tenta cadastrar um produto com código já existente.</w:t>
      </w:r>
    </w:p>
    <w:p w14:paraId="62B59556"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6B2EFF46" w14:textId="6C7DA30A" w:rsidR="001515B2" w:rsidRPr="001515B2" w:rsidRDefault="001515B2" w:rsidP="001515B2">
      <w:pPr>
        <w:pStyle w:val="PargrafodaLista"/>
        <w:numPr>
          <w:ilvl w:val="0"/>
          <w:numId w:val="58"/>
        </w:numPr>
        <w:spacing w:line="360" w:lineRule="auto"/>
        <w:jc w:val="both"/>
        <w:rPr>
          <w:rFonts w:ascii="Arial" w:hAnsi="Arial" w:cs="Arial"/>
          <w:sz w:val="24"/>
          <w:szCs w:val="24"/>
        </w:rPr>
      </w:pPr>
      <w:r w:rsidRPr="001515B2">
        <w:rPr>
          <w:rFonts w:ascii="Arial" w:hAnsi="Arial" w:cs="Arial"/>
          <w:b/>
          <w:bCs/>
        </w:rPr>
        <w:t>Resultado:</w:t>
      </w:r>
      <w:r w:rsidRPr="001515B2">
        <w:rPr>
          <w:rFonts w:ascii="Arial" w:hAnsi="Arial" w:cs="Arial"/>
        </w:rPr>
        <w:t xml:space="preserve"> O sistema exibe uma mensagem indicando que o produto já está cadastrado e retorna à tela de cadastro</w:t>
      </w:r>
      <w:r w:rsidRPr="001515B2">
        <w:rPr>
          <w:rFonts w:ascii="Arial" w:hAnsi="Arial" w:cs="Arial"/>
          <w:sz w:val="24"/>
          <w:szCs w:val="24"/>
        </w:rPr>
        <w:t>.</w:t>
      </w:r>
    </w:p>
    <w:p w14:paraId="05040403"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2321112">
          <v:rect id="_x0000_i1071" style="width:0;height:1.5pt" o:hralign="center" o:hrstd="t" o:hr="t" fillcolor="#a0a0a0" stroked="f"/>
        </w:pict>
      </w:r>
    </w:p>
    <w:p w14:paraId="061AAA0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Falha na Validação dos Dados</w:t>
      </w:r>
    </w:p>
    <w:p w14:paraId="47F8A3B5"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28AD2B33"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Passos:</w:t>
      </w:r>
    </w:p>
    <w:p w14:paraId="165F1234"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O Gerente deixa um campo obrigatório em branco (exemplo: código do produto).</w:t>
      </w:r>
    </w:p>
    <w:p w14:paraId="584A2417"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416193EC" w14:textId="3C8A7603"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solicitando o preenchimento do campo obrigatório e retorna à tela de cadastro.</w:t>
      </w:r>
    </w:p>
    <w:p w14:paraId="46099039" w14:textId="632945A4"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5C5C345">
          <v:rect id="_x0000_i1072" style="width:0;height:1.5pt" o:hralign="center" o:hrstd="t" o:hr="t" fillcolor="#a0a0a0" stroked="f"/>
        </w:pict>
      </w:r>
    </w:p>
    <w:p w14:paraId="77EEC07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CSU03 - Logar</w:t>
      </w:r>
    </w:p>
    <w:p w14:paraId="1D5A3BF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autenticação de usuários.</w:t>
      </w:r>
    </w:p>
    <w:p w14:paraId="29BB6F7D"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EE0FED6">
          <v:rect id="_x0000_i1073" style="width:0;height:1.5pt" o:hralign="center" o:hrstd="t" o:hr="t" fillcolor="#a0a0a0" stroked="f"/>
        </w:pict>
      </w:r>
    </w:p>
    <w:p w14:paraId="16B0D273"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Login com Sucesso</w:t>
      </w:r>
    </w:p>
    <w:p w14:paraId="1886368F"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usuário (Gerente ou Caixa) deve estar cadastrado no sistema.</w:t>
      </w:r>
    </w:p>
    <w:p w14:paraId="6FE7C8F0"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Passos:</w:t>
      </w:r>
    </w:p>
    <w:p w14:paraId="2A1499D9"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lastRenderedPageBreak/>
        <w:t>O usuário acessa o sistema e insere o login e a senha corretos.</w:t>
      </w:r>
    </w:p>
    <w:p w14:paraId="735EDAA4"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18F6CA5B" w14:textId="57749B6D"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as credenciais e abre a tela principal.</w:t>
      </w:r>
    </w:p>
    <w:p w14:paraId="4EBDB370"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89D509B">
          <v:rect id="_x0000_i1074" style="width:0;height:1.5pt" o:hralign="center" o:hrstd="t" o:hr="t" fillcolor="#a0a0a0" stroked="f"/>
        </w:pict>
      </w:r>
    </w:p>
    <w:p w14:paraId="5E99BA3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Validação do Login ou Senha</w:t>
      </w:r>
    </w:p>
    <w:p w14:paraId="4A8A74E0"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usuário (Gerente ou Caixa) deve estar cadastrado no sistema.</w:t>
      </w:r>
    </w:p>
    <w:p w14:paraId="3CB2907D"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Passos:</w:t>
      </w:r>
    </w:p>
    <w:p w14:paraId="295DE075"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O usuário insere um login ou senha incorretos.</w:t>
      </w:r>
    </w:p>
    <w:p w14:paraId="1178A234"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5BF3531F" w14:textId="2F7B8482"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novas tentativas.</w:t>
      </w:r>
    </w:p>
    <w:p w14:paraId="20C8A8E0"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629FD55">
          <v:rect id="_x0000_i1075" style="width:0;height:1.5pt" o:hralign="center" o:hrstd="t" o:hr="t" fillcolor="#a0a0a0" stroked="f"/>
        </w:pict>
      </w:r>
    </w:p>
    <w:p w14:paraId="4D03605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CSU04 - Realizar Vendas</w:t>
      </w:r>
    </w:p>
    <w:p w14:paraId="1593773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registro de vendas realizadas.</w:t>
      </w:r>
    </w:p>
    <w:p w14:paraId="5552619C"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3E89A77">
          <v:rect id="_x0000_i1076" style="width:0;height:1.5pt" o:hralign="center" o:hrstd="t" o:hr="t" fillcolor="#a0a0a0" stroked="f"/>
        </w:pict>
      </w:r>
    </w:p>
    <w:p w14:paraId="54778094"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Realizar Venda</w:t>
      </w:r>
    </w:p>
    <w:p w14:paraId="078C7E9E"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33E22680"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Passos:</w:t>
      </w:r>
    </w:p>
    <w:p w14:paraId="05EBD1B3"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 xml:space="preserve">O Caixa acessa o menu </w:t>
      </w:r>
      <w:r w:rsidRPr="001515B2">
        <w:rPr>
          <w:rFonts w:ascii="Arial" w:hAnsi="Arial" w:cs="Arial"/>
          <w:b/>
          <w:bCs/>
        </w:rPr>
        <w:t>Vendas</w:t>
      </w:r>
      <w:r w:rsidRPr="001515B2">
        <w:rPr>
          <w:rFonts w:ascii="Arial" w:hAnsi="Arial" w:cs="Arial"/>
        </w:rPr>
        <w:t xml:space="preserve"> e seleciona </w:t>
      </w:r>
      <w:r w:rsidRPr="001515B2">
        <w:rPr>
          <w:rFonts w:ascii="Arial" w:hAnsi="Arial" w:cs="Arial"/>
          <w:b/>
          <w:bCs/>
        </w:rPr>
        <w:t>Realizar Venda</w:t>
      </w:r>
      <w:r w:rsidRPr="001515B2">
        <w:rPr>
          <w:rFonts w:ascii="Arial" w:hAnsi="Arial" w:cs="Arial"/>
        </w:rPr>
        <w:t>.</w:t>
      </w:r>
    </w:p>
    <w:p w14:paraId="42D8614C"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Preenche os dados do cliente e seleciona os produtos vendidos.</w:t>
      </w:r>
    </w:p>
    <w:p w14:paraId="02196CF7"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sistema calcula o valor total e exibe as opções de pagamento.</w:t>
      </w:r>
    </w:p>
    <w:p w14:paraId="2475F6BB"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Caixa seleciona a forma de pagamento e finaliza a venda.</w:t>
      </w:r>
    </w:p>
    <w:p w14:paraId="5C8723D9" w14:textId="309735E3"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finaliza a venda e atualiza o estoque.</w:t>
      </w:r>
    </w:p>
    <w:p w14:paraId="47772A5A"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D7AB959">
          <v:rect id="_x0000_i1077" style="width:0;height:1.5pt" o:hralign="center" o:hrstd="t" o:hr="t" fillcolor="#a0a0a0" stroked="f"/>
        </w:pict>
      </w:r>
    </w:p>
    <w:p w14:paraId="41A09576"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Forma de Pagamento em Dinheiro</w:t>
      </w:r>
    </w:p>
    <w:p w14:paraId="4892B6BE"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3F797FEC"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Passos:</w:t>
      </w:r>
    </w:p>
    <w:p w14:paraId="332D65F7"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 xml:space="preserve">O Caixa seleciona a opção </w:t>
      </w:r>
      <w:r w:rsidRPr="001515B2">
        <w:rPr>
          <w:rFonts w:ascii="Arial" w:hAnsi="Arial" w:cs="Arial"/>
          <w:b/>
          <w:bCs/>
        </w:rPr>
        <w:t>Dinheiro</w:t>
      </w:r>
      <w:r w:rsidRPr="001515B2">
        <w:rPr>
          <w:rFonts w:ascii="Arial" w:hAnsi="Arial" w:cs="Arial"/>
        </w:rPr>
        <w:t>.</w:t>
      </w:r>
    </w:p>
    <w:p w14:paraId="6FAD776A"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Caixa insere o valor recebido.</w:t>
      </w:r>
    </w:p>
    <w:p w14:paraId="6CCB10AC"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sistema calcula o troco e finaliza a venda.</w:t>
      </w:r>
    </w:p>
    <w:p w14:paraId="454B775E" w14:textId="33FB03F5"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calcula corretamente o troco e finaliza a venda.</w:t>
      </w:r>
    </w:p>
    <w:p w14:paraId="7B2F25BD"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8255763">
          <v:rect id="_x0000_i1078" style="width:0;height:1.5pt" o:hralign="center" o:hrstd="t" o:hr="t" fillcolor="#a0a0a0" stroked="f"/>
        </w:pict>
      </w:r>
    </w:p>
    <w:p w14:paraId="5AC7C6A2"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Produto Indisponível no Estoque</w:t>
      </w:r>
    </w:p>
    <w:p w14:paraId="3D1C222C"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7B57CC58"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lastRenderedPageBreak/>
        <w:t>Passos:</w:t>
      </w:r>
    </w:p>
    <w:p w14:paraId="72474E6B"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O Caixa seleciona um produto que não está disponível no estoque.</w:t>
      </w:r>
    </w:p>
    <w:p w14:paraId="349841DA"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 xml:space="preserve">O Caixa pressiona </w:t>
      </w:r>
      <w:r w:rsidRPr="001515B2">
        <w:rPr>
          <w:rFonts w:ascii="Arial" w:hAnsi="Arial" w:cs="Arial"/>
          <w:b/>
          <w:bCs/>
        </w:rPr>
        <w:t>Realizar Venda</w:t>
      </w:r>
      <w:r w:rsidRPr="001515B2">
        <w:rPr>
          <w:rFonts w:ascii="Arial" w:hAnsi="Arial" w:cs="Arial"/>
        </w:rPr>
        <w:t>.</w:t>
      </w:r>
    </w:p>
    <w:p w14:paraId="50232016" w14:textId="3FD39436"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está fora de estoque e retorna à tela de vendas.</w:t>
      </w:r>
    </w:p>
    <w:p w14:paraId="6E92C84D"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B963274">
          <v:rect id="_x0000_i1079" style="width:0;height:1.5pt" o:hralign="center" o:hrstd="t" o:hr="t" fillcolor="#a0a0a0" stroked="f"/>
        </w:pict>
      </w:r>
    </w:p>
    <w:p w14:paraId="101B29C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CSU05 - Gerar Relatórios</w:t>
      </w:r>
    </w:p>
    <w:p w14:paraId="7D1EC893"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geração de relatórios de vendas, produtos e estoque.</w:t>
      </w:r>
    </w:p>
    <w:p w14:paraId="2101B753"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C1A5C8B">
          <v:rect id="_x0000_i1080" style="width:0;height:1.5pt" o:hralign="center" o:hrstd="t" o:hr="t" fillcolor="#a0a0a0" stroked="f"/>
        </w:pict>
      </w:r>
    </w:p>
    <w:p w14:paraId="59E2B1C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Gerar Relatório de Vendas</w:t>
      </w:r>
    </w:p>
    <w:p w14:paraId="68CC370D"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7D68DA4A"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Passos:</w:t>
      </w:r>
    </w:p>
    <w:p w14:paraId="3A8B50A7"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Relatórios</w:t>
      </w:r>
      <w:r w:rsidRPr="001515B2">
        <w:rPr>
          <w:rFonts w:ascii="Arial" w:hAnsi="Arial" w:cs="Arial"/>
        </w:rPr>
        <w:t xml:space="preserve"> e seleciona </w:t>
      </w:r>
      <w:r w:rsidRPr="001515B2">
        <w:rPr>
          <w:rFonts w:ascii="Arial" w:hAnsi="Arial" w:cs="Arial"/>
          <w:b/>
          <w:bCs/>
        </w:rPr>
        <w:t>Gerar Relatório</w:t>
      </w:r>
      <w:r w:rsidRPr="001515B2">
        <w:rPr>
          <w:rFonts w:ascii="Arial" w:hAnsi="Arial" w:cs="Arial"/>
        </w:rPr>
        <w:t>.</w:t>
      </w:r>
    </w:p>
    <w:p w14:paraId="0DA1F59B"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escolhe </w:t>
      </w:r>
      <w:r w:rsidRPr="001515B2">
        <w:rPr>
          <w:rFonts w:ascii="Arial" w:hAnsi="Arial" w:cs="Arial"/>
          <w:b/>
          <w:bCs/>
        </w:rPr>
        <w:t>Relatório de Vendas</w:t>
      </w:r>
      <w:r w:rsidRPr="001515B2">
        <w:rPr>
          <w:rFonts w:ascii="Arial" w:hAnsi="Arial" w:cs="Arial"/>
        </w:rPr>
        <w:t xml:space="preserve"> e aplica os filtros desejados (período, produto, etc.).</w:t>
      </w:r>
    </w:p>
    <w:p w14:paraId="1957F41B"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O sistema gera o relatório.</w:t>
      </w:r>
    </w:p>
    <w:p w14:paraId="5E3C7D82" w14:textId="26DE1FC4"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gera o relatório de vendas conforme os filtros aplicados.</w:t>
      </w:r>
    </w:p>
    <w:p w14:paraId="51A7CBED"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A5CF026">
          <v:rect id="_x0000_i1081" style="width:0;height:1.5pt" o:hralign="center" o:hrstd="t" o:hr="t" fillcolor="#a0a0a0" stroked="f"/>
        </w:pict>
      </w:r>
    </w:p>
    <w:p w14:paraId="2D472BE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Geração do Relatório</w:t>
      </w:r>
    </w:p>
    <w:p w14:paraId="1E6CDAFF"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511A2F71"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Passos:</w:t>
      </w:r>
    </w:p>
    <w:p w14:paraId="749AF4D7" w14:textId="77777777" w:rsidR="001515B2" w:rsidRPr="001515B2" w:rsidRDefault="001515B2" w:rsidP="001515B2">
      <w:pPr>
        <w:pStyle w:val="PargrafodaLista"/>
        <w:numPr>
          <w:ilvl w:val="1"/>
          <w:numId w:val="66"/>
        </w:numPr>
        <w:spacing w:line="360" w:lineRule="auto"/>
        <w:jc w:val="both"/>
        <w:rPr>
          <w:rFonts w:ascii="Arial" w:hAnsi="Arial" w:cs="Arial"/>
        </w:rPr>
      </w:pPr>
      <w:r w:rsidRPr="001515B2">
        <w:rPr>
          <w:rFonts w:ascii="Arial" w:hAnsi="Arial" w:cs="Arial"/>
        </w:rPr>
        <w:t>O Gerente tenta gerar um relatório com um erro de sistema (exemplo: falha de conexão com o banco de dados).</w:t>
      </w:r>
    </w:p>
    <w:p w14:paraId="6D7CE38C" w14:textId="660B5783" w:rsidR="00543044" w:rsidRPr="001515B2" w:rsidRDefault="001515B2" w:rsidP="00543044">
      <w:pPr>
        <w:pStyle w:val="PargrafodaLista"/>
        <w:numPr>
          <w:ilvl w:val="0"/>
          <w:numId w:val="6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que o Gerente tente novamente.</w:t>
      </w:r>
    </w:p>
    <w:p w14:paraId="16D430A0"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13" w:name="_Toc181992349"/>
      <w:bookmarkStart w:id="314" w:name="_Toc184040580"/>
      <w:bookmarkStart w:id="315" w:name="_Toc184040689"/>
      <w:bookmarkStart w:id="316" w:name="_Toc184040798"/>
      <w:bookmarkEnd w:id="313"/>
      <w:bookmarkEnd w:id="314"/>
      <w:bookmarkEnd w:id="315"/>
      <w:bookmarkEnd w:id="316"/>
    </w:p>
    <w:p w14:paraId="4EA13DEF"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17" w:name="_Toc181992350"/>
      <w:bookmarkStart w:id="318" w:name="_Toc184040581"/>
      <w:bookmarkStart w:id="319" w:name="_Toc184040690"/>
      <w:bookmarkStart w:id="320" w:name="_Toc184040799"/>
      <w:bookmarkEnd w:id="317"/>
      <w:bookmarkEnd w:id="318"/>
      <w:bookmarkEnd w:id="319"/>
      <w:bookmarkEnd w:id="320"/>
    </w:p>
    <w:p w14:paraId="7F7289C3"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21" w:name="_Toc181992351"/>
      <w:bookmarkStart w:id="322" w:name="_Toc184040582"/>
      <w:bookmarkStart w:id="323" w:name="_Toc184040691"/>
      <w:bookmarkStart w:id="324" w:name="_Toc184040800"/>
      <w:bookmarkEnd w:id="321"/>
      <w:bookmarkEnd w:id="322"/>
      <w:bookmarkEnd w:id="323"/>
      <w:bookmarkEnd w:id="324"/>
    </w:p>
    <w:p w14:paraId="13BA2B82"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25" w:name="_Toc181992352"/>
      <w:bookmarkStart w:id="326" w:name="_Toc184040583"/>
      <w:bookmarkStart w:id="327" w:name="_Toc184040692"/>
      <w:bookmarkStart w:id="328" w:name="_Toc184040801"/>
      <w:bookmarkEnd w:id="325"/>
      <w:bookmarkEnd w:id="326"/>
      <w:bookmarkEnd w:id="327"/>
      <w:bookmarkEnd w:id="328"/>
    </w:p>
    <w:p w14:paraId="435D441E"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29" w:name="_Toc181992353"/>
      <w:bookmarkStart w:id="330" w:name="_Toc184040584"/>
      <w:bookmarkStart w:id="331" w:name="_Toc184040693"/>
      <w:bookmarkStart w:id="332" w:name="_Toc184040802"/>
      <w:bookmarkEnd w:id="329"/>
      <w:bookmarkEnd w:id="330"/>
      <w:bookmarkEnd w:id="331"/>
      <w:bookmarkEnd w:id="332"/>
    </w:p>
    <w:p w14:paraId="01924234"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33" w:name="_Toc181992354"/>
      <w:bookmarkStart w:id="334" w:name="_Toc184040585"/>
      <w:bookmarkStart w:id="335" w:name="_Toc184040694"/>
      <w:bookmarkStart w:id="336" w:name="_Toc184040803"/>
      <w:bookmarkEnd w:id="333"/>
      <w:bookmarkEnd w:id="334"/>
      <w:bookmarkEnd w:id="335"/>
      <w:bookmarkEnd w:id="336"/>
    </w:p>
    <w:p w14:paraId="70970268"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37" w:name="_Toc181992355"/>
      <w:bookmarkStart w:id="338" w:name="_Toc184040586"/>
      <w:bookmarkStart w:id="339" w:name="_Toc184040695"/>
      <w:bookmarkStart w:id="340" w:name="_Toc184040804"/>
      <w:bookmarkEnd w:id="337"/>
      <w:bookmarkEnd w:id="338"/>
      <w:bookmarkEnd w:id="339"/>
      <w:bookmarkEnd w:id="340"/>
    </w:p>
    <w:p w14:paraId="107E8DBF"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41" w:name="_Toc181992356"/>
      <w:bookmarkStart w:id="342" w:name="_Toc184040587"/>
      <w:bookmarkStart w:id="343" w:name="_Toc184040696"/>
      <w:bookmarkStart w:id="344" w:name="_Toc184040805"/>
      <w:bookmarkEnd w:id="341"/>
      <w:bookmarkEnd w:id="342"/>
      <w:bookmarkEnd w:id="343"/>
      <w:bookmarkEnd w:id="344"/>
    </w:p>
    <w:p w14:paraId="321CD493"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45" w:name="_Toc181992357"/>
      <w:bookmarkStart w:id="346" w:name="_Toc184040588"/>
      <w:bookmarkStart w:id="347" w:name="_Toc184040697"/>
      <w:bookmarkStart w:id="348" w:name="_Toc184040806"/>
      <w:bookmarkEnd w:id="345"/>
      <w:bookmarkEnd w:id="346"/>
      <w:bookmarkEnd w:id="347"/>
      <w:bookmarkEnd w:id="348"/>
    </w:p>
    <w:p w14:paraId="71BB8847" w14:textId="77777777" w:rsidR="002425FA" w:rsidRPr="002425FA" w:rsidRDefault="002425FA" w:rsidP="00135699">
      <w:pPr>
        <w:pStyle w:val="PargrafodaLista"/>
        <w:keepNext/>
        <w:keepLines/>
        <w:numPr>
          <w:ilvl w:val="1"/>
          <w:numId w:val="34"/>
        </w:numPr>
        <w:spacing w:before="120" w:after="120" w:line="360" w:lineRule="auto"/>
        <w:contextualSpacing w:val="0"/>
        <w:outlineLvl w:val="0"/>
        <w:rPr>
          <w:rFonts w:ascii="Arial" w:eastAsiaTheme="majorEastAsia" w:hAnsi="Arial" w:cs="Arial"/>
          <w:b/>
          <w:bCs/>
          <w:vanish/>
          <w:sz w:val="24"/>
          <w:szCs w:val="24"/>
        </w:rPr>
      </w:pPr>
      <w:bookmarkStart w:id="349" w:name="_Toc181992358"/>
      <w:bookmarkStart w:id="350" w:name="_Toc184040589"/>
      <w:bookmarkStart w:id="351" w:name="_Toc184040698"/>
      <w:bookmarkStart w:id="352" w:name="_Toc184040807"/>
      <w:bookmarkEnd w:id="349"/>
      <w:bookmarkEnd w:id="350"/>
      <w:bookmarkEnd w:id="351"/>
      <w:bookmarkEnd w:id="352"/>
    </w:p>
    <w:p w14:paraId="2C170D98" w14:textId="77777777" w:rsidR="002425FA" w:rsidRPr="002425FA" w:rsidRDefault="002425FA" w:rsidP="00135699">
      <w:pPr>
        <w:pStyle w:val="PargrafodaLista"/>
        <w:keepNext/>
        <w:keepLines/>
        <w:numPr>
          <w:ilvl w:val="1"/>
          <w:numId w:val="34"/>
        </w:numPr>
        <w:spacing w:before="120" w:after="120" w:line="360" w:lineRule="auto"/>
        <w:contextualSpacing w:val="0"/>
        <w:outlineLvl w:val="0"/>
        <w:rPr>
          <w:rFonts w:ascii="Arial" w:eastAsiaTheme="majorEastAsia" w:hAnsi="Arial" w:cs="Arial"/>
          <w:b/>
          <w:bCs/>
          <w:vanish/>
          <w:sz w:val="24"/>
          <w:szCs w:val="24"/>
        </w:rPr>
      </w:pPr>
      <w:bookmarkStart w:id="353" w:name="_Toc181992359"/>
      <w:bookmarkStart w:id="354" w:name="_Toc184040590"/>
      <w:bookmarkStart w:id="355" w:name="_Toc184040699"/>
      <w:bookmarkStart w:id="356" w:name="_Toc184040808"/>
      <w:bookmarkEnd w:id="353"/>
      <w:bookmarkEnd w:id="354"/>
      <w:bookmarkEnd w:id="355"/>
      <w:bookmarkEnd w:id="356"/>
    </w:p>
    <w:p w14:paraId="12B90FBE" w14:textId="77777777" w:rsidR="002425FA" w:rsidRPr="002425FA" w:rsidRDefault="002425FA" w:rsidP="00135699">
      <w:pPr>
        <w:pStyle w:val="PargrafodaLista"/>
        <w:keepNext/>
        <w:keepLines/>
        <w:numPr>
          <w:ilvl w:val="1"/>
          <w:numId w:val="34"/>
        </w:numPr>
        <w:spacing w:before="120" w:after="120" w:line="360" w:lineRule="auto"/>
        <w:contextualSpacing w:val="0"/>
        <w:outlineLvl w:val="0"/>
        <w:rPr>
          <w:rFonts w:ascii="Arial" w:eastAsiaTheme="majorEastAsia" w:hAnsi="Arial" w:cs="Arial"/>
          <w:b/>
          <w:bCs/>
          <w:vanish/>
          <w:sz w:val="24"/>
          <w:szCs w:val="24"/>
        </w:rPr>
      </w:pPr>
      <w:bookmarkStart w:id="357" w:name="_Toc181992360"/>
      <w:bookmarkStart w:id="358" w:name="_Toc184040591"/>
      <w:bookmarkStart w:id="359" w:name="_Toc184040700"/>
      <w:bookmarkStart w:id="360" w:name="_Toc184040809"/>
      <w:bookmarkEnd w:id="357"/>
      <w:bookmarkEnd w:id="358"/>
      <w:bookmarkEnd w:id="359"/>
      <w:bookmarkEnd w:id="360"/>
    </w:p>
    <w:p w14:paraId="1A449FF1" w14:textId="77777777" w:rsidR="002425FA" w:rsidRPr="002425FA" w:rsidRDefault="002425FA" w:rsidP="00135699">
      <w:pPr>
        <w:pStyle w:val="PargrafodaLista"/>
        <w:keepNext/>
        <w:keepLines/>
        <w:numPr>
          <w:ilvl w:val="2"/>
          <w:numId w:val="34"/>
        </w:numPr>
        <w:spacing w:before="120" w:after="120" w:line="360" w:lineRule="auto"/>
        <w:contextualSpacing w:val="0"/>
        <w:outlineLvl w:val="0"/>
        <w:rPr>
          <w:rFonts w:ascii="Arial" w:eastAsiaTheme="majorEastAsia" w:hAnsi="Arial" w:cs="Arial"/>
          <w:b/>
          <w:bCs/>
          <w:vanish/>
          <w:sz w:val="24"/>
          <w:szCs w:val="24"/>
        </w:rPr>
      </w:pPr>
      <w:bookmarkStart w:id="361" w:name="_Toc181992361"/>
      <w:bookmarkStart w:id="362" w:name="_Toc184040592"/>
      <w:bookmarkStart w:id="363" w:name="_Toc184040701"/>
      <w:bookmarkStart w:id="364" w:name="_Toc184040810"/>
      <w:bookmarkEnd w:id="361"/>
      <w:bookmarkEnd w:id="362"/>
      <w:bookmarkEnd w:id="363"/>
      <w:bookmarkEnd w:id="364"/>
    </w:p>
    <w:p w14:paraId="26D12E2C" w14:textId="77777777" w:rsidR="002425FA" w:rsidRPr="002425FA" w:rsidRDefault="002425FA" w:rsidP="00135699">
      <w:pPr>
        <w:pStyle w:val="PargrafodaLista"/>
        <w:keepNext/>
        <w:keepLines/>
        <w:numPr>
          <w:ilvl w:val="2"/>
          <w:numId w:val="34"/>
        </w:numPr>
        <w:spacing w:before="120" w:after="120" w:line="360" w:lineRule="auto"/>
        <w:contextualSpacing w:val="0"/>
        <w:outlineLvl w:val="0"/>
        <w:rPr>
          <w:rFonts w:ascii="Arial" w:eastAsiaTheme="majorEastAsia" w:hAnsi="Arial" w:cs="Arial"/>
          <w:b/>
          <w:bCs/>
          <w:vanish/>
          <w:sz w:val="24"/>
          <w:szCs w:val="24"/>
        </w:rPr>
      </w:pPr>
      <w:bookmarkStart w:id="365" w:name="_Toc181992362"/>
      <w:bookmarkStart w:id="366" w:name="_Toc184040593"/>
      <w:bookmarkStart w:id="367" w:name="_Toc184040702"/>
      <w:bookmarkStart w:id="368" w:name="_Toc184040811"/>
      <w:bookmarkEnd w:id="365"/>
      <w:bookmarkEnd w:id="366"/>
      <w:bookmarkEnd w:id="367"/>
      <w:bookmarkEnd w:id="368"/>
    </w:p>
    <w:p w14:paraId="0B67272B" w14:textId="77777777" w:rsidR="002425FA" w:rsidRPr="002425FA" w:rsidRDefault="002425FA" w:rsidP="00135699">
      <w:pPr>
        <w:pStyle w:val="PargrafodaLista"/>
        <w:keepNext/>
        <w:keepLines/>
        <w:numPr>
          <w:ilvl w:val="2"/>
          <w:numId w:val="34"/>
        </w:numPr>
        <w:spacing w:before="120" w:after="120" w:line="360" w:lineRule="auto"/>
        <w:contextualSpacing w:val="0"/>
        <w:outlineLvl w:val="0"/>
        <w:rPr>
          <w:rFonts w:ascii="Arial" w:eastAsiaTheme="majorEastAsia" w:hAnsi="Arial" w:cs="Arial"/>
          <w:b/>
          <w:bCs/>
          <w:vanish/>
          <w:sz w:val="24"/>
          <w:szCs w:val="24"/>
        </w:rPr>
      </w:pPr>
      <w:bookmarkStart w:id="369" w:name="_Toc181992363"/>
      <w:bookmarkStart w:id="370" w:name="_Toc184040594"/>
      <w:bookmarkStart w:id="371" w:name="_Toc184040703"/>
      <w:bookmarkStart w:id="372" w:name="_Toc184040812"/>
      <w:bookmarkEnd w:id="369"/>
      <w:bookmarkEnd w:id="370"/>
      <w:bookmarkEnd w:id="371"/>
      <w:bookmarkEnd w:id="372"/>
    </w:p>
    <w:p w14:paraId="7F9EA5FB" w14:textId="77777777" w:rsidR="002425FA" w:rsidRPr="002425FA" w:rsidRDefault="002425FA" w:rsidP="00135699">
      <w:pPr>
        <w:pStyle w:val="PargrafodaLista"/>
        <w:keepNext/>
        <w:keepLines/>
        <w:numPr>
          <w:ilvl w:val="2"/>
          <w:numId w:val="34"/>
        </w:numPr>
        <w:spacing w:before="120" w:after="120" w:line="360" w:lineRule="auto"/>
        <w:contextualSpacing w:val="0"/>
        <w:outlineLvl w:val="0"/>
        <w:rPr>
          <w:rFonts w:ascii="Arial" w:eastAsiaTheme="majorEastAsia" w:hAnsi="Arial" w:cs="Arial"/>
          <w:b/>
          <w:bCs/>
          <w:vanish/>
          <w:sz w:val="24"/>
          <w:szCs w:val="24"/>
        </w:rPr>
      </w:pPr>
      <w:bookmarkStart w:id="373" w:name="_Toc181992364"/>
      <w:bookmarkStart w:id="374" w:name="_Toc184040595"/>
      <w:bookmarkStart w:id="375" w:name="_Toc184040704"/>
      <w:bookmarkStart w:id="376" w:name="_Toc184040813"/>
      <w:bookmarkEnd w:id="373"/>
      <w:bookmarkEnd w:id="374"/>
      <w:bookmarkEnd w:id="375"/>
      <w:bookmarkEnd w:id="376"/>
    </w:p>
    <w:p w14:paraId="6CC02E0F" w14:textId="77777777" w:rsidR="002425FA" w:rsidRPr="002425FA" w:rsidRDefault="002425FA" w:rsidP="00135699">
      <w:pPr>
        <w:pStyle w:val="PargrafodaLista"/>
        <w:keepNext/>
        <w:keepLines/>
        <w:numPr>
          <w:ilvl w:val="2"/>
          <w:numId w:val="34"/>
        </w:numPr>
        <w:spacing w:before="120" w:after="120" w:line="360" w:lineRule="auto"/>
        <w:contextualSpacing w:val="0"/>
        <w:outlineLvl w:val="0"/>
        <w:rPr>
          <w:rFonts w:ascii="Arial" w:eastAsiaTheme="majorEastAsia" w:hAnsi="Arial" w:cs="Arial"/>
          <w:b/>
          <w:bCs/>
          <w:vanish/>
          <w:sz w:val="24"/>
          <w:szCs w:val="24"/>
        </w:rPr>
      </w:pPr>
      <w:bookmarkStart w:id="377" w:name="_Toc181992365"/>
      <w:bookmarkStart w:id="378" w:name="_Toc184040596"/>
      <w:bookmarkStart w:id="379" w:name="_Toc184040705"/>
      <w:bookmarkStart w:id="380" w:name="_Toc184040814"/>
      <w:bookmarkEnd w:id="377"/>
      <w:bookmarkEnd w:id="378"/>
      <w:bookmarkEnd w:id="379"/>
      <w:bookmarkEnd w:id="380"/>
    </w:p>
    <w:p w14:paraId="612A23FD" w14:textId="1524FD76" w:rsidR="00F858F1" w:rsidRPr="00F858F1" w:rsidRDefault="002425FA" w:rsidP="00135699">
      <w:pPr>
        <w:pStyle w:val="Ttulo1"/>
        <w:numPr>
          <w:ilvl w:val="2"/>
          <w:numId w:val="34"/>
        </w:numPr>
        <w:spacing w:before="120" w:after="120" w:line="360" w:lineRule="auto"/>
        <w:rPr>
          <w:rFonts w:ascii="Arial" w:hAnsi="Arial" w:cs="Arial"/>
          <w:color w:val="auto"/>
          <w:sz w:val="24"/>
          <w:szCs w:val="24"/>
        </w:rPr>
      </w:pPr>
      <w:bookmarkStart w:id="381" w:name="_Toc184040815"/>
      <w:proofErr w:type="spellStart"/>
      <w:r>
        <w:rPr>
          <w:rFonts w:ascii="Arial" w:hAnsi="Arial" w:cs="Arial"/>
          <w:color w:val="auto"/>
          <w:sz w:val="24"/>
          <w:szCs w:val="24"/>
        </w:rPr>
        <w:t>Kanban</w:t>
      </w:r>
      <w:proofErr w:type="spellEnd"/>
      <w:r>
        <w:rPr>
          <w:rFonts w:ascii="Arial" w:hAnsi="Arial" w:cs="Arial"/>
          <w:color w:val="auto"/>
          <w:sz w:val="24"/>
          <w:szCs w:val="24"/>
        </w:rPr>
        <w:t xml:space="preserve"> e Retrospectiva</w:t>
      </w:r>
      <w:bookmarkEnd w:id="381"/>
    </w:p>
    <w:p w14:paraId="1A5EFB8D" w14:textId="796AC45A" w:rsidR="00F858F1" w:rsidRDefault="00543044" w:rsidP="001515B2">
      <w:bookmarkStart w:id="382" w:name="_Toc181992367"/>
      <w:r w:rsidRPr="00543044">
        <w:rPr>
          <w:noProof/>
        </w:rPr>
        <w:drawing>
          <wp:inline distT="0" distB="0" distL="0" distR="0" wp14:anchorId="0FFBB15A" wp14:editId="45CF7887">
            <wp:extent cx="5410955" cy="4029637"/>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0955" cy="4029637"/>
                    </a:xfrm>
                    <a:prstGeom prst="rect">
                      <a:avLst/>
                    </a:prstGeom>
                  </pic:spPr>
                </pic:pic>
              </a:graphicData>
            </a:graphic>
          </wp:inline>
        </w:drawing>
      </w:r>
      <w:bookmarkEnd w:id="382"/>
    </w:p>
    <w:p w14:paraId="79E6E135" w14:textId="58F1F5A1" w:rsidR="00F858F1" w:rsidRDefault="00543044" w:rsidP="001515B2">
      <w:bookmarkStart w:id="383" w:name="_Toc181992368"/>
      <w:r w:rsidRPr="00543044">
        <w:rPr>
          <w:noProof/>
        </w:rPr>
        <w:drawing>
          <wp:inline distT="0" distB="0" distL="0" distR="0" wp14:anchorId="55690DAF" wp14:editId="3A3ED781">
            <wp:extent cx="5401429" cy="3848637"/>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1429" cy="3848637"/>
                    </a:xfrm>
                    <a:prstGeom prst="rect">
                      <a:avLst/>
                    </a:prstGeom>
                  </pic:spPr>
                </pic:pic>
              </a:graphicData>
            </a:graphic>
          </wp:inline>
        </w:drawing>
      </w:r>
      <w:bookmarkEnd w:id="383"/>
    </w:p>
    <w:p w14:paraId="116AA33D" w14:textId="2786FB6C" w:rsidR="002425FA" w:rsidRDefault="002425FA" w:rsidP="00F858F1">
      <w:pPr>
        <w:keepNext/>
        <w:keepLines/>
        <w:spacing w:before="120" w:after="120" w:line="360" w:lineRule="auto"/>
        <w:outlineLvl w:val="0"/>
      </w:pPr>
    </w:p>
    <w:p w14:paraId="0068378E" w14:textId="1DB0423E" w:rsidR="002425FA" w:rsidRDefault="00543044" w:rsidP="001515B2">
      <w:bookmarkStart w:id="384" w:name="_Toc181992369"/>
      <w:r w:rsidRPr="00961145">
        <w:rPr>
          <w:noProof/>
        </w:rPr>
        <w:drawing>
          <wp:inline distT="0" distB="0" distL="0" distR="0" wp14:anchorId="351C359C" wp14:editId="268AF42A">
            <wp:extent cx="5579745" cy="3834765"/>
            <wp:effectExtent l="0" t="0" r="190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834765"/>
                    </a:xfrm>
                    <a:prstGeom prst="rect">
                      <a:avLst/>
                    </a:prstGeom>
                  </pic:spPr>
                </pic:pic>
              </a:graphicData>
            </a:graphic>
          </wp:inline>
        </w:drawing>
      </w:r>
      <w:bookmarkEnd w:id="384"/>
    </w:p>
    <w:p w14:paraId="0DEA1680" w14:textId="77777777" w:rsidR="00D4504A" w:rsidRDefault="00D4504A" w:rsidP="00F858F1">
      <w:pPr>
        <w:keepNext/>
        <w:keepLines/>
        <w:spacing w:before="120" w:after="120" w:line="360" w:lineRule="auto"/>
        <w:outlineLvl w:val="0"/>
      </w:pPr>
    </w:p>
    <w:p w14:paraId="218AFB44" w14:textId="53F42D8A" w:rsidR="001351A7" w:rsidRDefault="001351A7" w:rsidP="00135699">
      <w:pPr>
        <w:pStyle w:val="Ttulo1"/>
        <w:numPr>
          <w:ilvl w:val="1"/>
          <w:numId w:val="32"/>
        </w:numPr>
        <w:spacing w:before="120" w:after="120" w:line="360" w:lineRule="auto"/>
        <w:rPr>
          <w:rFonts w:ascii="Arial" w:hAnsi="Arial" w:cs="Arial"/>
          <w:color w:val="auto"/>
          <w:sz w:val="24"/>
          <w:szCs w:val="24"/>
        </w:rPr>
      </w:pPr>
      <w:bookmarkStart w:id="385" w:name="_Toc184040816"/>
      <w:r>
        <w:rPr>
          <w:rFonts w:ascii="Arial" w:hAnsi="Arial" w:cs="Arial"/>
          <w:color w:val="auto"/>
          <w:sz w:val="24"/>
          <w:szCs w:val="24"/>
        </w:rPr>
        <w:t>Quarto</w:t>
      </w:r>
      <w:r w:rsidRPr="00F858F1">
        <w:rPr>
          <w:rFonts w:ascii="Arial" w:hAnsi="Arial" w:cs="Arial"/>
          <w:color w:val="auto"/>
          <w:sz w:val="24"/>
          <w:szCs w:val="24"/>
        </w:rPr>
        <w:t xml:space="preserve"> Sprint</w:t>
      </w:r>
      <w:bookmarkEnd w:id="385"/>
    </w:p>
    <w:p w14:paraId="5983F4AD" w14:textId="23543F1E" w:rsidR="00B9232D" w:rsidRDefault="00B9232D" w:rsidP="00B9232D">
      <w:pPr>
        <w:jc w:val="both"/>
        <w:rPr>
          <w:rFonts w:ascii="Arial" w:hAnsi="Arial" w:cs="Arial"/>
          <w:sz w:val="24"/>
          <w:szCs w:val="24"/>
        </w:rPr>
      </w:pPr>
      <w:r w:rsidRPr="00B9232D">
        <w:rPr>
          <w:rFonts w:ascii="Arial" w:hAnsi="Arial" w:cs="Arial"/>
          <w:sz w:val="24"/>
          <w:szCs w:val="24"/>
        </w:rPr>
        <w:t>No quarto sprint focamos em fazer as funcionalidades de venda com e sem scanner de código de barras, assim como testar a risco o projeto já pronto</w:t>
      </w:r>
    </w:p>
    <w:p w14:paraId="72062050" w14:textId="77777777" w:rsidR="00B9232D" w:rsidRPr="00B9232D" w:rsidRDefault="00B9232D" w:rsidP="00B9232D">
      <w:pPr>
        <w:jc w:val="both"/>
        <w:rPr>
          <w:rFonts w:ascii="Arial" w:hAnsi="Arial" w:cs="Arial"/>
          <w:sz w:val="24"/>
          <w:szCs w:val="24"/>
        </w:rPr>
      </w:pPr>
    </w:p>
    <w:p w14:paraId="62E170A7"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386" w:name="_Toc184040602"/>
      <w:bookmarkStart w:id="387" w:name="_Toc184040711"/>
      <w:bookmarkStart w:id="388" w:name="_Toc184040817"/>
      <w:bookmarkEnd w:id="386"/>
      <w:bookmarkEnd w:id="387"/>
      <w:bookmarkEnd w:id="388"/>
    </w:p>
    <w:p w14:paraId="3BE1A53B"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389" w:name="_Toc184040603"/>
      <w:bookmarkStart w:id="390" w:name="_Toc184040712"/>
      <w:bookmarkStart w:id="391" w:name="_Toc184040818"/>
      <w:bookmarkEnd w:id="389"/>
      <w:bookmarkEnd w:id="390"/>
      <w:bookmarkEnd w:id="391"/>
    </w:p>
    <w:p w14:paraId="6222D31D"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392" w:name="_Toc184040604"/>
      <w:bookmarkStart w:id="393" w:name="_Toc184040713"/>
      <w:bookmarkStart w:id="394" w:name="_Toc184040819"/>
      <w:bookmarkEnd w:id="392"/>
      <w:bookmarkEnd w:id="393"/>
      <w:bookmarkEnd w:id="394"/>
    </w:p>
    <w:p w14:paraId="32125970"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395" w:name="_Toc184040605"/>
      <w:bookmarkStart w:id="396" w:name="_Toc184040714"/>
      <w:bookmarkStart w:id="397" w:name="_Toc184040820"/>
      <w:bookmarkEnd w:id="395"/>
      <w:bookmarkEnd w:id="396"/>
      <w:bookmarkEnd w:id="397"/>
    </w:p>
    <w:p w14:paraId="1E3BC5A6"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398" w:name="_Toc184040606"/>
      <w:bookmarkStart w:id="399" w:name="_Toc184040715"/>
      <w:bookmarkStart w:id="400" w:name="_Toc184040821"/>
      <w:bookmarkEnd w:id="398"/>
      <w:bookmarkEnd w:id="399"/>
      <w:bookmarkEnd w:id="400"/>
    </w:p>
    <w:p w14:paraId="658E8C7B"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401" w:name="_Toc184040607"/>
      <w:bookmarkStart w:id="402" w:name="_Toc184040716"/>
      <w:bookmarkStart w:id="403" w:name="_Toc184040822"/>
      <w:bookmarkEnd w:id="401"/>
      <w:bookmarkEnd w:id="402"/>
      <w:bookmarkEnd w:id="403"/>
    </w:p>
    <w:p w14:paraId="09676F7E"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404" w:name="_Toc184040608"/>
      <w:bookmarkStart w:id="405" w:name="_Toc184040717"/>
      <w:bookmarkStart w:id="406" w:name="_Toc184040823"/>
      <w:bookmarkEnd w:id="404"/>
      <w:bookmarkEnd w:id="405"/>
      <w:bookmarkEnd w:id="406"/>
    </w:p>
    <w:p w14:paraId="35A2F340"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407" w:name="_Toc184040609"/>
      <w:bookmarkStart w:id="408" w:name="_Toc184040718"/>
      <w:bookmarkStart w:id="409" w:name="_Toc184040824"/>
      <w:bookmarkEnd w:id="407"/>
      <w:bookmarkEnd w:id="408"/>
      <w:bookmarkEnd w:id="409"/>
    </w:p>
    <w:p w14:paraId="7DE22132"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410" w:name="_Toc184040610"/>
      <w:bookmarkStart w:id="411" w:name="_Toc184040719"/>
      <w:bookmarkStart w:id="412" w:name="_Toc184040825"/>
      <w:bookmarkEnd w:id="410"/>
      <w:bookmarkEnd w:id="411"/>
      <w:bookmarkEnd w:id="412"/>
    </w:p>
    <w:p w14:paraId="65CD4403" w14:textId="77777777" w:rsidR="001351A7" w:rsidRPr="001351A7" w:rsidRDefault="001351A7" w:rsidP="00135699">
      <w:pPr>
        <w:pStyle w:val="PargrafodaLista"/>
        <w:keepNext/>
        <w:keepLines/>
        <w:numPr>
          <w:ilvl w:val="1"/>
          <w:numId w:val="36"/>
        </w:numPr>
        <w:spacing w:before="120" w:after="120" w:line="360" w:lineRule="auto"/>
        <w:contextualSpacing w:val="0"/>
        <w:outlineLvl w:val="0"/>
        <w:rPr>
          <w:rFonts w:ascii="Arial" w:eastAsiaTheme="majorEastAsia" w:hAnsi="Arial" w:cs="Arial"/>
          <w:b/>
          <w:bCs/>
          <w:vanish/>
          <w:sz w:val="24"/>
          <w:szCs w:val="24"/>
        </w:rPr>
      </w:pPr>
      <w:bookmarkStart w:id="413" w:name="_Toc184040611"/>
      <w:bookmarkStart w:id="414" w:name="_Toc184040720"/>
      <w:bookmarkStart w:id="415" w:name="_Toc184040826"/>
      <w:bookmarkEnd w:id="413"/>
      <w:bookmarkEnd w:id="414"/>
      <w:bookmarkEnd w:id="415"/>
    </w:p>
    <w:p w14:paraId="20773BEF" w14:textId="77777777" w:rsidR="001351A7" w:rsidRPr="001351A7" w:rsidRDefault="001351A7" w:rsidP="00135699">
      <w:pPr>
        <w:pStyle w:val="PargrafodaLista"/>
        <w:keepNext/>
        <w:keepLines/>
        <w:numPr>
          <w:ilvl w:val="1"/>
          <w:numId w:val="36"/>
        </w:numPr>
        <w:spacing w:before="120" w:after="120" w:line="360" w:lineRule="auto"/>
        <w:contextualSpacing w:val="0"/>
        <w:outlineLvl w:val="0"/>
        <w:rPr>
          <w:rFonts w:ascii="Arial" w:eastAsiaTheme="majorEastAsia" w:hAnsi="Arial" w:cs="Arial"/>
          <w:b/>
          <w:bCs/>
          <w:vanish/>
          <w:sz w:val="24"/>
          <w:szCs w:val="24"/>
        </w:rPr>
      </w:pPr>
      <w:bookmarkStart w:id="416" w:name="_Toc184040612"/>
      <w:bookmarkStart w:id="417" w:name="_Toc184040721"/>
      <w:bookmarkStart w:id="418" w:name="_Toc184040827"/>
      <w:bookmarkEnd w:id="416"/>
      <w:bookmarkEnd w:id="417"/>
      <w:bookmarkEnd w:id="418"/>
    </w:p>
    <w:p w14:paraId="39DE32BD" w14:textId="77777777" w:rsidR="001351A7" w:rsidRPr="001351A7" w:rsidRDefault="001351A7" w:rsidP="00135699">
      <w:pPr>
        <w:pStyle w:val="PargrafodaLista"/>
        <w:keepNext/>
        <w:keepLines/>
        <w:numPr>
          <w:ilvl w:val="1"/>
          <w:numId w:val="36"/>
        </w:numPr>
        <w:spacing w:before="120" w:after="120" w:line="360" w:lineRule="auto"/>
        <w:contextualSpacing w:val="0"/>
        <w:outlineLvl w:val="0"/>
        <w:rPr>
          <w:rFonts w:ascii="Arial" w:eastAsiaTheme="majorEastAsia" w:hAnsi="Arial" w:cs="Arial"/>
          <w:b/>
          <w:bCs/>
          <w:vanish/>
          <w:sz w:val="24"/>
          <w:szCs w:val="24"/>
        </w:rPr>
      </w:pPr>
      <w:bookmarkStart w:id="419" w:name="_Toc184040613"/>
      <w:bookmarkStart w:id="420" w:name="_Toc184040722"/>
      <w:bookmarkStart w:id="421" w:name="_Toc184040828"/>
      <w:bookmarkEnd w:id="419"/>
      <w:bookmarkEnd w:id="420"/>
      <w:bookmarkEnd w:id="421"/>
    </w:p>
    <w:p w14:paraId="5CB1AD0B" w14:textId="77777777" w:rsidR="001351A7" w:rsidRPr="001351A7" w:rsidRDefault="001351A7" w:rsidP="00135699">
      <w:pPr>
        <w:pStyle w:val="PargrafodaLista"/>
        <w:keepNext/>
        <w:keepLines/>
        <w:numPr>
          <w:ilvl w:val="1"/>
          <w:numId w:val="36"/>
        </w:numPr>
        <w:spacing w:before="120" w:after="120" w:line="360" w:lineRule="auto"/>
        <w:contextualSpacing w:val="0"/>
        <w:outlineLvl w:val="0"/>
        <w:rPr>
          <w:rFonts w:ascii="Arial" w:eastAsiaTheme="majorEastAsia" w:hAnsi="Arial" w:cs="Arial"/>
          <w:b/>
          <w:bCs/>
          <w:vanish/>
          <w:sz w:val="24"/>
          <w:szCs w:val="24"/>
        </w:rPr>
      </w:pPr>
      <w:bookmarkStart w:id="422" w:name="_Toc184040614"/>
      <w:bookmarkStart w:id="423" w:name="_Toc184040723"/>
      <w:bookmarkStart w:id="424" w:name="_Toc184040829"/>
      <w:bookmarkEnd w:id="422"/>
      <w:bookmarkEnd w:id="423"/>
      <w:bookmarkEnd w:id="424"/>
    </w:p>
    <w:p w14:paraId="7EF2C7C6" w14:textId="70B9A186" w:rsidR="001351A7" w:rsidRDefault="001351A7" w:rsidP="00135699">
      <w:pPr>
        <w:pStyle w:val="Ttulo1"/>
        <w:numPr>
          <w:ilvl w:val="2"/>
          <w:numId w:val="36"/>
        </w:numPr>
        <w:spacing w:before="120" w:after="120" w:line="360" w:lineRule="auto"/>
        <w:rPr>
          <w:rFonts w:ascii="Arial" w:hAnsi="Arial" w:cs="Arial"/>
          <w:color w:val="auto"/>
          <w:sz w:val="24"/>
          <w:szCs w:val="24"/>
        </w:rPr>
      </w:pPr>
      <w:bookmarkStart w:id="425" w:name="_Toc184040830"/>
      <w:proofErr w:type="spellStart"/>
      <w:r>
        <w:rPr>
          <w:rFonts w:ascii="Arial" w:hAnsi="Arial" w:cs="Arial"/>
          <w:color w:val="auto"/>
          <w:sz w:val="24"/>
          <w:szCs w:val="24"/>
        </w:rPr>
        <w:t>Product</w:t>
      </w:r>
      <w:proofErr w:type="spellEnd"/>
      <w:r>
        <w:rPr>
          <w:rFonts w:ascii="Arial" w:hAnsi="Arial" w:cs="Arial"/>
          <w:color w:val="auto"/>
          <w:sz w:val="24"/>
          <w:szCs w:val="24"/>
        </w:rPr>
        <w:t xml:space="preserve"> Backlog</w:t>
      </w:r>
      <w:bookmarkEnd w:id="425"/>
    </w:p>
    <w:p w14:paraId="71020769" w14:textId="104EFD80" w:rsidR="00D4504A" w:rsidRPr="00CC5AD4" w:rsidRDefault="00D4504A" w:rsidP="00D4504A">
      <w:pPr>
        <w:jc w:val="both"/>
        <w:rPr>
          <w:rFonts w:ascii="Arial" w:hAnsi="Arial" w:cs="Arial"/>
          <w:sz w:val="24"/>
          <w:szCs w:val="24"/>
        </w:rPr>
      </w:pPr>
      <w:r w:rsidRPr="00D4504A">
        <w:rPr>
          <w:rFonts w:ascii="Arial" w:hAnsi="Arial" w:cs="Arial"/>
          <w:sz w:val="24"/>
          <w:szCs w:val="24"/>
        </w:rPr>
        <w:t xml:space="preserve"> </w:t>
      </w:r>
      <w:r w:rsidRPr="00CC5AD4">
        <w:rPr>
          <w:rFonts w:ascii="Arial" w:hAnsi="Arial" w:cs="Arial"/>
          <w:sz w:val="24"/>
          <w:szCs w:val="24"/>
        </w:rPr>
        <w:t>MFB1 – Realizar cadastro e login de mercado;</w:t>
      </w:r>
    </w:p>
    <w:p w14:paraId="75E34B2A"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MFB2 – Realizar cadastro e busca de produtos no estoque com scanner;</w:t>
      </w:r>
    </w:p>
    <w:p w14:paraId="2BC78C8F"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MFB3 – Buscar dados sobre compras feitas;</w:t>
      </w:r>
    </w:p>
    <w:p w14:paraId="21681EFF"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MFB4 – Alterar dados de produtos já cadastrados;</w:t>
      </w:r>
    </w:p>
    <w:p w14:paraId="3279D655"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MFB5 – Alterar dados do mercado após seu cadastro;</w:t>
      </w:r>
    </w:p>
    <w:p w14:paraId="07204F7A"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MFB6 – Realizar vendas;</w:t>
      </w:r>
    </w:p>
    <w:p w14:paraId="7D95B191"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MFB7 – Buscar dados de vendas e mostrar em gráfico e em lista;</w:t>
      </w:r>
    </w:p>
    <w:p w14:paraId="72C9F4FE"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MFB8 – Buscar dados dos produtos mais vendidos e mostrar em gráfico;</w:t>
      </w:r>
    </w:p>
    <w:p w14:paraId="48C8B513" w14:textId="77777777" w:rsidR="00D4504A" w:rsidRDefault="00D4504A" w:rsidP="00D4504A">
      <w:pPr>
        <w:jc w:val="both"/>
        <w:rPr>
          <w:rFonts w:ascii="Arial" w:hAnsi="Arial" w:cs="Arial"/>
          <w:sz w:val="24"/>
          <w:szCs w:val="24"/>
        </w:rPr>
      </w:pPr>
      <w:r w:rsidRPr="00CC5AD4">
        <w:rPr>
          <w:rFonts w:ascii="Arial" w:hAnsi="Arial" w:cs="Arial"/>
          <w:sz w:val="24"/>
          <w:szCs w:val="24"/>
        </w:rPr>
        <w:lastRenderedPageBreak/>
        <w:tab/>
        <w:t>MFB8.1 – Buscar produtos no banco para realizar a venda.</w:t>
      </w:r>
    </w:p>
    <w:p w14:paraId="56D77D08" w14:textId="77777777" w:rsidR="00D4504A" w:rsidRDefault="00D4504A" w:rsidP="00D4504A">
      <w:pPr>
        <w:jc w:val="both"/>
        <w:rPr>
          <w:rFonts w:ascii="Arial" w:hAnsi="Arial" w:cs="Arial"/>
          <w:sz w:val="24"/>
          <w:szCs w:val="24"/>
        </w:rPr>
      </w:pPr>
      <w:r w:rsidRPr="00CC5AD4">
        <w:rPr>
          <w:rFonts w:ascii="Arial" w:hAnsi="Arial" w:cs="Arial"/>
          <w:sz w:val="24"/>
          <w:szCs w:val="24"/>
        </w:rPr>
        <w:t>MFB9 – Fazer cadastro de produtos no estoque.</w:t>
      </w:r>
    </w:p>
    <w:p w14:paraId="1C768D50" w14:textId="43090286" w:rsidR="00D4504A" w:rsidRDefault="00D4504A" w:rsidP="00D4504A"/>
    <w:p w14:paraId="4BB2994F" w14:textId="77777777" w:rsidR="00D4504A" w:rsidRPr="00D4504A" w:rsidRDefault="00D4504A" w:rsidP="00D4504A"/>
    <w:p w14:paraId="70753213" w14:textId="64721D4A" w:rsidR="001351A7" w:rsidRDefault="001351A7" w:rsidP="00135699">
      <w:pPr>
        <w:pStyle w:val="Ttulo1"/>
        <w:numPr>
          <w:ilvl w:val="2"/>
          <w:numId w:val="36"/>
        </w:numPr>
        <w:spacing w:before="120" w:after="120" w:line="360" w:lineRule="auto"/>
        <w:rPr>
          <w:rFonts w:ascii="Arial" w:hAnsi="Arial" w:cs="Arial"/>
          <w:color w:val="auto"/>
          <w:sz w:val="24"/>
          <w:szCs w:val="24"/>
        </w:rPr>
      </w:pPr>
      <w:bookmarkStart w:id="426" w:name="_Toc184040831"/>
      <w:r>
        <w:rPr>
          <w:rFonts w:ascii="Arial" w:hAnsi="Arial" w:cs="Arial"/>
          <w:color w:val="auto"/>
          <w:sz w:val="24"/>
          <w:szCs w:val="24"/>
        </w:rPr>
        <w:t>Sprint Backlog</w:t>
      </w:r>
      <w:bookmarkEnd w:id="426"/>
    </w:p>
    <w:p w14:paraId="08DA8ABC" w14:textId="7B053447" w:rsidR="00D4504A" w:rsidRDefault="00105E01" w:rsidP="00D4504A">
      <w:pPr>
        <w:rPr>
          <w:rFonts w:ascii="Arial" w:hAnsi="Arial" w:cs="Arial"/>
          <w:sz w:val="24"/>
        </w:rPr>
      </w:pPr>
      <w:r>
        <w:rPr>
          <w:rFonts w:ascii="Arial" w:hAnsi="Arial" w:cs="Arial"/>
          <w:sz w:val="24"/>
        </w:rPr>
        <w:t>SB4_1</w:t>
      </w:r>
      <w:r w:rsidR="00F431C2">
        <w:rPr>
          <w:rFonts w:ascii="Arial" w:hAnsi="Arial" w:cs="Arial"/>
          <w:sz w:val="24"/>
        </w:rPr>
        <w:t xml:space="preserve"> – Realizar vendas; </w:t>
      </w:r>
    </w:p>
    <w:p w14:paraId="2D500C03" w14:textId="427914D2" w:rsidR="00F431C2" w:rsidRPr="00CC5AD4" w:rsidRDefault="00F431C2" w:rsidP="00F431C2">
      <w:pPr>
        <w:spacing w:line="360" w:lineRule="auto"/>
        <w:jc w:val="both"/>
        <w:rPr>
          <w:rFonts w:ascii="Arial" w:hAnsi="Arial" w:cs="Arial"/>
          <w:sz w:val="24"/>
          <w:szCs w:val="24"/>
        </w:rPr>
      </w:pPr>
      <w:r>
        <w:rPr>
          <w:rFonts w:ascii="Arial" w:hAnsi="Arial" w:cs="Arial"/>
          <w:sz w:val="24"/>
          <w:szCs w:val="24"/>
        </w:rPr>
        <w:t xml:space="preserve">SB4_2 </w:t>
      </w:r>
      <w:r w:rsidRPr="00CC5AD4">
        <w:rPr>
          <w:rFonts w:ascii="Arial" w:hAnsi="Arial" w:cs="Arial"/>
          <w:sz w:val="24"/>
          <w:szCs w:val="24"/>
        </w:rPr>
        <w:t>– Buscar dados sobre vendas feitas;</w:t>
      </w:r>
    </w:p>
    <w:p w14:paraId="11B379B0" w14:textId="73ABE021" w:rsidR="00F431C2" w:rsidRDefault="00F431C2" w:rsidP="00D4504A">
      <w:pPr>
        <w:rPr>
          <w:rFonts w:ascii="Arial" w:hAnsi="Arial" w:cs="Arial"/>
          <w:sz w:val="24"/>
        </w:rPr>
      </w:pPr>
      <w:r>
        <w:rPr>
          <w:rFonts w:ascii="Arial" w:hAnsi="Arial" w:cs="Arial"/>
          <w:sz w:val="24"/>
        </w:rPr>
        <w:t>SB4_3 – Buscar produtos no banco para realizar a venda;</w:t>
      </w:r>
    </w:p>
    <w:p w14:paraId="23C23532" w14:textId="5253EC56" w:rsidR="003141FE" w:rsidRDefault="003141FE" w:rsidP="00D4504A">
      <w:pPr>
        <w:rPr>
          <w:rFonts w:ascii="Arial" w:hAnsi="Arial" w:cs="Arial"/>
          <w:sz w:val="24"/>
        </w:rPr>
      </w:pPr>
      <w:r>
        <w:rPr>
          <w:rFonts w:ascii="Arial" w:hAnsi="Arial" w:cs="Arial"/>
          <w:sz w:val="24"/>
        </w:rPr>
        <w:t>SB4_4 – Mostrar dados de vendas em gráfico e em lista.</w:t>
      </w:r>
    </w:p>
    <w:p w14:paraId="789E7BC7" w14:textId="77777777" w:rsidR="00C04A46" w:rsidRPr="00105E01" w:rsidRDefault="00C04A46" w:rsidP="00D4504A">
      <w:pPr>
        <w:rPr>
          <w:rFonts w:ascii="Arial" w:hAnsi="Arial" w:cs="Arial"/>
          <w:sz w:val="24"/>
        </w:rPr>
      </w:pPr>
    </w:p>
    <w:p w14:paraId="327D2F01" w14:textId="7E38A329" w:rsidR="00D4504A" w:rsidRDefault="001351A7" w:rsidP="00135699">
      <w:pPr>
        <w:pStyle w:val="Ttulo1"/>
        <w:numPr>
          <w:ilvl w:val="2"/>
          <w:numId w:val="36"/>
        </w:numPr>
        <w:spacing w:before="120" w:after="120" w:line="360" w:lineRule="auto"/>
        <w:rPr>
          <w:rFonts w:ascii="Arial" w:hAnsi="Arial" w:cs="Arial"/>
          <w:color w:val="auto"/>
          <w:sz w:val="24"/>
          <w:szCs w:val="24"/>
        </w:rPr>
      </w:pPr>
      <w:bookmarkStart w:id="427" w:name="_Toc184040832"/>
      <w:r>
        <w:rPr>
          <w:rFonts w:ascii="Arial" w:hAnsi="Arial" w:cs="Arial"/>
          <w:color w:val="auto"/>
          <w:sz w:val="24"/>
          <w:szCs w:val="24"/>
        </w:rPr>
        <w:t>Burn Down Chart</w:t>
      </w:r>
      <w:bookmarkEnd w:id="427"/>
    </w:p>
    <w:p w14:paraId="3C8818AE" w14:textId="77777777" w:rsidR="00092F1D" w:rsidRPr="00092F1D" w:rsidRDefault="00092F1D" w:rsidP="00092F1D"/>
    <w:p w14:paraId="5DD8549A" w14:textId="4703DFF3" w:rsidR="00D4504A" w:rsidRPr="00D4504A" w:rsidRDefault="00092F1D" w:rsidP="00D4504A">
      <w:r w:rsidRPr="00092F1D">
        <w:drawing>
          <wp:inline distT="0" distB="0" distL="0" distR="0" wp14:anchorId="7AB33654" wp14:editId="40DED151">
            <wp:extent cx="5579745" cy="3344545"/>
            <wp:effectExtent l="0" t="0" r="1905" b="825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344545"/>
                    </a:xfrm>
                    <a:prstGeom prst="rect">
                      <a:avLst/>
                    </a:prstGeom>
                  </pic:spPr>
                </pic:pic>
              </a:graphicData>
            </a:graphic>
          </wp:inline>
        </w:drawing>
      </w:r>
    </w:p>
    <w:p w14:paraId="656DA8CD" w14:textId="7B93094E" w:rsidR="001351A7" w:rsidRDefault="001351A7" w:rsidP="00135699">
      <w:pPr>
        <w:pStyle w:val="Ttulo1"/>
        <w:numPr>
          <w:ilvl w:val="2"/>
          <w:numId w:val="36"/>
        </w:numPr>
        <w:spacing w:before="120" w:after="120" w:line="360" w:lineRule="auto"/>
        <w:rPr>
          <w:rFonts w:ascii="Arial" w:hAnsi="Arial" w:cs="Arial"/>
          <w:color w:val="auto"/>
          <w:sz w:val="24"/>
          <w:szCs w:val="24"/>
        </w:rPr>
      </w:pPr>
      <w:bookmarkStart w:id="428" w:name="_Toc184040833"/>
      <w:r>
        <w:rPr>
          <w:rFonts w:ascii="Arial" w:hAnsi="Arial" w:cs="Arial"/>
          <w:color w:val="auto"/>
          <w:sz w:val="24"/>
          <w:szCs w:val="24"/>
        </w:rPr>
        <w:lastRenderedPageBreak/>
        <w:t>Diagramas</w:t>
      </w:r>
      <w:bookmarkEnd w:id="428"/>
    </w:p>
    <w:p w14:paraId="52D8E2BB" w14:textId="37553A2F" w:rsidR="00D4504A" w:rsidRDefault="00D4504A" w:rsidP="00D4504A">
      <w:r>
        <w:rPr>
          <w:rFonts w:ascii="Arial" w:hAnsi="Arial" w:cs="Arial"/>
          <w:noProof/>
          <w:sz w:val="24"/>
          <w:szCs w:val="24"/>
        </w:rPr>
        <w:drawing>
          <wp:anchor distT="0" distB="0" distL="114300" distR="114300" simplePos="0" relativeHeight="251670528" behindDoc="0" locked="0" layoutInCell="1" allowOverlap="1" wp14:anchorId="0790A64E" wp14:editId="31276A73">
            <wp:simplePos x="0" y="0"/>
            <wp:positionH relativeFrom="page">
              <wp:posOffset>16510</wp:posOffset>
            </wp:positionH>
            <wp:positionV relativeFrom="paragraph">
              <wp:posOffset>323215</wp:posOffset>
            </wp:positionV>
            <wp:extent cx="7543800" cy="7248525"/>
            <wp:effectExtent l="0" t="0" r="0"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43800" cy="7248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A5DD10" w14:textId="662F6491" w:rsidR="00D4504A" w:rsidRDefault="00D4504A" w:rsidP="00D4504A">
      <w:r w:rsidRPr="001C675F">
        <w:rPr>
          <w:noProof/>
        </w:rPr>
        <w:lastRenderedPageBreak/>
        <w:drawing>
          <wp:inline distT="0" distB="0" distL="0" distR="0" wp14:anchorId="03BBCBC5" wp14:editId="6AFC2549">
            <wp:extent cx="5579745" cy="5838825"/>
            <wp:effectExtent l="0" t="0" r="190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5838825"/>
                    </a:xfrm>
                    <a:prstGeom prst="rect">
                      <a:avLst/>
                    </a:prstGeom>
                  </pic:spPr>
                </pic:pic>
              </a:graphicData>
            </a:graphic>
          </wp:inline>
        </w:drawing>
      </w:r>
    </w:p>
    <w:p w14:paraId="0FA2A61C" w14:textId="77777777" w:rsidR="00D4504A" w:rsidRDefault="00D4504A" w:rsidP="00D4504A"/>
    <w:tbl>
      <w:tblPr>
        <w:tblStyle w:val="Tabelacomgrade"/>
        <w:tblW w:w="0" w:type="auto"/>
        <w:tblLook w:val="04A0" w:firstRow="1" w:lastRow="0" w:firstColumn="1" w:lastColumn="0" w:noHBand="0" w:noVBand="1"/>
      </w:tblPr>
      <w:tblGrid>
        <w:gridCol w:w="8494"/>
      </w:tblGrid>
      <w:tr w:rsidR="00D4504A" w:rsidRPr="003124FF" w14:paraId="2B15901C" w14:textId="77777777" w:rsidTr="00A16E02">
        <w:tc>
          <w:tcPr>
            <w:tcW w:w="8494" w:type="dxa"/>
          </w:tcPr>
          <w:p w14:paraId="6DCB4B53"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NARRATIVA DE CASO DE USO</w:t>
            </w:r>
          </w:p>
        </w:tc>
      </w:tr>
      <w:tr w:rsidR="00D4504A" w:rsidRPr="003124FF" w14:paraId="2789ADA9" w14:textId="77777777" w:rsidTr="00A16E02">
        <w:tc>
          <w:tcPr>
            <w:tcW w:w="8494" w:type="dxa"/>
          </w:tcPr>
          <w:p w14:paraId="75465DCE"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D4504A" w:rsidRPr="003124FF" w14:paraId="6215A444" w14:textId="77777777" w:rsidTr="00A16E02">
        <w:tc>
          <w:tcPr>
            <w:tcW w:w="8494" w:type="dxa"/>
          </w:tcPr>
          <w:p w14:paraId="67D7EFC1"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Principal</w:t>
            </w:r>
          </w:p>
        </w:tc>
      </w:tr>
      <w:tr w:rsidR="00D4504A" w:rsidRPr="003124FF" w14:paraId="384A3DF1" w14:textId="77777777" w:rsidTr="00A16E02">
        <w:tc>
          <w:tcPr>
            <w:tcW w:w="8494" w:type="dxa"/>
          </w:tcPr>
          <w:p w14:paraId="734BA6C8" w14:textId="77777777" w:rsidR="00D4504A" w:rsidRPr="003124FF" w:rsidRDefault="00D4504A" w:rsidP="00135699">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D4504A" w:rsidRPr="003124FF" w14:paraId="45DF629F" w14:textId="77777777" w:rsidTr="00A16E02">
        <w:tc>
          <w:tcPr>
            <w:tcW w:w="8494" w:type="dxa"/>
          </w:tcPr>
          <w:p w14:paraId="133726FD" w14:textId="77777777" w:rsidR="00D4504A" w:rsidRPr="003124FF" w:rsidRDefault="00D4504A" w:rsidP="00135699">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as informações do estoque, com a quantidade de produtos disponíveis e opções de filtragem.</w:t>
            </w:r>
          </w:p>
        </w:tc>
      </w:tr>
      <w:tr w:rsidR="00D4504A" w:rsidRPr="003124FF" w14:paraId="4C368F65" w14:textId="77777777" w:rsidTr="00A16E02">
        <w:tc>
          <w:tcPr>
            <w:tcW w:w="8494" w:type="dxa"/>
          </w:tcPr>
          <w:p w14:paraId="25D735C5" w14:textId="77777777" w:rsidR="00D4504A" w:rsidRPr="003124FF" w:rsidRDefault="00D4504A" w:rsidP="00135699">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D4504A" w:rsidRPr="003124FF" w14:paraId="6E4D6159" w14:textId="77777777" w:rsidTr="00A16E02">
        <w:tc>
          <w:tcPr>
            <w:tcW w:w="8494" w:type="dxa"/>
          </w:tcPr>
          <w:p w14:paraId="642804CF" w14:textId="77777777" w:rsidR="00D4504A" w:rsidRPr="003124FF" w:rsidRDefault="00D4504A" w:rsidP="00135699">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D4504A" w:rsidRPr="003124FF" w14:paraId="73D822EA" w14:textId="77777777" w:rsidTr="00A16E02">
        <w:tc>
          <w:tcPr>
            <w:tcW w:w="8494" w:type="dxa"/>
          </w:tcPr>
          <w:p w14:paraId="299C7F9B" w14:textId="77777777" w:rsidR="00D4504A" w:rsidRPr="003124FF" w:rsidRDefault="00D4504A" w:rsidP="00135699">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D4504A" w:rsidRPr="003124FF" w14:paraId="0065393C" w14:textId="77777777" w:rsidTr="00A16E02">
        <w:tc>
          <w:tcPr>
            <w:tcW w:w="8494" w:type="dxa"/>
          </w:tcPr>
          <w:p w14:paraId="45C06165"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Alternativo</w:t>
            </w:r>
          </w:p>
        </w:tc>
      </w:tr>
      <w:tr w:rsidR="00D4504A" w:rsidRPr="003124FF" w14:paraId="3C267918" w14:textId="77777777" w:rsidTr="00A16E02">
        <w:tc>
          <w:tcPr>
            <w:tcW w:w="8494" w:type="dxa"/>
          </w:tcPr>
          <w:p w14:paraId="46516898"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D4504A" w:rsidRPr="003124FF" w14:paraId="49C2886C" w14:textId="77777777" w:rsidTr="00A16E02">
        <w:tc>
          <w:tcPr>
            <w:tcW w:w="8494" w:type="dxa"/>
          </w:tcPr>
          <w:p w14:paraId="2B0068D5" w14:textId="77777777" w:rsidR="00D4504A" w:rsidRPr="003124FF" w:rsidRDefault="00D4504A"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D4504A" w:rsidRPr="003124FF" w14:paraId="45054CD7" w14:textId="77777777" w:rsidTr="00A16E02">
        <w:tc>
          <w:tcPr>
            <w:tcW w:w="8494" w:type="dxa"/>
          </w:tcPr>
          <w:p w14:paraId="46F8774B" w14:textId="77777777" w:rsidR="00D4504A" w:rsidRPr="003124FF" w:rsidRDefault="00D4504A"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D4504A" w:rsidRPr="003124FF" w14:paraId="79C549CC" w14:textId="77777777" w:rsidTr="00A16E02">
        <w:tc>
          <w:tcPr>
            <w:tcW w:w="8494" w:type="dxa"/>
          </w:tcPr>
          <w:p w14:paraId="7761B0B7" w14:textId="77777777" w:rsidR="00D4504A" w:rsidRPr="003124FF" w:rsidRDefault="00D4504A"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D4504A" w:rsidRPr="003124FF" w14:paraId="2B7B28C7" w14:textId="77777777" w:rsidTr="00A16E02">
        <w:tc>
          <w:tcPr>
            <w:tcW w:w="8494" w:type="dxa"/>
          </w:tcPr>
          <w:p w14:paraId="20AD17EA"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D4504A" w:rsidRPr="003124FF" w14:paraId="335E1BAD" w14:textId="77777777" w:rsidTr="00A16E02">
        <w:tc>
          <w:tcPr>
            <w:tcW w:w="8494" w:type="dxa"/>
          </w:tcPr>
          <w:p w14:paraId="2ED819AF" w14:textId="77777777" w:rsidR="00D4504A" w:rsidRPr="003124FF" w:rsidRDefault="00D4504A"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D4504A" w:rsidRPr="003124FF" w14:paraId="2CEC38B0" w14:textId="77777777" w:rsidTr="00A16E02">
        <w:tc>
          <w:tcPr>
            <w:tcW w:w="8494" w:type="dxa"/>
          </w:tcPr>
          <w:p w14:paraId="3C58922A" w14:textId="77777777" w:rsidR="00D4504A" w:rsidRPr="003124FF" w:rsidRDefault="00D4504A"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D4504A" w:rsidRPr="003124FF" w14:paraId="3DE6EE82" w14:textId="77777777" w:rsidTr="00A16E02">
        <w:tc>
          <w:tcPr>
            <w:tcW w:w="8494" w:type="dxa"/>
          </w:tcPr>
          <w:p w14:paraId="7D479332" w14:textId="77777777" w:rsidR="00D4504A" w:rsidRPr="003124FF" w:rsidRDefault="00D4504A"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D4504A" w:rsidRPr="003124FF" w14:paraId="6C286035" w14:textId="77777777" w:rsidTr="00A16E02">
        <w:tc>
          <w:tcPr>
            <w:tcW w:w="8494" w:type="dxa"/>
          </w:tcPr>
          <w:p w14:paraId="5F58C91E"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Cenários de Exceção</w:t>
            </w:r>
          </w:p>
        </w:tc>
      </w:tr>
      <w:tr w:rsidR="00D4504A" w:rsidRPr="003124FF" w14:paraId="66D155BC" w14:textId="77777777" w:rsidTr="00A16E02">
        <w:tc>
          <w:tcPr>
            <w:tcW w:w="8494" w:type="dxa"/>
          </w:tcPr>
          <w:p w14:paraId="63FFC910"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D4504A" w:rsidRPr="003124FF" w14:paraId="42220E11" w14:textId="77777777" w:rsidTr="00A16E02">
        <w:tc>
          <w:tcPr>
            <w:tcW w:w="8494" w:type="dxa"/>
          </w:tcPr>
          <w:p w14:paraId="07D2EEDB" w14:textId="77777777" w:rsidR="00D4504A" w:rsidRPr="003124FF" w:rsidRDefault="00D4504A" w:rsidP="00135699">
            <w:pPr>
              <w:numPr>
                <w:ilvl w:val="0"/>
                <w:numId w:val="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D4504A" w:rsidRPr="003124FF" w14:paraId="3B6C5C2B" w14:textId="77777777" w:rsidTr="00A16E02">
        <w:tc>
          <w:tcPr>
            <w:tcW w:w="8494" w:type="dxa"/>
          </w:tcPr>
          <w:p w14:paraId="2F827918"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Pré-Condições</w:t>
            </w:r>
          </w:p>
        </w:tc>
      </w:tr>
      <w:tr w:rsidR="00D4504A" w:rsidRPr="003124FF" w14:paraId="1B488FC6" w14:textId="77777777" w:rsidTr="00A16E02">
        <w:tc>
          <w:tcPr>
            <w:tcW w:w="8494" w:type="dxa"/>
          </w:tcPr>
          <w:p w14:paraId="4718BE47" w14:textId="77777777" w:rsidR="00D4504A" w:rsidRPr="003124FF" w:rsidRDefault="00D4504A"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D4504A" w:rsidRPr="003124FF" w14:paraId="735F835B" w14:textId="77777777" w:rsidTr="00A16E02">
        <w:tc>
          <w:tcPr>
            <w:tcW w:w="8494" w:type="dxa"/>
          </w:tcPr>
          <w:p w14:paraId="49C05A93" w14:textId="77777777" w:rsidR="00D4504A" w:rsidRPr="003124FF" w:rsidRDefault="00D4504A"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D4504A" w:rsidRPr="003124FF" w14:paraId="3A863DE2" w14:textId="77777777" w:rsidTr="00A16E02">
        <w:tc>
          <w:tcPr>
            <w:tcW w:w="8494" w:type="dxa"/>
          </w:tcPr>
          <w:p w14:paraId="323F1E9D"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Pós-Condições</w:t>
            </w:r>
          </w:p>
        </w:tc>
      </w:tr>
      <w:tr w:rsidR="00D4504A" w:rsidRPr="003124FF" w14:paraId="7BB3EFDE" w14:textId="77777777" w:rsidTr="00A16E02">
        <w:tc>
          <w:tcPr>
            <w:tcW w:w="8494" w:type="dxa"/>
          </w:tcPr>
          <w:p w14:paraId="4B00E091" w14:textId="77777777" w:rsidR="00D4504A" w:rsidRPr="003124FF" w:rsidRDefault="00D4504A"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D4504A" w:rsidRPr="003124FF" w14:paraId="1F13574C" w14:textId="77777777" w:rsidTr="00A16E02">
        <w:tc>
          <w:tcPr>
            <w:tcW w:w="8494" w:type="dxa"/>
          </w:tcPr>
          <w:p w14:paraId="410605A5" w14:textId="77777777" w:rsidR="00D4504A" w:rsidRPr="003124FF" w:rsidRDefault="00D4504A"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aplicável, um registro de consulta será gravado no log do sistema, com data e hora.</w:t>
            </w:r>
          </w:p>
        </w:tc>
      </w:tr>
      <w:tr w:rsidR="00D4504A" w:rsidRPr="003124FF" w14:paraId="1D2BE197" w14:textId="77777777" w:rsidTr="00A16E02">
        <w:tc>
          <w:tcPr>
            <w:tcW w:w="8494" w:type="dxa"/>
          </w:tcPr>
          <w:p w14:paraId="4408B59B" w14:textId="77777777" w:rsidR="00D4504A" w:rsidRPr="003124FF" w:rsidRDefault="00D4504A" w:rsidP="00A16E02">
            <w:pPr>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lastRenderedPageBreak/>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D4504A" w:rsidRPr="003124FF" w14:paraId="609E9F8F" w14:textId="77777777" w:rsidTr="00A16E02">
        <w:tc>
          <w:tcPr>
            <w:tcW w:w="8494" w:type="dxa"/>
          </w:tcPr>
          <w:p w14:paraId="377A0F02"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Principal</w:t>
            </w:r>
          </w:p>
        </w:tc>
      </w:tr>
      <w:tr w:rsidR="00D4504A" w:rsidRPr="003124FF" w14:paraId="27EB43FA" w14:textId="77777777" w:rsidTr="00A16E02">
        <w:tc>
          <w:tcPr>
            <w:tcW w:w="8494" w:type="dxa"/>
          </w:tcPr>
          <w:p w14:paraId="405C1700" w14:textId="77777777" w:rsidR="00D4504A" w:rsidRPr="003124FF" w:rsidRDefault="00D4504A" w:rsidP="00135699">
            <w:pPr>
              <w:numPr>
                <w:ilvl w:val="0"/>
                <w:numId w:val="4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D4504A" w:rsidRPr="003124FF" w14:paraId="767C5298" w14:textId="77777777" w:rsidTr="00A16E02">
        <w:tc>
          <w:tcPr>
            <w:tcW w:w="8494" w:type="dxa"/>
          </w:tcPr>
          <w:p w14:paraId="079B93A8" w14:textId="77777777" w:rsidR="00D4504A" w:rsidRPr="003124FF" w:rsidRDefault="00D4504A" w:rsidP="00135699">
            <w:pPr>
              <w:numPr>
                <w:ilvl w:val="0"/>
                <w:numId w:val="4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D4504A" w:rsidRPr="003124FF" w14:paraId="42E6E3EA" w14:textId="77777777" w:rsidTr="00A16E02">
        <w:tc>
          <w:tcPr>
            <w:tcW w:w="8494" w:type="dxa"/>
          </w:tcPr>
          <w:p w14:paraId="1A7984C3" w14:textId="77777777" w:rsidR="00D4504A" w:rsidRPr="003124FF" w:rsidRDefault="00D4504A" w:rsidP="00135699">
            <w:pPr>
              <w:numPr>
                <w:ilvl w:val="0"/>
                <w:numId w:val="4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D4504A" w:rsidRPr="003124FF" w14:paraId="6F595439" w14:textId="77777777" w:rsidTr="00A16E02">
        <w:tc>
          <w:tcPr>
            <w:tcW w:w="8494" w:type="dxa"/>
          </w:tcPr>
          <w:p w14:paraId="2EC24EE4" w14:textId="77777777" w:rsidR="00D4504A" w:rsidRPr="003124FF" w:rsidRDefault="00D4504A" w:rsidP="00135699">
            <w:pPr>
              <w:numPr>
                <w:ilvl w:val="0"/>
                <w:numId w:val="4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D4504A" w:rsidRPr="003124FF" w14:paraId="2BDA698A" w14:textId="77777777" w:rsidTr="00A16E02">
        <w:tc>
          <w:tcPr>
            <w:tcW w:w="8494" w:type="dxa"/>
          </w:tcPr>
          <w:p w14:paraId="5100EEEA" w14:textId="77777777" w:rsidR="00D4504A" w:rsidRPr="003124FF" w:rsidRDefault="00D4504A" w:rsidP="00135699">
            <w:pPr>
              <w:numPr>
                <w:ilvl w:val="0"/>
                <w:numId w:val="4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D4504A" w:rsidRPr="003124FF" w14:paraId="7499C791" w14:textId="77777777" w:rsidTr="00A16E02">
        <w:tc>
          <w:tcPr>
            <w:tcW w:w="8494" w:type="dxa"/>
          </w:tcPr>
          <w:p w14:paraId="750FA780" w14:textId="77777777" w:rsidR="00D4504A" w:rsidRPr="003124FF" w:rsidRDefault="00D4504A" w:rsidP="00135699">
            <w:pPr>
              <w:numPr>
                <w:ilvl w:val="0"/>
                <w:numId w:val="4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D4504A" w:rsidRPr="003124FF" w14:paraId="2B19259C" w14:textId="77777777" w:rsidTr="00A16E02">
        <w:tc>
          <w:tcPr>
            <w:tcW w:w="8494" w:type="dxa"/>
          </w:tcPr>
          <w:p w14:paraId="4A89FF6F"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Alternativo</w:t>
            </w:r>
          </w:p>
        </w:tc>
      </w:tr>
      <w:tr w:rsidR="00D4504A" w:rsidRPr="003124FF" w14:paraId="568D9972" w14:textId="77777777" w:rsidTr="00A16E02">
        <w:tc>
          <w:tcPr>
            <w:tcW w:w="8494" w:type="dxa"/>
          </w:tcPr>
          <w:p w14:paraId="7EC494CE"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D4504A" w:rsidRPr="003124FF" w14:paraId="0FABDF98" w14:textId="77777777" w:rsidTr="00A16E02">
        <w:tc>
          <w:tcPr>
            <w:tcW w:w="8494" w:type="dxa"/>
          </w:tcPr>
          <w:p w14:paraId="114498F0" w14:textId="77777777" w:rsidR="00D4504A" w:rsidRPr="003124FF" w:rsidRDefault="00D4504A" w:rsidP="00135699">
            <w:pPr>
              <w:numPr>
                <w:ilvl w:val="0"/>
                <w:numId w:val="1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D4504A" w:rsidRPr="003124FF" w14:paraId="4FB010D5" w14:textId="77777777" w:rsidTr="00A16E02">
        <w:tc>
          <w:tcPr>
            <w:tcW w:w="8494" w:type="dxa"/>
          </w:tcPr>
          <w:p w14:paraId="4FAD8ABB"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Cenários de Exceção</w:t>
            </w:r>
          </w:p>
        </w:tc>
      </w:tr>
      <w:tr w:rsidR="00D4504A" w:rsidRPr="003124FF" w14:paraId="1E58435C" w14:textId="77777777" w:rsidTr="00A16E02">
        <w:tc>
          <w:tcPr>
            <w:tcW w:w="8494" w:type="dxa"/>
          </w:tcPr>
          <w:p w14:paraId="3082A09C"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D4504A" w:rsidRPr="003124FF" w14:paraId="5FC58483" w14:textId="77777777" w:rsidTr="00A16E02">
        <w:tc>
          <w:tcPr>
            <w:tcW w:w="8494" w:type="dxa"/>
          </w:tcPr>
          <w:p w14:paraId="3B1CED39" w14:textId="77777777" w:rsidR="00D4504A" w:rsidRPr="003124FF" w:rsidRDefault="00D4504A" w:rsidP="00135699">
            <w:pPr>
              <w:numPr>
                <w:ilvl w:val="0"/>
                <w:numId w:val="1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D4504A" w:rsidRPr="003124FF" w14:paraId="4C9CF3A0" w14:textId="77777777" w:rsidTr="00A16E02">
        <w:tc>
          <w:tcPr>
            <w:tcW w:w="8494" w:type="dxa"/>
          </w:tcPr>
          <w:p w14:paraId="37798981"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Pré-Condições</w:t>
            </w:r>
          </w:p>
        </w:tc>
      </w:tr>
      <w:tr w:rsidR="00D4504A" w:rsidRPr="003124FF" w14:paraId="46015F50" w14:textId="77777777" w:rsidTr="00A16E02">
        <w:tc>
          <w:tcPr>
            <w:tcW w:w="8494" w:type="dxa"/>
          </w:tcPr>
          <w:p w14:paraId="3C3B3231" w14:textId="77777777" w:rsidR="00D4504A" w:rsidRPr="003124FF" w:rsidRDefault="00D4504A" w:rsidP="00135699">
            <w:pPr>
              <w:numPr>
                <w:ilvl w:val="0"/>
                <w:numId w:val="1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D4504A" w:rsidRPr="003124FF" w14:paraId="7C63D947" w14:textId="77777777" w:rsidTr="00A16E02">
        <w:tc>
          <w:tcPr>
            <w:tcW w:w="8494" w:type="dxa"/>
          </w:tcPr>
          <w:p w14:paraId="3DB24DEA"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Pós-Condições</w:t>
            </w:r>
          </w:p>
        </w:tc>
      </w:tr>
      <w:tr w:rsidR="00D4504A" w:rsidRPr="003124FF" w14:paraId="3E9854BF" w14:textId="77777777" w:rsidTr="00A16E02">
        <w:tc>
          <w:tcPr>
            <w:tcW w:w="8494" w:type="dxa"/>
          </w:tcPr>
          <w:p w14:paraId="1D937FBE" w14:textId="77777777" w:rsidR="00D4504A" w:rsidRPr="003124FF" w:rsidRDefault="00D4504A"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D4504A" w:rsidRPr="003124FF" w14:paraId="65DD6CB8" w14:textId="77777777" w:rsidTr="00A16E02">
        <w:tc>
          <w:tcPr>
            <w:tcW w:w="8494" w:type="dxa"/>
          </w:tcPr>
          <w:p w14:paraId="74F7EA1E" w14:textId="77777777" w:rsidR="00D4504A" w:rsidRPr="003124FF" w:rsidRDefault="00D4504A"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D4504A" w:rsidRPr="003124FF" w14:paraId="02A779E7" w14:textId="77777777" w:rsidTr="00A16E02">
        <w:tc>
          <w:tcPr>
            <w:tcW w:w="8494" w:type="dxa"/>
          </w:tcPr>
          <w:p w14:paraId="7AA0B75E" w14:textId="77777777" w:rsidR="00D4504A" w:rsidRPr="003124FF" w:rsidRDefault="00D4504A" w:rsidP="00A16E02">
            <w:pPr>
              <w:rPr>
                <w:rFonts w:ascii="Arial" w:eastAsia="Times New Roman" w:hAnsi="Arial" w:cs="Arial"/>
                <w:sz w:val="24"/>
                <w:szCs w:val="24"/>
                <w:lang w:eastAsia="pt-BR"/>
              </w:rPr>
            </w:pPr>
          </w:p>
        </w:tc>
      </w:tr>
      <w:tr w:rsidR="00D4504A" w:rsidRPr="003124FF" w14:paraId="01C96682" w14:textId="77777777" w:rsidTr="00A16E02">
        <w:tc>
          <w:tcPr>
            <w:tcW w:w="8494" w:type="dxa"/>
          </w:tcPr>
          <w:p w14:paraId="6DFC43FE"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Logar</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 vez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D4504A" w:rsidRPr="003124FF" w14:paraId="6E43D540" w14:textId="77777777" w:rsidTr="00A16E02">
        <w:tc>
          <w:tcPr>
            <w:tcW w:w="8494" w:type="dxa"/>
          </w:tcPr>
          <w:p w14:paraId="266E3DC1"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Principal</w:t>
            </w:r>
          </w:p>
        </w:tc>
      </w:tr>
      <w:tr w:rsidR="00D4504A" w:rsidRPr="003124FF" w14:paraId="5FBBE666" w14:textId="77777777" w:rsidTr="00A16E02">
        <w:tc>
          <w:tcPr>
            <w:tcW w:w="8494" w:type="dxa"/>
          </w:tcPr>
          <w:p w14:paraId="3B58FBAD" w14:textId="77777777" w:rsidR="00D4504A" w:rsidRPr="003124FF" w:rsidRDefault="00D4504A" w:rsidP="00135699">
            <w:pPr>
              <w:numPr>
                <w:ilvl w:val="0"/>
                <w:numId w:val="4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D4504A" w:rsidRPr="003124FF" w14:paraId="22FF025E" w14:textId="77777777" w:rsidTr="00A16E02">
        <w:tc>
          <w:tcPr>
            <w:tcW w:w="8494" w:type="dxa"/>
          </w:tcPr>
          <w:p w14:paraId="4682CCFE" w14:textId="77777777" w:rsidR="00D4504A" w:rsidRPr="003124FF" w:rsidRDefault="00D4504A" w:rsidP="00135699">
            <w:pPr>
              <w:numPr>
                <w:ilvl w:val="0"/>
                <w:numId w:val="4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campos de login e senha.</w:t>
            </w:r>
          </w:p>
        </w:tc>
      </w:tr>
      <w:tr w:rsidR="00D4504A" w:rsidRPr="003124FF" w14:paraId="2E76141D" w14:textId="77777777" w:rsidTr="00A16E02">
        <w:tc>
          <w:tcPr>
            <w:tcW w:w="8494" w:type="dxa"/>
          </w:tcPr>
          <w:p w14:paraId="2C0A9EAD" w14:textId="77777777" w:rsidR="00D4504A" w:rsidRPr="003124FF" w:rsidRDefault="00D4504A" w:rsidP="00135699">
            <w:pPr>
              <w:numPr>
                <w:ilvl w:val="0"/>
                <w:numId w:val="4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usuário insere o login e a senha.</w:t>
            </w:r>
          </w:p>
        </w:tc>
      </w:tr>
      <w:tr w:rsidR="00D4504A" w:rsidRPr="003124FF" w14:paraId="0CB3E6ED" w14:textId="77777777" w:rsidTr="00A16E02">
        <w:tc>
          <w:tcPr>
            <w:tcW w:w="8494" w:type="dxa"/>
          </w:tcPr>
          <w:p w14:paraId="02EE5808" w14:textId="77777777" w:rsidR="00D4504A" w:rsidRPr="003124FF" w:rsidRDefault="00D4504A" w:rsidP="00135699">
            <w:pPr>
              <w:numPr>
                <w:ilvl w:val="0"/>
                <w:numId w:val="4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D4504A" w:rsidRPr="003124FF" w14:paraId="0AB5C05A" w14:textId="77777777" w:rsidTr="00A16E02">
        <w:tc>
          <w:tcPr>
            <w:tcW w:w="8494" w:type="dxa"/>
          </w:tcPr>
          <w:p w14:paraId="6CAED888" w14:textId="77777777" w:rsidR="00D4504A" w:rsidRPr="003124FF" w:rsidRDefault="00D4504A" w:rsidP="00135699">
            <w:pPr>
              <w:numPr>
                <w:ilvl w:val="0"/>
                <w:numId w:val="4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D4504A" w:rsidRPr="003124FF" w14:paraId="2F330DC2" w14:textId="77777777" w:rsidTr="00A16E02">
        <w:tc>
          <w:tcPr>
            <w:tcW w:w="8494" w:type="dxa"/>
          </w:tcPr>
          <w:p w14:paraId="79A0F710"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Cenários de Exceção</w:t>
            </w:r>
          </w:p>
        </w:tc>
      </w:tr>
      <w:tr w:rsidR="00D4504A" w:rsidRPr="003124FF" w14:paraId="25AADEDB" w14:textId="77777777" w:rsidTr="00A16E02">
        <w:tc>
          <w:tcPr>
            <w:tcW w:w="8494" w:type="dxa"/>
          </w:tcPr>
          <w:p w14:paraId="54A3A983"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D4504A" w:rsidRPr="003124FF" w14:paraId="1CFB498A" w14:textId="77777777" w:rsidTr="00A16E02">
        <w:tc>
          <w:tcPr>
            <w:tcW w:w="8494" w:type="dxa"/>
          </w:tcPr>
          <w:p w14:paraId="2734505A" w14:textId="77777777" w:rsidR="00D4504A" w:rsidRPr="003124FF" w:rsidRDefault="00D4504A" w:rsidP="00135699">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D4504A" w:rsidRPr="003124FF" w14:paraId="2AB01FC1" w14:textId="77777777" w:rsidTr="00A16E02">
        <w:tc>
          <w:tcPr>
            <w:tcW w:w="8494" w:type="dxa"/>
          </w:tcPr>
          <w:p w14:paraId="6F40F97D"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Pré-Condições</w:t>
            </w:r>
          </w:p>
        </w:tc>
      </w:tr>
      <w:tr w:rsidR="00D4504A" w:rsidRPr="003124FF" w14:paraId="58544F7C" w14:textId="77777777" w:rsidTr="00A16E02">
        <w:tc>
          <w:tcPr>
            <w:tcW w:w="8494" w:type="dxa"/>
          </w:tcPr>
          <w:p w14:paraId="41BF05F5" w14:textId="77777777" w:rsidR="00D4504A" w:rsidRPr="003124FF" w:rsidRDefault="00D4504A" w:rsidP="00135699">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D4504A" w:rsidRPr="003124FF" w14:paraId="2B168042" w14:textId="77777777" w:rsidTr="00A16E02">
        <w:tc>
          <w:tcPr>
            <w:tcW w:w="8494" w:type="dxa"/>
          </w:tcPr>
          <w:p w14:paraId="357A2CD4"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Pós-Condições</w:t>
            </w:r>
          </w:p>
        </w:tc>
      </w:tr>
      <w:tr w:rsidR="00D4504A" w:rsidRPr="003124FF" w14:paraId="3FA7FAA3" w14:textId="77777777" w:rsidTr="00A16E02">
        <w:tc>
          <w:tcPr>
            <w:tcW w:w="8494" w:type="dxa"/>
          </w:tcPr>
          <w:p w14:paraId="19432325" w14:textId="77777777" w:rsidR="00D4504A" w:rsidRPr="003124FF" w:rsidRDefault="00D4504A" w:rsidP="00135699">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D4504A" w:rsidRPr="003124FF" w14:paraId="05EC3080" w14:textId="77777777" w:rsidTr="00A16E02">
        <w:tc>
          <w:tcPr>
            <w:tcW w:w="8494" w:type="dxa"/>
          </w:tcPr>
          <w:p w14:paraId="2A4721E6" w14:textId="77777777" w:rsidR="00D4504A" w:rsidRPr="003124FF" w:rsidRDefault="00D4504A" w:rsidP="00A16E02">
            <w:pPr>
              <w:rPr>
                <w:rFonts w:ascii="Arial" w:eastAsia="Times New Roman" w:hAnsi="Arial" w:cs="Arial"/>
                <w:sz w:val="24"/>
                <w:szCs w:val="24"/>
                <w:lang w:eastAsia="pt-BR"/>
              </w:rPr>
            </w:pPr>
          </w:p>
        </w:tc>
      </w:tr>
      <w:tr w:rsidR="00D4504A" w:rsidRPr="003124FF" w14:paraId="08DAA0CE" w14:textId="77777777" w:rsidTr="00A16E02">
        <w:tc>
          <w:tcPr>
            <w:tcW w:w="8494" w:type="dxa"/>
          </w:tcPr>
          <w:p w14:paraId="510D5DF7"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D4504A" w:rsidRPr="003124FF" w14:paraId="2C3B45ED" w14:textId="77777777" w:rsidTr="00A16E02">
        <w:tc>
          <w:tcPr>
            <w:tcW w:w="8494" w:type="dxa"/>
          </w:tcPr>
          <w:p w14:paraId="4657AAAB"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Principal</w:t>
            </w:r>
          </w:p>
        </w:tc>
      </w:tr>
      <w:tr w:rsidR="00D4504A" w:rsidRPr="003124FF" w14:paraId="20BA427C" w14:textId="77777777" w:rsidTr="00A16E02">
        <w:tc>
          <w:tcPr>
            <w:tcW w:w="8494" w:type="dxa"/>
          </w:tcPr>
          <w:p w14:paraId="78F66CD6" w14:textId="77777777" w:rsidR="00D4504A" w:rsidRPr="003124FF" w:rsidRDefault="00D4504A" w:rsidP="00135699">
            <w:pPr>
              <w:numPr>
                <w:ilvl w:val="0"/>
                <w:numId w:val="5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D4504A" w:rsidRPr="003124FF" w14:paraId="0D25E05B" w14:textId="77777777" w:rsidTr="00A16E02">
        <w:tc>
          <w:tcPr>
            <w:tcW w:w="8494" w:type="dxa"/>
          </w:tcPr>
          <w:p w14:paraId="24954286" w14:textId="77777777" w:rsidR="00D4504A" w:rsidRPr="003124FF" w:rsidRDefault="00D4504A" w:rsidP="00135699">
            <w:pPr>
              <w:numPr>
                <w:ilvl w:val="0"/>
                <w:numId w:val="5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D4504A" w:rsidRPr="003124FF" w14:paraId="45823838" w14:textId="77777777" w:rsidTr="00A16E02">
        <w:tc>
          <w:tcPr>
            <w:tcW w:w="8494" w:type="dxa"/>
          </w:tcPr>
          <w:p w14:paraId="011CB617" w14:textId="77777777" w:rsidR="00D4504A" w:rsidRPr="003124FF" w:rsidRDefault="00D4504A" w:rsidP="00135699">
            <w:pPr>
              <w:numPr>
                <w:ilvl w:val="0"/>
                <w:numId w:val="5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D4504A" w:rsidRPr="003124FF" w14:paraId="1578FE87" w14:textId="77777777" w:rsidTr="00A16E02">
        <w:tc>
          <w:tcPr>
            <w:tcW w:w="8494" w:type="dxa"/>
          </w:tcPr>
          <w:p w14:paraId="2FB38819" w14:textId="77777777" w:rsidR="00D4504A" w:rsidRPr="003124FF" w:rsidRDefault="00D4504A" w:rsidP="00135699">
            <w:pPr>
              <w:numPr>
                <w:ilvl w:val="0"/>
                <w:numId w:val="5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D4504A" w:rsidRPr="003124FF" w14:paraId="0ACB45AC" w14:textId="77777777" w:rsidTr="00A16E02">
        <w:tc>
          <w:tcPr>
            <w:tcW w:w="8494" w:type="dxa"/>
          </w:tcPr>
          <w:p w14:paraId="5DC9338B" w14:textId="77777777" w:rsidR="00D4504A" w:rsidRPr="003124FF" w:rsidRDefault="00D4504A" w:rsidP="00135699">
            <w:pPr>
              <w:numPr>
                <w:ilvl w:val="0"/>
                <w:numId w:val="5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D4504A" w:rsidRPr="003124FF" w14:paraId="36E21790" w14:textId="77777777" w:rsidTr="00A16E02">
        <w:tc>
          <w:tcPr>
            <w:tcW w:w="8494" w:type="dxa"/>
          </w:tcPr>
          <w:p w14:paraId="333C99B9" w14:textId="77777777" w:rsidR="00D4504A" w:rsidRPr="003124FF" w:rsidRDefault="00D4504A" w:rsidP="00135699">
            <w:pPr>
              <w:numPr>
                <w:ilvl w:val="0"/>
                <w:numId w:val="5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D4504A" w:rsidRPr="003124FF" w14:paraId="3D67DA5A" w14:textId="77777777" w:rsidTr="00A16E02">
        <w:tc>
          <w:tcPr>
            <w:tcW w:w="8494" w:type="dxa"/>
          </w:tcPr>
          <w:p w14:paraId="1AAEC27C"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Alternativo</w:t>
            </w:r>
          </w:p>
        </w:tc>
      </w:tr>
      <w:tr w:rsidR="00D4504A" w:rsidRPr="003124FF" w14:paraId="625ABF50" w14:textId="77777777" w:rsidTr="00A16E02">
        <w:tc>
          <w:tcPr>
            <w:tcW w:w="8494" w:type="dxa"/>
          </w:tcPr>
          <w:p w14:paraId="5430773A"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D4504A" w:rsidRPr="003124FF" w14:paraId="60D98F6F" w14:textId="77777777" w:rsidTr="00A16E02">
        <w:tc>
          <w:tcPr>
            <w:tcW w:w="8494" w:type="dxa"/>
          </w:tcPr>
          <w:p w14:paraId="4E6A58B2" w14:textId="77777777" w:rsidR="00D4504A" w:rsidRPr="003124FF" w:rsidRDefault="00D4504A"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D4504A" w:rsidRPr="003124FF" w14:paraId="34669873" w14:textId="77777777" w:rsidTr="00A16E02">
        <w:tc>
          <w:tcPr>
            <w:tcW w:w="8494" w:type="dxa"/>
          </w:tcPr>
          <w:p w14:paraId="15608F4F" w14:textId="77777777" w:rsidR="00D4504A" w:rsidRPr="003124FF" w:rsidRDefault="00D4504A"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troco, se houver, e finaliza a venda.</w:t>
            </w:r>
          </w:p>
        </w:tc>
      </w:tr>
      <w:tr w:rsidR="00D4504A" w:rsidRPr="003124FF" w14:paraId="36689E68" w14:textId="77777777" w:rsidTr="00A16E02">
        <w:tc>
          <w:tcPr>
            <w:tcW w:w="8494" w:type="dxa"/>
          </w:tcPr>
          <w:p w14:paraId="5EF349F1"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4.2 - Forma de pagamento por cartão</w:t>
            </w:r>
          </w:p>
        </w:tc>
      </w:tr>
      <w:tr w:rsidR="00D4504A" w:rsidRPr="003124FF" w14:paraId="052FD5C1" w14:textId="77777777" w:rsidTr="00A16E02">
        <w:tc>
          <w:tcPr>
            <w:tcW w:w="8494" w:type="dxa"/>
          </w:tcPr>
          <w:p w14:paraId="6691DF49" w14:textId="77777777" w:rsidR="00D4504A" w:rsidRPr="003124FF" w:rsidRDefault="00D4504A"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D4504A" w:rsidRPr="003124FF" w14:paraId="756C09DC" w14:textId="77777777" w:rsidTr="00A16E02">
        <w:tc>
          <w:tcPr>
            <w:tcW w:w="8494" w:type="dxa"/>
          </w:tcPr>
          <w:p w14:paraId="1728059D" w14:textId="77777777" w:rsidR="00D4504A" w:rsidRPr="003124FF" w:rsidRDefault="00D4504A"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D4504A" w:rsidRPr="003124FF" w14:paraId="77D93422" w14:textId="77777777" w:rsidTr="00A16E02">
        <w:tc>
          <w:tcPr>
            <w:tcW w:w="8494" w:type="dxa"/>
          </w:tcPr>
          <w:p w14:paraId="4CC3351B"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Cenários de Exceção</w:t>
            </w:r>
          </w:p>
        </w:tc>
      </w:tr>
      <w:tr w:rsidR="00D4504A" w:rsidRPr="003124FF" w14:paraId="5E38E7AD" w14:textId="77777777" w:rsidTr="00A16E02">
        <w:tc>
          <w:tcPr>
            <w:tcW w:w="8494" w:type="dxa"/>
          </w:tcPr>
          <w:p w14:paraId="62B1E8B2"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D4504A" w:rsidRPr="003124FF" w14:paraId="148DE86D" w14:textId="77777777" w:rsidTr="00A16E02">
        <w:tc>
          <w:tcPr>
            <w:tcW w:w="8494" w:type="dxa"/>
          </w:tcPr>
          <w:p w14:paraId="481CD115" w14:textId="77777777" w:rsidR="00D4504A" w:rsidRPr="003124FF" w:rsidRDefault="00D4504A" w:rsidP="00135699">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D4504A" w:rsidRPr="003124FF" w14:paraId="438578FF" w14:textId="77777777" w:rsidTr="00A16E02">
        <w:tc>
          <w:tcPr>
            <w:tcW w:w="8494" w:type="dxa"/>
          </w:tcPr>
          <w:p w14:paraId="231A5040"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Pré-Condições</w:t>
            </w:r>
          </w:p>
        </w:tc>
      </w:tr>
      <w:tr w:rsidR="00D4504A" w:rsidRPr="003124FF" w14:paraId="276936BE" w14:textId="77777777" w:rsidTr="00A16E02">
        <w:tc>
          <w:tcPr>
            <w:tcW w:w="8494" w:type="dxa"/>
          </w:tcPr>
          <w:p w14:paraId="727FAEFE" w14:textId="77777777" w:rsidR="00D4504A" w:rsidRPr="003124FF" w:rsidRDefault="00D4504A"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Logar).</w:t>
            </w:r>
          </w:p>
        </w:tc>
      </w:tr>
      <w:tr w:rsidR="00D4504A" w:rsidRPr="003124FF" w14:paraId="01CAF780" w14:textId="77777777" w:rsidTr="00A16E02">
        <w:tc>
          <w:tcPr>
            <w:tcW w:w="8494" w:type="dxa"/>
          </w:tcPr>
          <w:p w14:paraId="0A65E33B" w14:textId="77777777" w:rsidR="00D4504A" w:rsidRPr="003124FF" w:rsidRDefault="00D4504A"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D4504A" w:rsidRPr="003124FF" w14:paraId="383D9304" w14:textId="77777777" w:rsidTr="00A16E02">
        <w:tc>
          <w:tcPr>
            <w:tcW w:w="8494" w:type="dxa"/>
          </w:tcPr>
          <w:p w14:paraId="62858B4A"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Pós-Condições</w:t>
            </w:r>
          </w:p>
        </w:tc>
      </w:tr>
      <w:tr w:rsidR="00D4504A" w:rsidRPr="003124FF" w14:paraId="389324EE" w14:textId="77777777" w:rsidTr="00A16E02">
        <w:tc>
          <w:tcPr>
            <w:tcW w:w="8494" w:type="dxa"/>
          </w:tcPr>
          <w:p w14:paraId="2D3DD7F9" w14:textId="77777777" w:rsidR="00D4504A" w:rsidRPr="003124FF" w:rsidRDefault="00D4504A"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D4504A" w:rsidRPr="003124FF" w14:paraId="148060C8" w14:textId="77777777" w:rsidTr="00A16E02">
        <w:tc>
          <w:tcPr>
            <w:tcW w:w="8494" w:type="dxa"/>
          </w:tcPr>
          <w:p w14:paraId="7FFC7E25" w14:textId="77777777" w:rsidR="00D4504A" w:rsidRPr="003124FF" w:rsidRDefault="00D4504A"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D4504A" w:rsidRPr="003124FF" w14:paraId="5188E635" w14:textId="77777777" w:rsidTr="00A16E02">
        <w:tc>
          <w:tcPr>
            <w:tcW w:w="8494" w:type="dxa"/>
          </w:tcPr>
          <w:p w14:paraId="1C0D9E91" w14:textId="77777777" w:rsidR="00D4504A" w:rsidRPr="003124FF" w:rsidRDefault="00D4504A"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D4504A" w:rsidRPr="003124FF" w14:paraId="3B469A25" w14:textId="77777777" w:rsidTr="00A16E02">
        <w:tc>
          <w:tcPr>
            <w:tcW w:w="8494" w:type="dxa"/>
          </w:tcPr>
          <w:p w14:paraId="0BF46EAD" w14:textId="77777777" w:rsidR="00D4504A" w:rsidRPr="003124FF" w:rsidRDefault="00D4504A" w:rsidP="00A16E02">
            <w:pPr>
              <w:rPr>
                <w:rFonts w:ascii="Arial" w:eastAsia="Times New Roman" w:hAnsi="Arial" w:cs="Arial"/>
                <w:sz w:val="24"/>
                <w:szCs w:val="24"/>
                <w:lang w:eastAsia="pt-BR"/>
              </w:rPr>
            </w:pPr>
          </w:p>
        </w:tc>
      </w:tr>
      <w:tr w:rsidR="00D4504A" w:rsidRPr="003124FF" w14:paraId="3C2FF377" w14:textId="77777777" w:rsidTr="00A16E02">
        <w:tc>
          <w:tcPr>
            <w:tcW w:w="8494" w:type="dxa"/>
          </w:tcPr>
          <w:p w14:paraId="1E94593B"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D4504A" w:rsidRPr="003124FF" w14:paraId="795B5546" w14:textId="77777777" w:rsidTr="00A16E02">
        <w:tc>
          <w:tcPr>
            <w:tcW w:w="8494" w:type="dxa"/>
          </w:tcPr>
          <w:p w14:paraId="169BFD91"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Principal</w:t>
            </w:r>
          </w:p>
        </w:tc>
      </w:tr>
      <w:tr w:rsidR="00D4504A" w:rsidRPr="003124FF" w14:paraId="121C6E4E" w14:textId="77777777" w:rsidTr="00A16E02">
        <w:tc>
          <w:tcPr>
            <w:tcW w:w="8494" w:type="dxa"/>
          </w:tcPr>
          <w:p w14:paraId="3FE36813" w14:textId="77777777" w:rsidR="00D4504A" w:rsidRPr="003124FF" w:rsidRDefault="00D4504A" w:rsidP="00135699">
            <w:pPr>
              <w:numPr>
                <w:ilvl w:val="0"/>
                <w:numId w:val="5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D4504A" w:rsidRPr="003124FF" w14:paraId="5CE88834" w14:textId="77777777" w:rsidTr="00A16E02">
        <w:tc>
          <w:tcPr>
            <w:tcW w:w="8494" w:type="dxa"/>
          </w:tcPr>
          <w:p w14:paraId="67C07229" w14:textId="77777777" w:rsidR="00D4504A" w:rsidRPr="003124FF" w:rsidRDefault="00D4504A" w:rsidP="00135699">
            <w:pPr>
              <w:numPr>
                <w:ilvl w:val="0"/>
                <w:numId w:val="5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D4504A" w:rsidRPr="003124FF" w14:paraId="196B4E90" w14:textId="77777777" w:rsidTr="00A16E02">
        <w:tc>
          <w:tcPr>
            <w:tcW w:w="8494" w:type="dxa"/>
          </w:tcPr>
          <w:p w14:paraId="5FBE0FA6" w14:textId="77777777" w:rsidR="00D4504A" w:rsidRPr="003124FF" w:rsidRDefault="00D4504A" w:rsidP="00A16E02">
            <w:pPr>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D4504A" w:rsidRPr="003124FF" w14:paraId="7196CB28" w14:textId="77777777" w:rsidTr="00A16E02">
        <w:tc>
          <w:tcPr>
            <w:tcW w:w="8494" w:type="dxa"/>
          </w:tcPr>
          <w:p w14:paraId="44B1BC6F" w14:textId="77777777" w:rsidR="00D4504A" w:rsidRPr="003124FF" w:rsidRDefault="00D4504A" w:rsidP="00135699">
            <w:pPr>
              <w:numPr>
                <w:ilvl w:val="0"/>
                <w:numId w:val="5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D4504A" w:rsidRPr="003124FF" w14:paraId="3B5543A1" w14:textId="77777777" w:rsidTr="00A16E02">
        <w:tc>
          <w:tcPr>
            <w:tcW w:w="8494" w:type="dxa"/>
          </w:tcPr>
          <w:p w14:paraId="40FCBFC2" w14:textId="77777777" w:rsidR="00D4504A" w:rsidRPr="003124FF" w:rsidRDefault="00D4504A" w:rsidP="00135699">
            <w:pPr>
              <w:numPr>
                <w:ilvl w:val="0"/>
                <w:numId w:val="5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D4504A" w:rsidRPr="003124FF" w14:paraId="76E51986" w14:textId="77777777" w:rsidTr="00A16E02">
        <w:tc>
          <w:tcPr>
            <w:tcW w:w="8494" w:type="dxa"/>
          </w:tcPr>
          <w:p w14:paraId="51103C46"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Alternativo</w:t>
            </w:r>
          </w:p>
        </w:tc>
      </w:tr>
      <w:tr w:rsidR="00D4504A" w:rsidRPr="003124FF" w14:paraId="04806944" w14:textId="77777777" w:rsidTr="00A16E02">
        <w:tc>
          <w:tcPr>
            <w:tcW w:w="8494" w:type="dxa"/>
          </w:tcPr>
          <w:p w14:paraId="4E11308D"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Gerar relatório detalhado por produto</w:t>
            </w:r>
          </w:p>
        </w:tc>
      </w:tr>
      <w:tr w:rsidR="00D4504A" w:rsidRPr="003124FF" w14:paraId="08097F10" w14:textId="77777777" w:rsidTr="00A16E02">
        <w:tc>
          <w:tcPr>
            <w:tcW w:w="8494" w:type="dxa"/>
          </w:tcPr>
          <w:p w14:paraId="4D531996" w14:textId="77777777" w:rsidR="00D4504A" w:rsidRPr="003124FF" w:rsidRDefault="00D4504A"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D4504A" w:rsidRPr="003124FF" w14:paraId="432AF5E8" w14:textId="77777777" w:rsidTr="00A16E02">
        <w:tc>
          <w:tcPr>
            <w:tcW w:w="8494" w:type="dxa"/>
          </w:tcPr>
          <w:p w14:paraId="6F5C4E0B" w14:textId="77777777" w:rsidR="00D4504A" w:rsidRPr="003124FF" w:rsidRDefault="00D4504A"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conforme os filtros aplicados.</w:t>
            </w:r>
          </w:p>
        </w:tc>
      </w:tr>
      <w:tr w:rsidR="00D4504A" w:rsidRPr="003124FF" w14:paraId="48BB58F9" w14:textId="77777777" w:rsidTr="00A16E02">
        <w:tc>
          <w:tcPr>
            <w:tcW w:w="8494" w:type="dxa"/>
          </w:tcPr>
          <w:p w14:paraId="62288D23"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Cenários de Exceção</w:t>
            </w:r>
          </w:p>
        </w:tc>
      </w:tr>
      <w:tr w:rsidR="00D4504A" w:rsidRPr="003124FF" w14:paraId="004A5E8C" w14:textId="77777777" w:rsidTr="00A16E02">
        <w:tc>
          <w:tcPr>
            <w:tcW w:w="8494" w:type="dxa"/>
          </w:tcPr>
          <w:p w14:paraId="56511974"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lastRenderedPageBreak/>
              <w:t>4.1 - Falha na geração do relatório</w:t>
            </w:r>
          </w:p>
        </w:tc>
      </w:tr>
      <w:tr w:rsidR="00D4504A" w:rsidRPr="003124FF" w14:paraId="38054F29" w14:textId="77777777" w:rsidTr="00A16E02">
        <w:tc>
          <w:tcPr>
            <w:tcW w:w="8494" w:type="dxa"/>
          </w:tcPr>
          <w:p w14:paraId="4019C773" w14:textId="77777777" w:rsidR="00D4504A" w:rsidRPr="003124FF" w:rsidRDefault="00D4504A" w:rsidP="00135699">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D4504A" w:rsidRPr="003124FF" w14:paraId="1A559593" w14:textId="77777777" w:rsidTr="00A16E02">
        <w:tc>
          <w:tcPr>
            <w:tcW w:w="8494" w:type="dxa"/>
          </w:tcPr>
          <w:p w14:paraId="3EBAAB97"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Pré-Condições</w:t>
            </w:r>
          </w:p>
        </w:tc>
      </w:tr>
      <w:tr w:rsidR="00D4504A" w:rsidRPr="003124FF" w14:paraId="2A2FE3A6" w14:textId="77777777" w:rsidTr="00A16E02">
        <w:tc>
          <w:tcPr>
            <w:tcW w:w="8494" w:type="dxa"/>
          </w:tcPr>
          <w:p w14:paraId="6057FA72" w14:textId="77777777" w:rsidR="00D4504A" w:rsidRPr="003124FF" w:rsidRDefault="00D4504A" w:rsidP="00135699">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D4504A" w:rsidRPr="003124FF" w14:paraId="63BF21B9" w14:textId="77777777" w:rsidTr="00A16E02">
        <w:tc>
          <w:tcPr>
            <w:tcW w:w="8494" w:type="dxa"/>
          </w:tcPr>
          <w:p w14:paraId="0A3D10EE"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Pós-Condições</w:t>
            </w:r>
          </w:p>
        </w:tc>
      </w:tr>
      <w:tr w:rsidR="00D4504A" w:rsidRPr="003124FF" w14:paraId="0B146223" w14:textId="77777777" w:rsidTr="00A16E02">
        <w:tc>
          <w:tcPr>
            <w:tcW w:w="8494" w:type="dxa"/>
          </w:tcPr>
          <w:p w14:paraId="367D96F1" w14:textId="77777777" w:rsidR="00D4504A" w:rsidRPr="003124FF" w:rsidRDefault="00D4504A"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D4504A" w:rsidRPr="003124FF" w14:paraId="787B3E7C" w14:textId="77777777" w:rsidTr="00A16E02">
        <w:tc>
          <w:tcPr>
            <w:tcW w:w="8494" w:type="dxa"/>
          </w:tcPr>
          <w:p w14:paraId="2805903D" w14:textId="77777777" w:rsidR="00D4504A" w:rsidRPr="003124FF" w:rsidRDefault="00D4504A"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2B192272" w14:textId="77777777" w:rsidR="00D4504A" w:rsidRPr="003124FF" w:rsidRDefault="00D4504A" w:rsidP="00D4504A">
      <w:pPr>
        <w:rPr>
          <w:rFonts w:ascii="Arial" w:hAnsi="Arial" w:cs="Arial"/>
          <w:sz w:val="24"/>
          <w:szCs w:val="24"/>
        </w:rPr>
      </w:pPr>
    </w:p>
    <w:p w14:paraId="4332030A" w14:textId="77777777" w:rsidR="00D4504A" w:rsidRPr="00D4504A" w:rsidRDefault="00D4504A" w:rsidP="00D4504A"/>
    <w:p w14:paraId="790FC2D9" w14:textId="26C62B24" w:rsidR="00D4504A" w:rsidRDefault="001351A7" w:rsidP="00135699">
      <w:pPr>
        <w:pStyle w:val="Ttulo1"/>
        <w:numPr>
          <w:ilvl w:val="2"/>
          <w:numId w:val="36"/>
        </w:numPr>
        <w:spacing w:before="120" w:after="120" w:line="360" w:lineRule="auto"/>
        <w:rPr>
          <w:rFonts w:ascii="Arial" w:hAnsi="Arial" w:cs="Arial"/>
          <w:color w:val="auto"/>
          <w:sz w:val="24"/>
          <w:szCs w:val="24"/>
        </w:rPr>
      </w:pPr>
      <w:bookmarkStart w:id="429" w:name="_Toc184040834"/>
      <w:r>
        <w:rPr>
          <w:rFonts w:ascii="Arial" w:hAnsi="Arial" w:cs="Arial"/>
          <w:color w:val="auto"/>
          <w:sz w:val="24"/>
          <w:szCs w:val="24"/>
        </w:rPr>
        <w:t>Plano de Testes</w:t>
      </w:r>
      <w:bookmarkEnd w:id="429"/>
    </w:p>
    <w:p w14:paraId="6E2D9E5B"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CSU01 - Verificar Estoque</w:t>
      </w:r>
    </w:p>
    <w:p w14:paraId="6720F30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 xml:space="preserve">Objetivo: </w:t>
      </w:r>
      <w:r w:rsidRPr="001515B2">
        <w:rPr>
          <w:rFonts w:ascii="Arial" w:hAnsi="Arial" w:cs="Arial"/>
          <w:sz w:val="24"/>
          <w:szCs w:val="24"/>
        </w:rPr>
        <w:t>Testar a funcionalidade de consulta e visualização da quantidade de produtos no estoque.</w:t>
      </w:r>
    </w:p>
    <w:p w14:paraId="76176791"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6957CB9">
          <v:rect id="_x0000_i1082" style="width:0;height:1.5pt" o:hralign="center" o:hrstd="t" o:hr="t" fillcolor="#a0a0a0" stroked="f"/>
        </w:pict>
      </w:r>
    </w:p>
    <w:p w14:paraId="7AED2FB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Verificar Estoque - Acesso ao Sistema</w:t>
      </w:r>
    </w:p>
    <w:p w14:paraId="784B899D"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4EB5708"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Passos:</w:t>
      </w:r>
    </w:p>
    <w:p w14:paraId="53767F48"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O Gerente acessa o menu principal.</w:t>
      </w:r>
    </w:p>
    <w:p w14:paraId="03FDE1E6"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 xml:space="preserve">Seleciona a opção </w:t>
      </w:r>
      <w:r w:rsidRPr="001515B2">
        <w:rPr>
          <w:rFonts w:ascii="Arial" w:hAnsi="Arial" w:cs="Arial"/>
          <w:b/>
          <w:bCs/>
        </w:rPr>
        <w:t>Verificar Estoque</w:t>
      </w:r>
      <w:r w:rsidRPr="001515B2">
        <w:rPr>
          <w:rFonts w:ascii="Arial" w:hAnsi="Arial" w:cs="Arial"/>
        </w:rPr>
        <w:t>.</w:t>
      </w:r>
    </w:p>
    <w:p w14:paraId="3DCFE7E2"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apresenta a tela de estoque, com informações sobre a quantidade de produtos disponíveis e opções de filtragem.</w:t>
      </w:r>
    </w:p>
    <w:p w14:paraId="6BFF8CD6"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FDE9682">
          <v:rect id="_x0000_i1083" style="width:0;height:1.5pt" o:hralign="center" o:hrstd="t" o:hr="t" fillcolor="#a0a0a0" stroked="f"/>
        </w:pict>
      </w:r>
    </w:p>
    <w:p w14:paraId="45CACF60"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Consulta por Produto ou Categoria</w:t>
      </w:r>
    </w:p>
    <w:p w14:paraId="1082636E"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752D265C"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Passos:</w:t>
      </w:r>
    </w:p>
    <w:p w14:paraId="6025887D"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O Gerente insere um nome ou código de produto na caixa de busca ou seleciona uma categoria.</w:t>
      </w:r>
    </w:p>
    <w:p w14:paraId="1AF20100"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 xml:space="preserve">O Gerente pressiona o botão de </w:t>
      </w:r>
      <w:r w:rsidRPr="001515B2">
        <w:rPr>
          <w:rFonts w:ascii="Arial" w:hAnsi="Arial" w:cs="Arial"/>
          <w:b/>
          <w:bCs/>
        </w:rPr>
        <w:t>Buscar</w:t>
      </w:r>
      <w:r w:rsidRPr="001515B2">
        <w:rPr>
          <w:rFonts w:ascii="Arial" w:hAnsi="Arial" w:cs="Arial"/>
        </w:rPr>
        <w:t>.</w:t>
      </w:r>
    </w:p>
    <w:p w14:paraId="511D0B74"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retorna </w:t>
      </w:r>
      <w:proofErr w:type="gramStart"/>
      <w:r w:rsidRPr="001515B2">
        <w:rPr>
          <w:rFonts w:ascii="Arial" w:hAnsi="Arial" w:cs="Arial"/>
        </w:rPr>
        <w:t>a</w:t>
      </w:r>
      <w:proofErr w:type="gramEnd"/>
      <w:r w:rsidRPr="001515B2">
        <w:rPr>
          <w:rFonts w:ascii="Arial" w:hAnsi="Arial" w:cs="Arial"/>
        </w:rPr>
        <w:t xml:space="preserve"> quantidade de produtos disponíveis, com base no filtro inserido.</w:t>
      </w:r>
    </w:p>
    <w:p w14:paraId="624D52A8"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940AFC6">
          <v:rect id="_x0000_i1084" style="width:0;height:1.5pt" o:hralign="center" o:hrstd="t" o:hr="t" fillcolor="#a0a0a0" stroked="f"/>
        </w:pict>
      </w:r>
    </w:p>
    <w:p w14:paraId="4B68D7F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Consulta Detalhada de Produto</w:t>
      </w:r>
    </w:p>
    <w:p w14:paraId="1032E067"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lastRenderedPageBreak/>
        <w:t>Pré-condições:</w:t>
      </w:r>
      <w:r w:rsidRPr="001515B2">
        <w:rPr>
          <w:rFonts w:ascii="Arial" w:hAnsi="Arial" w:cs="Arial"/>
        </w:rPr>
        <w:t xml:space="preserve"> O Gerente deve estar autenticado no sistema (CSU03 - Logar).</w:t>
      </w:r>
    </w:p>
    <w:p w14:paraId="0AD77A95"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Passos:</w:t>
      </w:r>
    </w:p>
    <w:p w14:paraId="07864B39"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Gerente insere o nome ou código do produto.</w:t>
      </w:r>
    </w:p>
    <w:p w14:paraId="460079D0"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sistema exibe as informações detalhadas sobre o produto.</w:t>
      </w:r>
    </w:p>
    <w:p w14:paraId="1B4DEB91"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 xml:space="preserve">O Gerente pressiona o botão </w:t>
      </w:r>
      <w:r w:rsidRPr="001515B2">
        <w:rPr>
          <w:rFonts w:ascii="Arial" w:hAnsi="Arial" w:cs="Arial"/>
          <w:b/>
          <w:bCs/>
        </w:rPr>
        <w:t>Voltar</w:t>
      </w:r>
      <w:r w:rsidRPr="001515B2">
        <w:rPr>
          <w:rFonts w:ascii="Arial" w:hAnsi="Arial" w:cs="Arial"/>
        </w:rPr>
        <w:t>.</w:t>
      </w:r>
    </w:p>
    <w:p w14:paraId="1752ECB3"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as informações detalhadas e retorna à tela principal ao </w:t>
      </w:r>
      <w:proofErr w:type="gramStart"/>
      <w:r w:rsidRPr="001515B2">
        <w:rPr>
          <w:rFonts w:ascii="Arial" w:hAnsi="Arial" w:cs="Arial"/>
        </w:rPr>
        <w:t xml:space="preserve">pressionar </w:t>
      </w:r>
      <w:r w:rsidRPr="001515B2">
        <w:rPr>
          <w:rFonts w:ascii="Arial" w:hAnsi="Arial" w:cs="Arial"/>
          <w:b/>
          <w:bCs/>
        </w:rPr>
        <w:t>Voltar</w:t>
      </w:r>
      <w:proofErr w:type="gramEnd"/>
      <w:r w:rsidRPr="001515B2">
        <w:rPr>
          <w:rFonts w:ascii="Arial" w:hAnsi="Arial" w:cs="Arial"/>
        </w:rPr>
        <w:t>.</w:t>
      </w:r>
    </w:p>
    <w:p w14:paraId="634F4C64"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1A421C4">
          <v:rect id="_x0000_i1085" style="width:0;height:1.5pt" o:hralign="center" o:hrstd="t" o:hr="t" fillcolor="#a0a0a0" stroked="f"/>
        </w:pict>
      </w:r>
    </w:p>
    <w:p w14:paraId="74328F76"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4: Produto Indisponível</w:t>
      </w:r>
    </w:p>
    <w:p w14:paraId="52B69ABA"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425AAAF6"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Passos:</w:t>
      </w:r>
    </w:p>
    <w:p w14:paraId="2B5D6D98"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pesquisa por um produto fora de estoque.</w:t>
      </w:r>
    </w:p>
    <w:p w14:paraId="3A422BF9"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sistema exibe uma mensagem indicando que o produto está fora de estoque.</w:t>
      </w:r>
    </w:p>
    <w:p w14:paraId="179DBB70"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segue as sugestões do sistema (reposições ou exclusão).</w:t>
      </w:r>
    </w:p>
    <w:p w14:paraId="192C7236"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Voltar</w:t>
      </w:r>
      <w:proofErr w:type="gramEnd"/>
      <w:r w:rsidRPr="001515B2">
        <w:rPr>
          <w:rFonts w:ascii="Arial" w:hAnsi="Arial" w:cs="Arial"/>
        </w:rPr>
        <w:t>.</w:t>
      </w:r>
    </w:p>
    <w:p w14:paraId="59262FC6"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informa que o produto está fora de estoque e oferece opções para ação.</w:t>
      </w:r>
    </w:p>
    <w:p w14:paraId="29039493"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0AFFFB9">
          <v:rect id="_x0000_i1086" style="width:0;height:1.5pt" o:hralign="center" o:hrstd="t" o:hr="t" fillcolor="#a0a0a0" stroked="f"/>
        </w:pict>
      </w:r>
    </w:p>
    <w:p w14:paraId="0967967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5: Falha na Busca por Produto</w:t>
      </w:r>
    </w:p>
    <w:p w14:paraId="6604C6AC"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60469417"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Passos:</w:t>
      </w:r>
    </w:p>
    <w:p w14:paraId="0EAC2DDF"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O Gerente insere um código ou nome de produto inexistente.</w:t>
      </w:r>
    </w:p>
    <w:p w14:paraId="7E686C9F"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Buscar</w:t>
      </w:r>
      <w:proofErr w:type="gramEnd"/>
      <w:r w:rsidRPr="001515B2">
        <w:rPr>
          <w:rFonts w:ascii="Arial" w:hAnsi="Arial" w:cs="Arial"/>
        </w:rPr>
        <w:t>.</w:t>
      </w:r>
    </w:p>
    <w:p w14:paraId="071BFAD7"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não foi encontrado e retorna à tela de estoque.</w:t>
      </w:r>
    </w:p>
    <w:p w14:paraId="5772ACF2" w14:textId="77777777" w:rsidR="001515B2" w:rsidRDefault="001515B2" w:rsidP="001515B2">
      <w:pPr>
        <w:pStyle w:val="PargrafodaLista"/>
        <w:spacing w:line="360" w:lineRule="auto"/>
        <w:ind w:left="360" w:firstLine="349"/>
        <w:jc w:val="both"/>
        <w:rPr>
          <w:rFonts w:ascii="Arial" w:hAnsi="Arial" w:cs="Arial"/>
          <w:sz w:val="24"/>
          <w:szCs w:val="24"/>
        </w:rPr>
      </w:pPr>
    </w:p>
    <w:p w14:paraId="6561AB82" w14:textId="77777777" w:rsidR="001515B2" w:rsidRDefault="001515B2" w:rsidP="001515B2">
      <w:pPr>
        <w:pStyle w:val="PargrafodaLista"/>
        <w:spacing w:line="360" w:lineRule="auto"/>
        <w:ind w:left="360" w:firstLine="349"/>
        <w:jc w:val="both"/>
        <w:rPr>
          <w:rFonts w:ascii="Arial" w:hAnsi="Arial" w:cs="Arial"/>
          <w:sz w:val="24"/>
          <w:szCs w:val="24"/>
        </w:rPr>
      </w:pPr>
    </w:p>
    <w:p w14:paraId="6EFD9422" w14:textId="77777777" w:rsidR="001515B2" w:rsidRDefault="001515B2" w:rsidP="001515B2">
      <w:pPr>
        <w:pStyle w:val="PargrafodaLista"/>
        <w:spacing w:line="360" w:lineRule="auto"/>
        <w:ind w:left="360" w:firstLine="349"/>
        <w:jc w:val="both"/>
        <w:rPr>
          <w:rFonts w:ascii="Arial" w:hAnsi="Arial" w:cs="Arial"/>
          <w:sz w:val="24"/>
          <w:szCs w:val="24"/>
        </w:rPr>
      </w:pPr>
    </w:p>
    <w:p w14:paraId="1128CA80" w14:textId="77777777" w:rsidR="001515B2" w:rsidRDefault="001515B2" w:rsidP="001515B2">
      <w:pPr>
        <w:pStyle w:val="PargrafodaLista"/>
        <w:spacing w:line="360" w:lineRule="auto"/>
        <w:ind w:left="360" w:firstLine="349"/>
        <w:jc w:val="both"/>
        <w:rPr>
          <w:rFonts w:ascii="Arial" w:hAnsi="Arial" w:cs="Arial"/>
          <w:sz w:val="24"/>
          <w:szCs w:val="24"/>
        </w:rPr>
      </w:pPr>
    </w:p>
    <w:p w14:paraId="64ED4493" w14:textId="77777777" w:rsidR="001515B2" w:rsidRDefault="001515B2" w:rsidP="001515B2">
      <w:pPr>
        <w:pStyle w:val="PargrafodaLista"/>
        <w:spacing w:line="360" w:lineRule="auto"/>
        <w:ind w:left="360" w:firstLine="349"/>
        <w:jc w:val="both"/>
        <w:rPr>
          <w:rFonts w:ascii="Arial" w:hAnsi="Arial" w:cs="Arial"/>
          <w:sz w:val="24"/>
          <w:szCs w:val="24"/>
        </w:rPr>
      </w:pPr>
    </w:p>
    <w:p w14:paraId="7D6C9E74" w14:textId="77777777" w:rsidR="001515B2" w:rsidRDefault="001515B2" w:rsidP="001515B2">
      <w:pPr>
        <w:pStyle w:val="PargrafodaLista"/>
        <w:spacing w:line="360" w:lineRule="auto"/>
        <w:ind w:left="360" w:firstLine="349"/>
        <w:jc w:val="both"/>
        <w:rPr>
          <w:rFonts w:ascii="Arial" w:hAnsi="Arial" w:cs="Arial"/>
          <w:sz w:val="24"/>
          <w:szCs w:val="24"/>
        </w:rPr>
      </w:pPr>
    </w:p>
    <w:p w14:paraId="4B07CD4A" w14:textId="7FB047BE" w:rsidR="001515B2" w:rsidRDefault="001515B2" w:rsidP="001515B2">
      <w:pPr>
        <w:pStyle w:val="PargrafodaLista"/>
        <w:spacing w:line="360" w:lineRule="auto"/>
        <w:ind w:left="360" w:firstLine="349"/>
        <w:jc w:val="both"/>
        <w:rPr>
          <w:rFonts w:ascii="Arial" w:hAnsi="Arial" w:cs="Arial"/>
          <w:sz w:val="24"/>
          <w:szCs w:val="24"/>
        </w:rPr>
      </w:pPr>
    </w:p>
    <w:p w14:paraId="28BD3757" w14:textId="7E00CD0F" w:rsidR="00A16E02" w:rsidRDefault="00A16E02" w:rsidP="001515B2">
      <w:pPr>
        <w:pStyle w:val="PargrafodaLista"/>
        <w:spacing w:line="360" w:lineRule="auto"/>
        <w:ind w:left="360" w:firstLine="349"/>
        <w:jc w:val="both"/>
        <w:rPr>
          <w:rFonts w:ascii="Arial" w:hAnsi="Arial" w:cs="Arial"/>
          <w:sz w:val="24"/>
          <w:szCs w:val="24"/>
        </w:rPr>
      </w:pPr>
    </w:p>
    <w:p w14:paraId="7FC7AB16" w14:textId="77777777" w:rsidR="00A16E02" w:rsidRDefault="00A16E02" w:rsidP="001515B2">
      <w:pPr>
        <w:pStyle w:val="PargrafodaLista"/>
        <w:spacing w:line="360" w:lineRule="auto"/>
        <w:ind w:left="360" w:firstLine="349"/>
        <w:jc w:val="both"/>
        <w:rPr>
          <w:rFonts w:ascii="Arial" w:hAnsi="Arial" w:cs="Arial"/>
          <w:sz w:val="24"/>
          <w:szCs w:val="24"/>
        </w:rPr>
      </w:pPr>
    </w:p>
    <w:p w14:paraId="055B612F"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lastRenderedPageBreak/>
        <w:pict w14:anchorId="4AF2136E">
          <v:rect id="_x0000_i1087" style="width:0;height:1.5pt" o:hralign="center" o:hrstd="t" o:hr="t" fillcolor="#a0a0a0" stroked="f"/>
        </w:pict>
      </w:r>
    </w:p>
    <w:p w14:paraId="1DABFEA0"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CSU02 - Cadastrar Produtos</w:t>
      </w:r>
    </w:p>
    <w:p w14:paraId="6A53FC9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cadastro de novos produtos no sistema.</w:t>
      </w:r>
    </w:p>
    <w:p w14:paraId="330E1D19"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3E04348">
          <v:rect id="_x0000_i1088" style="width:0;height:1.5pt" o:hralign="center" o:hrstd="t" o:hr="t" fillcolor="#a0a0a0" stroked="f"/>
        </w:pict>
      </w:r>
    </w:p>
    <w:p w14:paraId="3F7F25AB"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Cadastro de Novo Produto</w:t>
      </w:r>
    </w:p>
    <w:p w14:paraId="0BD4E5F2"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18619B5"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Passos:</w:t>
      </w:r>
    </w:p>
    <w:p w14:paraId="1094EF5A"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Cadastrar Produtos</w:t>
      </w:r>
      <w:r w:rsidRPr="001515B2">
        <w:rPr>
          <w:rFonts w:ascii="Arial" w:hAnsi="Arial" w:cs="Arial"/>
        </w:rPr>
        <w:t>.</w:t>
      </w:r>
    </w:p>
    <w:p w14:paraId="3CAF04D2"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Preenche os campos obrigatórios (nome, descrição, quantidade, preço, código).</w:t>
      </w:r>
    </w:p>
    <w:p w14:paraId="2158C951"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662FDC20"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os dados e salva o novo produto no banco de dados.</w:t>
      </w:r>
    </w:p>
    <w:p w14:paraId="551C9E33"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D81FAEC">
          <v:rect id="_x0000_i1089" style="width:0;height:1.5pt" o:hralign="center" o:hrstd="t" o:hr="t" fillcolor="#a0a0a0" stroked="f"/>
        </w:pict>
      </w:r>
    </w:p>
    <w:p w14:paraId="45EDFDEB"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Produto Já Cadastrado</w:t>
      </w:r>
    </w:p>
    <w:p w14:paraId="5632EFB8"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7B234D64"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Passos:</w:t>
      </w:r>
    </w:p>
    <w:p w14:paraId="145CF695"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O Gerente tenta cadastrar um produto com código já existente.</w:t>
      </w:r>
    </w:p>
    <w:p w14:paraId="4D6C7258"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546B66FE" w14:textId="77777777" w:rsidR="001515B2" w:rsidRPr="001515B2" w:rsidRDefault="001515B2" w:rsidP="001515B2">
      <w:pPr>
        <w:pStyle w:val="PargrafodaLista"/>
        <w:numPr>
          <w:ilvl w:val="0"/>
          <w:numId w:val="58"/>
        </w:numPr>
        <w:spacing w:line="360" w:lineRule="auto"/>
        <w:jc w:val="both"/>
        <w:rPr>
          <w:rFonts w:ascii="Arial" w:hAnsi="Arial" w:cs="Arial"/>
          <w:sz w:val="24"/>
          <w:szCs w:val="24"/>
        </w:rPr>
      </w:pPr>
      <w:r w:rsidRPr="001515B2">
        <w:rPr>
          <w:rFonts w:ascii="Arial" w:hAnsi="Arial" w:cs="Arial"/>
          <w:b/>
          <w:bCs/>
        </w:rPr>
        <w:t>Resultado:</w:t>
      </w:r>
      <w:r w:rsidRPr="001515B2">
        <w:rPr>
          <w:rFonts w:ascii="Arial" w:hAnsi="Arial" w:cs="Arial"/>
        </w:rPr>
        <w:t xml:space="preserve"> O sistema exibe uma mensagem indicando que o produto já está cadastrado e retorna à tela de cadastro</w:t>
      </w:r>
      <w:r w:rsidRPr="001515B2">
        <w:rPr>
          <w:rFonts w:ascii="Arial" w:hAnsi="Arial" w:cs="Arial"/>
          <w:sz w:val="24"/>
          <w:szCs w:val="24"/>
        </w:rPr>
        <w:t>.</w:t>
      </w:r>
    </w:p>
    <w:p w14:paraId="375B13FD"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E83FA70">
          <v:rect id="_x0000_i1090" style="width:0;height:1.5pt" o:hralign="center" o:hrstd="t" o:hr="t" fillcolor="#a0a0a0" stroked="f"/>
        </w:pict>
      </w:r>
    </w:p>
    <w:p w14:paraId="3C1A921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Falha na Validação dos Dados</w:t>
      </w:r>
    </w:p>
    <w:p w14:paraId="6263A3F8"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23964799"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Passos:</w:t>
      </w:r>
    </w:p>
    <w:p w14:paraId="57457EA4"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O Gerente deixa um campo obrigatório em branco (exemplo: código do produto).</w:t>
      </w:r>
    </w:p>
    <w:p w14:paraId="20182D0D"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5A850C89"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solicitando o preenchimento do campo obrigatório e retorna à tela de cadastro.</w:t>
      </w:r>
    </w:p>
    <w:p w14:paraId="3D3EC22E"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82B7833">
          <v:rect id="_x0000_i1091" style="width:0;height:1.5pt" o:hralign="center" o:hrstd="t" o:hr="t" fillcolor="#a0a0a0" stroked="f"/>
        </w:pict>
      </w:r>
    </w:p>
    <w:p w14:paraId="2BAC337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CSU03 - Logar</w:t>
      </w:r>
    </w:p>
    <w:p w14:paraId="083ED3B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autenticação de usuários.</w:t>
      </w:r>
    </w:p>
    <w:p w14:paraId="6D4BEC03"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6AF0A60">
          <v:rect id="_x0000_i1092" style="width:0;height:1.5pt" o:hralign="center" o:hrstd="t" o:hr="t" fillcolor="#a0a0a0" stroked="f"/>
        </w:pict>
      </w:r>
    </w:p>
    <w:p w14:paraId="14AA3092"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Login com Sucesso</w:t>
      </w:r>
    </w:p>
    <w:p w14:paraId="6015FFB8"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lastRenderedPageBreak/>
        <w:t>Pré-condições:</w:t>
      </w:r>
      <w:r w:rsidRPr="001515B2">
        <w:rPr>
          <w:rFonts w:ascii="Arial" w:hAnsi="Arial" w:cs="Arial"/>
        </w:rPr>
        <w:t xml:space="preserve"> O usuário (Gerente ou Caixa) deve estar cadastrado no sistema.</w:t>
      </w:r>
    </w:p>
    <w:p w14:paraId="470015E7"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Passos:</w:t>
      </w:r>
    </w:p>
    <w:p w14:paraId="69551383"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O usuário acessa o sistema e insere o login e a senha corretos.</w:t>
      </w:r>
    </w:p>
    <w:p w14:paraId="7FDA6533"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786942D8"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as credenciais e abre a tela principal.</w:t>
      </w:r>
    </w:p>
    <w:p w14:paraId="79365944"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42DFA83">
          <v:rect id="_x0000_i1093" style="width:0;height:1.5pt" o:hralign="center" o:hrstd="t" o:hr="t" fillcolor="#a0a0a0" stroked="f"/>
        </w:pict>
      </w:r>
    </w:p>
    <w:p w14:paraId="350B8F33"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Validação do Login ou Senha</w:t>
      </w:r>
    </w:p>
    <w:p w14:paraId="178156FF"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usuário (Gerente ou Caixa) deve estar cadastrado no sistema.</w:t>
      </w:r>
    </w:p>
    <w:p w14:paraId="57F32258"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Passos:</w:t>
      </w:r>
    </w:p>
    <w:p w14:paraId="25795C2B"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O usuário insere um login ou senha incorretos.</w:t>
      </w:r>
    </w:p>
    <w:p w14:paraId="3BD19B10"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73368C8D"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novas tentativas.</w:t>
      </w:r>
    </w:p>
    <w:p w14:paraId="0EBAF1F7"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2F05452">
          <v:rect id="_x0000_i1094" style="width:0;height:1.5pt" o:hralign="center" o:hrstd="t" o:hr="t" fillcolor="#a0a0a0" stroked="f"/>
        </w:pict>
      </w:r>
    </w:p>
    <w:p w14:paraId="34E1443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CSU04 - Realizar Vendas</w:t>
      </w:r>
    </w:p>
    <w:p w14:paraId="410276E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registro de vendas realizadas.</w:t>
      </w:r>
    </w:p>
    <w:p w14:paraId="16993B7D"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8DFBABC">
          <v:rect id="_x0000_i1095" style="width:0;height:1.5pt" o:hralign="center" o:hrstd="t" o:hr="t" fillcolor="#a0a0a0" stroked="f"/>
        </w:pict>
      </w:r>
    </w:p>
    <w:p w14:paraId="0F8BF8A3"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Realizar Venda</w:t>
      </w:r>
    </w:p>
    <w:p w14:paraId="07CE50F9"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11050613"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Passos:</w:t>
      </w:r>
    </w:p>
    <w:p w14:paraId="08C6C16D"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 xml:space="preserve">O Caixa acessa o menu </w:t>
      </w:r>
      <w:r w:rsidRPr="001515B2">
        <w:rPr>
          <w:rFonts w:ascii="Arial" w:hAnsi="Arial" w:cs="Arial"/>
          <w:b/>
          <w:bCs/>
        </w:rPr>
        <w:t>Vendas</w:t>
      </w:r>
      <w:r w:rsidRPr="001515B2">
        <w:rPr>
          <w:rFonts w:ascii="Arial" w:hAnsi="Arial" w:cs="Arial"/>
        </w:rPr>
        <w:t xml:space="preserve"> e seleciona </w:t>
      </w:r>
      <w:r w:rsidRPr="001515B2">
        <w:rPr>
          <w:rFonts w:ascii="Arial" w:hAnsi="Arial" w:cs="Arial"/>
          <w:b/>
          <w:bCs/>
        </w:rPr>
        <w:t>Realizar Venda</w:t>
      </w:r>
      <w:r w:rsidRPr="001515B2">
        <w:rPr>
          <w:rFonts w:ascii="Arial" w:hAnsi="Arial" w:cs="Arial"/>
        </w:rPr>
        <w:t>.</w:t>
      </w:r>
    </w:p>
    <w:p w14:paraId="4BF720C1"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Preenche os dados do cliente e seleciona os produtos vendidos.</w:t>
      </w:r>
    </w:p>
    <w:p w14:paraId="62B061C1"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sistema calcula o valor total e exibe as opções de pagamento.</w:t>
      </w:r>
    </w:p>
    <w:p w14:paraId="23A31A8F"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Caixa seleciona a forma de pagamento e finaliza a venda.</w:t>
      </w:r>
    </w:p>
    <w:p w14:paraId="433E9393"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finaliza a venda e atualiza o estoque.</w:t>
      </w:r>
    </w:p>
    <w:p w14:paraId="52B04E03"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A0B9C2E">
          <v:rect id="_x0000_i1096" style="width:0;height:1.5pt" o:hralign="center" o:hrstd="t" o:hr="t" fillcolor="#a0a0a0" stroked="f"/>
        </w:pict>
      </w:r>
    </w:p>
    <w:p w14:paraId="50AD9A3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Forma de Pagamento em Dinheiro</w:t>
      </w:r>
    </w:p>
    <w:p w14:paraId="2F02E523"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1D1D346D"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Passos:</w:t>
      </w:r>
    </w:p>
    <w:p w14:paraId="047102BB"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 xml:space="preserve">O Caixa seleciona a opção </w:t>
      </w:r>
      <w:r w:rsidRPr="001515B2">
        <w:rPr>
          <w:rFonts w:ascii="Arial" w:hAnsi="Arial" w:cs="Arial"/>
          <w:b/>
          <w:bCs/>
        </w:rPr>
        <w:t>Dinheiro</w:t>
      </w:r>
      <w:r w:rsidRPr="001515B2">
        <w:rPr>
          <w:rFonts w:ascii="Arial" w:hAnsi="Arial" w:cs="Arial"/>
        </w:rPr>
        <w:t>.</w:t>
      </w:r>
    </w:p>
    <w:p w14:paraId="7E827E32"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Caixa insere o valor recebido.</w:t>
      </w:r>
    </w:p>
    <w:p w14:paraId="6F304231"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sistema calcula o troco e finaliza a venda.</w:t>
      </w:r>
    </w:p>
    <w:p w14:paraId="29683FB9"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calcula corretamente o troco e finaliza a venda.</w:t>
      </w:r>
    </w:p>
    <w:p w14:paraId="1F6161AB"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A738168">
          <v:rect id="_x0000_i1097" style="width:0;height:1.5pt" o:hralign="center" o:hrstd="t" o:hr="t" fillcolor="#a0a0a0" stroked="f"/>
        </w:pict>
      </w:r>
    </w:p>
    <w:p w14:paraId="75EC9F34"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Produto Indisponível no Estoque</w:t>
      </w:r>
    </w:p>
    <w:p w14:paraId="11A4960A"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lastRenderedPageBreak/>
        <w:t>Pré-condições:</w:t>
      </w:r>
      <w:r w:rsidRPr="001515B2">
        <w:rPr>
          <w:rFonts w:ascii="Arial" w:hAnsi="Arial" w:cs="Arial"/>
        </w:rPr>
        <w:t xml:space="preserve"> O Caixa deve estar autenticado no sistema (CSU03 - Logar) e o caixa deve estar aberto.</w:t>
      </w:r>
    </w:p>
    <w:p w14:paraId="721CB2C1"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Passos:</w:t>
      </w:r>
    </w:p>
    <w:p w14:paraId="52028DFF"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O Caixa seleciona um produto que não está disponível no estoque.</w:t>
      </w:r>
    </w:p>
    <w:p w14:paraId="470E6174"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 xml:space="preserve">O Caixa pressiona </w:t>
      </w:r>
      <w:r w:rsidRPr="001515B2">
        <w:rPr>
          <w:rFonts w:ascii="Arial" w:hAnsi="Arial" w:cs="Arial"/>
          <w:b/>
          <w:bCs/>
        </w:rPr>
        <w:t>Realizar Venda</w:t>
      </w:r>
      <w:r w:rsidRPr="001515B2">
        <w:rPr>
          <w:rFonts w:ascii="Arial" w:hAnsi="Arial" w:cs="Arial"/>
        </w:rPr>
        <w:t>.</w:t>
      </w:r>
    </w:p>
    <w:p w14:paraId="0DBD759C"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está fora de estoque e retorna à tela de vendas.</w:t>
      </w:r>
    </w:p>
    <w:p w14:paraId="3855ACAD"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C382D74">
          <v:rect id="_x0000_i1098" style="width:0;height:1.5pt" o:hralign="center" o:hrstd="t" o:hr="t" fillcolor="#a0a0a0" stroked="f"/>
        </w:pict>
      </w:r>
    </w:p>
    <w:p w14:paraId="49CE3BDE"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CSU05 - Gerar Relatórios</w:t>
      </w:r>
    </w:p>
    <w:p w14:paraId="07DB9762"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geração de relatórios de vendas, produtos e estoque.</w:t>
      </w:r>
    </w:p>
    <w:p w14:paraId="0E4B3504"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234773D">
          <v:rect id="_x0000_i1099" style="width:0;height:1.5pt" o:hralign="center" o:hrstd="t" o:hr="t" fillcolor="#a0a0a0" stroked="f"/>
        </w:pict>
      </w:r>
    </w:p>
    <w:p w14:paraId="763D869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Gerar Relatório de Vendas</w:t>
      </w:r>
    </w:p>
    <w:p w14:paraId="316101CF"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718F2974"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Passos:</w:t>
      </w:r>
    </w:p>
    <w:p w14:paraId="1C363D61" w14:textId="4123E780"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Relatórios</w:t>
      </w:r>
      <w:r w:rsidRPr="001515B2">
        <w:rPr>
          <w:rFonts w:ascii="Arial" w:hAnsi="Arial" w:cs="Arial"/>
        </w:rPr>
        <w:t xml:space="preserve"> e seleciona </w:t>
      </w:r>
      <w:r w:rsidRPr="001515B2">
        <w:rPr>
          <w:rFonts w:ascii="Arial" w:hAnsi="Arial" w:cs="Arial"/>
          <w:b/>
          <w:bCs/>
        </w:rPr>
        <w:t>Gerar Relatório</w:t>
      </w:r>
      <w:r w:rsidRPr="001515B2">
        <w:rPr>
          <w:rFonts w:ascii="Arial" w:hAnsi="Arial" w:cs="Arial"/>
        </w:rPr>
        <w:t>.</w:t>
      </w:r>
    </w:p>
    <w:p w14:paraId="67DD7DFD" w14:textId="1C38E0CE"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escolhe </w:t>
      </w:r>
      <w:r w:rsidRPr="001515B2">
        <w:rPr>
          <w:rFonts w:ascii="Arial" w:hAnsi="Arial" w:cs="Arial"/>
          <w:b/>
          <w:bCs/>
        </w:rPr>
        <w:t>Relatório de Vendas</w:t>
      </w:r>
      <w:r w:rsidRPr="001515B2">
        <w:rPr>
          <w:rFonts w:ascii="Arial" w:hAnsi="Arial" w:cs="Arial"/>
        </w:rPr>
        <w:t xml:space="preserve"> e aplica os filtros desejados (período, produto, etc.).</w:t>
      </w:r>
    </w:p>
    <w:p w14:paraId="37374540" w14:textId="6833840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O sistema gera o relatório.</w:t>
      </w:r>
    </w:p>
    <w:p w14:paraId="5E688921" w14:textId="1F70D9A4"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gera o relatório de vendas conforme os filtros aplicados.</w:t>
      </w:r>
    </w:p>
    <w:p w14:paraId="6B61B1DE" w14:textId="77777777" w:rsidR="001515B2" w:rsidRPr="001515B2" w:rsidRDefault="00000000"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1CF0633">
          <v:rect id="_x0000_i1100" style="width:0;height:1.5pt" o:hralign="center" o:hrstd="t" o:hr="t" fillcolor="#a0a0a0" stroked="f"/>
        </w:pict>
      </w:r>
    </w:p>
    <w:p w14:paraId="1DF18DA8" w14:textId="2FC92919"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Geração do Relatório</w:t>
      </w:r>
    </w:p>
    <w:p w14:paraId="56D4312F" w14:textId="3C0370ED"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256FB909"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Passos:</w:t>
      </w:r>
    </w:p>
    <w:p w14:paraId="4A1A4365" w14:textId="77777777" w:rsidR="001515B2" w:rsidRPr="001515B2" w:rsidRDefault="001515B2" w:rsidP="001515B2">
      <w:pPr>
        <w:pStyle w:val="PargrafodaLista"/>
        <w:numPr>
          <w:ilvl w:val="1"/>
          <w:numId w:val="66"/>
        </w:numPr>
        <w:spacing w:line="360" w:lineRule="auto"/>
        <w:jc w:val="both"/>
        <w:rPr>
          <w:rFonts w:ascii="Arial" w:hAnsi="Arial" w:cs="Arial"/>
        </w:rPr>
      </w:pPr>
      <w:r w:rsidRPr="001515B2">
        <w:rPr>
          <w:rFonts w:ascii="Arial" w:hAnsi="Arial" w:cs="Arial"/>
        </w:rPr>
        <w:t>O Gerente tenta gerar um relatório com um erro de sistema (exemplo: falha de conexão com o banco de dados).</w:t>
      </w:r>
    </w:p>
    <w:p w14:paraId="6C984B36"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que o Gerente tente novamente.</w:t>
      </w:r>
    </w:p>
    <w:p w14:paraId="41B93AE7" w14:textId="180F3D44" w:rsidR="001515B2" w:rsidRPr="001515B2" w:rsidRDefault="001515B2" w:rsidP="001515B2">
      <w:pPr>
        <w:jc w:val="both"/>
        <w:rPr>
          <w:rFonts w:ascii="Arial" w:hAnsi="Arial" w:cs="Arial"/>
        </w:rPr>
      </w:pPr>
    </w:p>
    <w:p w14:paraId="0A76AE44" w14:textId="355E2BB5" w:rsidR="001351A7" w:rsidRPr="001351A7" w:rsidRDefault="001351A7" w:rsidP="00135699">
      <w:pPr>
        <w:pStyle w:val="PargrafodaLista"/>
        <w:keepNext/>
        <w:keepLines/>
        <w:numPr>
          <w:ilvl w:val="1"/>
          <w:numId w:val="33"/>
        </w:numPr>
        <w:spacing w:before="120" w:after="120" w:line="360" w:lineRule="auto"/>
        <w:contextualSpacing w:val="0"/>
        <w:outlineLvl w:val="0"/>
        <w:rPr>
          <w:rFonts w:ascii="Arial" w:eastAsiaTheme="majorEastAsia" w:hAnsi="Arial" w:cs="Arial"/>
          <w:b/>
          <w:bCs/>
          <w:vanish/>
          <w:sz w:val="24"/>
          <w:szCs w:val="24"/>
        </w:rPr>
      </w:pPr>
      <w:bookmarkStart w:id="430" w:name="_Toc184040620"/>
      <w:bookmarkStart w:id="431" w:name="_Toc184040729"/>
      <w:bookmarkStart w:id="432" w:name="_Toc184040835"/>
      <w:bookmarkEnd w:id="430"/>
      <w:bookmarkEnd w:id="431"/>
      <w:bookmarkEnd w:id="432"/>
    </w:p>
    <w:p w14:paraId="0031A4C4" w14:textId="77777777" w:rsidR="001351A7" w:rsidRPr="001351A7" w:rsidRDefault="001351A7" w:rsidP="00135699">
      <w:pPr>
        <w:pStyle w:val="PargrafodaLista"/>
        <w:keepNext/>
        <w:keepLines/>
        <w:numPr>
          <w:ilvl w:val="2"/>
          <w:numId w:val="33"/>
        </w:numPr>
        <w:spacing w:before="120" w:after="120" w:line="360" w:lineRule="auto"/>
        <w:contextualSpacing w:val="0"/>
        <w:outlineLvl w:val="0"/>
        <w:rPr>
          <w:rFonts w:ascii="Arial" w:eastAsiaTheme="majorEastAsia" w:hAnsi="Arial" w:cs="Arial"/>
          <w:b/>
          <w:bCs/>
          <w:vanish/>
          <w:sz w:val="24"/>
          <w:szCs w:val="24"/>
        </w:rPr>
      </w:pPr>
      <w:bookmarkStart w:id="433" w:name="_Toc184040621"/>
      <w:bookmarkStart w:id="434" w:name="_Toc184040730"/>
      <w:bookmarkStart w:id="435" w:name="_Toc184040836"/>
      <w:bookmarkEnd w:id="433"/>
      <w:bookmarkEnd w:id="434"/>
      <w:bookmarkEnd w:id="435"/>
    </w:p>
    <w:p w14:paraId="610C742D" w14:textId="77777777" w:rsidR="001351A7" w:rsidRPr="001351A7" w:rsidRDefault="001351A7" w:rsidP="00135699">
      <w:pPr>
        <w:pStyle w:val="PargrafodaLista"/>
        <w:keepNext/>
        <w:keepLines/>
        <w:numPr>
          <w:ilvl w:val="2"/>
          <w:numId w:val="33"/>
        </w:numPr>
        <w:spacing w:before="120" w:after="120" w:line="360" w:lineRule="auto"/>
        <w:contextualSpacing w:val="0"/>
        <w:outlineLvl w:val="0"/>
        <w:rPr>
          <w:rFonts w:ascii="Arial" w:eastAsiaTheme="majorEastAsia" w:hAnsi="Arial" w:cs="Arial"/>
          <w:b/>
          <w:bCs/>
          <w:vanish/>
          <w:sz w:val="24"/>
          <w:szCs w:val="24"/>
        </w:rPr>
      </w:pPr>
      <w:bookmarkStart w:id="436" w:name="_Toc184040622"/>
      <w:bookmarkStart w:id="437" w:name="_Toc184040731"/>
      <w:bookmarkStart w:id="438" w:name="_Toc184040837"/>
      <w:bookmarkEnd w:id="436"/>
      <w:bookmarkEnd w:id="437"/>
      <w:bookmarkEnd w:id="438"/>
    </w:p>
    <w:p w14:paraId="4CB0D621" w14:textId="77777777" w:rsidR="001351A7" w:rsidRPr="001351A7" w:rsidRDefault="001351A7" w:rsidP="00135699">
      <w:pPr>
        <w:pStyle w:val="PargrafodaLista"/>
        <w:keepNext/>
        <w:keepLines/>
        <w:numPr>
          <w:ilvl w:val="2"/>
          <w:numId w:val="33"/>
        </w:numPr>
        <w:spacing w:before="120" w:after="120" w:line="360" w:lineRule="auto"/>
        <w:contextualSpacing w:val="0"/>
        <w:outlineLvl w:val="0"/>
        <w:rPr>
          <w:rFonts w:ascii="Arial" w:eastAsiaTheme="majorEastAsia" w:hAnsi="Arial" w:cs="Arial"/>
          <w:b/>
          <w:bCs/>
          <w:vanish/>
          <w:sz w:val="24"/>
          <w:szCs w:val="24"/>
        </w:rPr>
      </w:pPr>
      <w:bookmarkStart w:id="439" w:name="_Toc184040623"/>
      <w:bookmarkStart w:id="440" w:name="_Toc184040732"/>
      <w:bookmarkStart w:id="441" w:name="_Toc184040838"/>
      <w:bookmarkEnd w:id="439"/>
      <w:bookmarkEnd w:id="440"/>
      <w:bookmarkEnd w:id="441"/>
    </w:p>
    <w:p w14:paraId="02DDA43A" w14:textId="77777777" w:rsidR="001351A7" w:rsidRPr="001351A7" w:rsidRDefault="001351A7" w:rsidP="00135699">
      <w:pPr>
        <w:pStyle w:val="PargrafodaLista"/>
        <w:keepNext/>
        <w:keepLines/>
        <w:numPr>
          <w:ilvl w:val="2"/>
          <w:numId w:val="33"/>
        </w:numPr>
        <w:spacing w:before="120" w:after="120" w:line="360" w:lineRule="auto"/>
        <w:contextualSpacing w:val="0"/>
        <w:outlineLvl w:val="0"/>
        <w:rPr>
          <w:rFonts w:ascii="Arial" w:eastAsiaTheme="majorEastAsia" w:hAnsi="Arial" w:cs="Arial"/>
          <w:b/>
          <w:bCs/>
          <w:vanish/>
          <w:sz w:val="24"/>
          <w:szCs w:val="24"/>
        </w:rPr>
      </w:pPr>
      <w:bookmarkStart w:id="442" w:name="_Toc184040624"/>
      <w:bookmarkStart w:id="443" w:name="_Toc184040733"/>
      <w:bookmarkStart w:id="444" w:name="_Toc184040839"/>
      <w:bookmarkEnd w:id="442"/>
      <w:bookmarkEnd w:id="443"/>
      <w:bookmarkEnd w:id="444"/>
    </w:p>
    <w:p w14:paraId="5D4BDF5C" w14:textId="77777777" w:rsidR="001351A7" w:rsidRPr="001351A7" w:rsidRDefault="001351A7" w:rsidP="00135699">
      <w:pPr>
        <w:pStyle w:val="PargrafodaLista"/>
        <w:keepNext/>
        <w:keepLines/>
        <w:numPr>
          <w:ilvl w:val="2"/>
          <w:numId w:val="33"/>
        </w:numPr>
        <w:spacing w:before="120" w:after="120" w:line="360" w:lineRule="auto"/>
        <w:contextualSpacing w:val="0"/>
        <w:outlineLvl w:val="0"/>
        <w:rPr>
          <w:rFonts w:ascii="Arial" w:eastAsiaTheme="majorEastAsia" w:hAnsi="Arial" w:cs="Arial"/>
          <w:b/>
          <w:bCs/>
          <w:vanish/>
          <w:sz w:val="24"/>
          <w:szCs w:val="24"/>
        </w:rPr>
      </w:pPr>
      <w:bookmarkStart w:id="445" w:name="_Toc184040625"/>
      <w:bookmarkStart w:id="446" w:name="_Toc184040734"/>
      <w:bookmarkStart w:id="447" w:name="_Toc184040840"/>
      <w:bookmarkEnd w:id="445"/>
      <w:bookmarkEnd w:id="446"/>
      <w:bookmarkEnd w:id="447"/>
    </w:p>
    <w:p w14:paraId="0ED71ABC" w14:textId="77777777" w:rsidR="001351A7" w:rsidRPr="001351A7" w:rsidRDefault="001351A7" w:rsidP="00135699">
      <w:pPr>
        <w:pStyle w:val="PargrafodaLista"/>
        <w:keepNext/>
        <w:keepLines/>
        <w:numPr>
          <w:ilvl w:val="2"/>
          <w:numId w:val="33"/>
        </w:numPr>
        <w:spacing w:before="120" w:after="120" w:line="360" w:lineRule="auto"/>
        <w:contextualSpacing w:val="0"/>
        <w:outlineLvl w:val="0"/>
        <w:rPr>
          <w:rFonts w:ascii="Arial" w:eastAsiaTheme="majorEastAsia" w:hAnsi="Arial" w:cs="Arial"/>
          <w:b/>
          <w:bCs/>
          <w:vanish/>
          <w:sz w:val="24"/>
          <w:szCs w:val="24"/>
        </w:rPr>
      </w:pPr>
      <w:bookmarkStart w:id="448" w:name="_Toc184040626"/>
      <w:bookmarkStart w:id="449" w:name="_Toc184040735"/>
      <w:bookmarkStart w:id="450" w:name="_Toc184040841"/>
      <w:bookmarkEnd w:id="448"/>
      <w:bookmarkEnd w:id="449"/>
      <w:bookmarkEnd w:id="450"/>
    </w:p>
    <w:p w14:paraId="266836A0" w14:textId="77777777" w:rsidR="00D4504A" w:rsidRPr="00D4504A" w:rsidRDefault="00D4504A" w:rsidP="00D4504A"/>
    <w:p w14:paraId="64FE3B19" w14:textId="3C6C5112" w:rsidR="001351A7" w:rsidRDefault="001351A7" w:rsidP="00135699">
      <w:pPr>
        <w:pStyle w:val="Ttulo1"/>
        <w:numPr>
          <w:ilvl w:val="2"/>
          <w:numId w:val="36"/>
        </w:numPr>
        <w:spacing w:before="120" w:after="120" w:line="360" w:lineRule="auto"/>
        <w:rPr>
          <w:rFonts w:ascii="Arial" w:hAnsi="Arial" w:cs="Arial"/>
          <w:color w:val="auto"/>
          <w:sz w:val="24"/>
          <w:szCs w:val="24"/>
        </w:rPr>
      </w:pPr>
      <w:bookmarkStart w:id="451" w:name="_Toc184040842"/>
      <w:proofErr w:type="spellStart"/>
      <w:r>
        <w:rPr>
          <w:rFonts w:ascii="Arial" w:hAnsi="Arial" w:cs="Arial"/>
          <w:color w:val="auto"/>
          <w:sz w:val="24"/>
          <w:szCs w:val="24"/>
        </w:rPr>
        <w:lastRenderedPageBreak/>
        <w:t>Kanban</w:t>
      </w:r>
      <w:proofErr w:type="spellEnd"/>
      <w:r>
        <w:rPr>
          <w:rFonts w:ascii="Arial" w:hAnsi="Arial" w:cs="Arial"/>
          <w:color w:val="auto"/>
          <w:sz w:val="24"/>
          <w:szCs w:val="24"/>
        </w:rPr>
        <w:t xml:space="preserve"> e Retrospectiva</w:t>
      </w:r>
      <w:bookmarkEnd w:id="451"/>
    </w:p>
    <w:p w14:paraId="2C7BF241" w14:textId="3D106DBE" w:rsidR="002425FA" w:rsidRDefault="00AB4568" w:rsidP="00AB4568">
      <w:r>
        <w:rPr>
          <w:noProof/>
        </w:rPr>
        <w:drawing>
          <wp:anchor distT="0" distB="0" distL="114300" distR="114300" simplePos="0" relativeHeight="251671552" behindDoc="0" locked="0" layoutInCell="1" allowOverlap="1" wp14:anchorId="68DB434A" wp14:editId="35824A9E">
            <wp:simplePos x="0" y="0"/>
            <wp:positionH relativeFrom="column">
              <wp:posOffset>-3810</wp:posOffset>
            </wp:positionH>
            <wp:positionV relativeFrom="paragraph">
              <wp:posOffset>0</wp:posOffset>
            </wp:positionV>
            <wp:extent cx="4867275" cy="6191250"/>
            <wp:effectExtent l="0" t="0" r="9525" b="0"/>
            <wp:wrapSquare wrapText="bothSides"/>
            <wp:docPr id="27" name="Imagem 27" descr="C:\Users\aluno\AppData\Local\Microsoft\Windows\INetCache\Content.MSO\935209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AppData\Local\Microsoft\Windows\INetCache\Content.MSO\935209E6.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275" cy="6191250"/>
                    </a:xfrm>
                    <a:prstGeom prst="rect">
                      <a:avLst/>
                    </a:prstGeom>
                    <a:noFill/>
                    <a:ln>
                      <a:noFill/>
                    </a:ln>
                  </pic:spPr>
                </pic:pic>
              </a:graphicData>
            </a:graphic>
          </wp:anchor>
        </w:drawing>
      </w:r>
    </w:p>
    <w:p w14:paraId="40E1880F" w14:textId="260C3315" w:rsidR="00560AA2" w:rsidRPr="002B274B" w:rsidRDefault="00331D9F" w:rsidP="00AB4568">
      <w:r w:rsidRPr="00961145">
        <w:rPr>
          <w:noProof/>
        </w:rPr>
        <w:lastRenderedPageBreak/>
        <w:drawing>
          <wp:inline distT="0" distB="0" distL="0" distR="0" wp14:anchorId="0C83232B" wp14:editId="2E2DF508">
            <wp:extent cx="5579745" cy="3834765"/>
            <wp:effectExtent l="0" t="0" r="190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79745" cy="3834765"/>
                    </a:xfrm>
                    <a:prstGeom prst="rect">
                      <a:avLst/>
                    </a:prstGeom>
                  </pic:spPr>
                </pic:pic>
              </a:graphicData>
            </a:graphic>
          </wp:inline>
        </w:drawing>
      </w:r>
    </w:p>
    <w:p w14:paraId="2F9229A1" w14:textId="585BEF55" w:rsidR="00FF4DDF" w:rsidRPr="00F8523E" w:rsidRDefault="24002741" w:rsidP="00135699">
      <w:pPr>
        <w:pStyle w:val="Ttulo1"/>
        <w:numPr>
          <w:ilvl w:val="0"/>
          <w:numId w:val="36"/>
        </w:numPr>
        <w:spacing w:before="120" w:after="120" w:line="360" w:lineRule="auto"/>
        <w:ind w:left="357" w:hanging="357"/>
        <w:rPr>
          <w:rFonts w:ascii="Arial" w:hAnsi="Arial" w:cs="Arial"/>
          <w:color w:val="auto"/>
          <w:sz w:val="24"/>
          <w:szCs w:val="24"/>
        </w:rPr>
      </w:pPr>
      <w:bookmarkStart w:id="452" w:name="_Toc1672042423"/>
      <w:bookmarkStart w:id="453" w:name="_Toc184040843"/>
      <w:r w:rsidRPr="18FF6005">
        <w:rPr>
          <w:rFonts w:ascii="Arial" w:hAnsi="Arial" w:cs="Arial"/>
          <w:color w:val="auto"/>
          <w:sz w:val="24"/>
          <w:szCs w:val="24"/>
        </w:rPr>
        <w:lastRenderedPageBreak/>
        <w:t>Modelo de Dados</w:t>
      </w:r>
      <w:bookmarkEnd w:id="57"/>
      <w:bookmarkEnd w:id="452"/>
      <w:bookmarkEnd w:id="453"/>
    </w:p>
    <w:p w14:paraId="50F135A2" w14:textId="59B4FE19" w:rsidR="00796134" w:rsidRPr="00F8523E" w:rsidRDefault="004D0B05" w:rsidP="00135699">
      <w:pPr>
        <w:pStyle w:val="Ttulo1"/>
        <w:numPr>
          <w:ilvl w:val="1"/>
          <w:numId w:val="36"/>
        </w:numPr>
        <w:spacing w:before="120" w:after="120" w:line="360" w:lineRule="auto"/>
        <w:ind w:left="0" w:firstLine="0"/>
        <w:rPr>
          <w:rFonts w:ascii="Arial" w:hAnsi="Arial" w:cs="Arial"/>
          <w:color w:val="auto"/>
          <w:sz w:val="24"/>
          <w:szCs w:val="24"/>
        </w:rPr>
      </w:pPr>
      <w:bookmarkStart w:id="454" w:name="_Toc768996549"/>
      <w:bookmarkStart w:id="455" w:name="_Toc170726741"/>
      <w:bookmarkStart w:id="456" w:name="_Toc184040844"/>
      <w:r w:rsidRPr="004D0B05">
        <w:rPr>
          <w:rFonts w:ascii="Arial" w:hAnsi="Arial" w:cs="Arial"/>
          <w:noProof/>
          <w:sz w:val="24"/>
          <w:szCs w:val="24"/>
        </w:rPr>
        <w:drawing>
          <wp:anchor distT="0" distB="0" distL="114300" distR="114300" simplePos="0" relativeHeight="251662336" behindDoc="0" locked="0" layoutInCell="1" allowOverlap="1" wp14:anchorId="78A760B7" wp14:editId="3E5B5BE9">
            <wp:simplePos x="0" y="0"/>
            <wp:positionH relativeFrom="page">
              <wp:align>left</wp:align>
            </wp:positionH>
            <wp:positionV relativeFrom="paragraph">
              <wp:posOffset>342265</wp:posOffset>
            </wp:positionV>
            <wp:extent cx="7588250" cy="6324600"/>
            <wp:effectExtent l="0" t="0" r="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94402" cy="6329617"/>
                    </a:xfrm>
                    <a:prstGeom prst="rect">
                      <a:avLst/>
                    </a:prstGeom>
                  </pic:spPr>
                </pic:pic>
              </a:graphicData>
            </a:graphic>
            <wp14:sizeRelH relativeFrom="page">
              <wp14:pctWidth>0</wp14:pctWidth>
            </wp14:sizeRelH>
            <wp14:sizeRelV relativeFrom="page">
              <wp14:pctHeight>0</wp14:pctHeight>
            </wp14:sizeRelV>
          </wp:anchor>
        </w:drawing>
      </w:r>
      <w:r w:rsidR="24002741" w:rsidRPr="18FF6005">
        <w:rPr>
          <w:rFonts w:ascii="Arial" w:hAnsi="Arial" w:cs="Arial"/>
          <w:color w:val="auto"/>
          <w:sz w:val="24"/>
          <w:szCs w:val="24"/>
        </w:rPr>
        <w:t>Diagrama de Entidade e Relacionamento</w:t>
      </w:r>
      <w:bookmarkEnd w:id="454"/>
      <w:bookmarkEnd w:id="455"/>
      <w:bookmarkEnd w:id="456"/>
    </w:p>
    <w:p w14:paraId="4A27B3AB" w14:textId="4B42B8B6" w:rsidR="00FF4DDF" w:rsidRDefault="00FF4DDF" w:rsidP="00796134">
      <w:pPr>
        <w:spacing w:line="360" w:lineRule="auto"/>
        <w:jc w:val="both"/>
        <w:rPr>
          <w:rFonts w:ascii="Arial" w:hAnsi="Arial" w:cs="Arial"/>
          <w:sz w:val="24"/>
          <w:szCs w:val="24"/>
        </w:rPr>
      </w:pPr>
    </w:p>
    <w:p w14:paraId="314B400D" w14:textId="51138286" w:rsidR="00212A33" w:rsidRDefault="00212A33" w:rsidP="00796134">
      <w:pPr>
        <w:spacing w:line="360" w:lineRule="auto"/>
        <w:jc w:val="both"/>
        <w:rPr>
          <w:rFonts w:ascii="Arial" w:hAnsi="Arial" w:cs="Arial"/>
          <w:sz w:val="24"/>
          <w:szCs w:val="24"/>
        </w:rPr>
      </w:pPr>
    </w:p>
    <w:p w14:paraId="74832704" w14:textId="667CCA93" w:rsidR="00212A33" w:rsidRDefault="00212A33" w:rsidP="00796134">
      <w:pPr>
        <w:spacing w:line="360" w:lineRule="auto"/>
        <w:jc w:val="both"/>
        <w:rPr>
          <w:rFonts w:ascii="Arial" w:hAnsi="Arial" w:cs="Arial"/>
          <w:sz w:val="24"/>
          <w:szCs w:val="24"/>
        </w:rPr>
      </w:pPr>
    </w:p>
    <w:p w14:paraId="5C7448A3" w14:textId="3A8B8A7C" w:rsidR="00212A33" w:rsidRDefault="00212A33" w:rsidP="00796134">
      <w:pPr>
        <w:spacing w:line="360" w:lineRule="auto"/>
        <w:jc w:val="both"/>
        <w:rPr>
          <w:rFonts w:ascii="Arial" w:hAnsi="Arial" w:cs="Arial"/>
          <w:sz w:val="24"/>
          <w:szCs w:val="24"/>
        </w:rPr>
      </w:pPr>
    </w:p>
    <w:p w14:paraId="164C98C2" w14:textId="77777777" w:rsidR="00212A33" w:rsidRPr="0090159B" w:rsidRDefault="00212A33" w:rsidP="00796134">
      <w:pPr>
        <w:spacing w:line="360" w:lineRule="auto"/>
        <w:jc w:val="both"/>
        <w:rPr>
          <w:rFonts w:ascii="Arial" w:hAnsi="Arial" w:cs="Arial"/>
          <w:sz w:val="24"/>
          <w:szCs w:val="24"/>
        </w:rPr>
      </w:pPr>
    </w:p>
    <w:p w14:paraId="3D76DDBD" w14:textId="7655FE5E" w:rsidR="00796134" w:rsidRPr="00F8523E" w:rsidRDefault="004D0B05" w:rsidP="00135699">
      <w:pPr>
        <w:pStyle w:val="Ttulo1"/>
        <w:numPr>
          <w:ilvl w:val="1"/>
          <w:numId w:val="36"/>
        </w:numPr>
        <w:spacing w:before="120" w:after="120" w:line="360" w:lineRule="auto"/>
        <w:ind w:left="0" w:firstLine="0"/>
        <w:rPr>
          <w:rFonts w:ascii="Arial" w:hAnsi="Arial" w:cs="Arial"/>
          <w:color w:val="auto"/>
          <w:sz w:val="24"/>
          <w:szCs w:val="24"/>
        </w:rPr>
      </w:pPr>
      <w:bookmarkStart w:id="457" w:name="_Toc1993154232"/>
      <w:bookmarkStart w:id="458" w:name="_Toc1844210138"/>
      <w:bookmarkStart w:id="459" w:name="_Toc184040845"/>
      <w:r w:rsidRPr="004D0B05">
        <w:rPr>
          <w:rFonts w:ascii="Arial" w:hAnsi="Arial" w:cs="Arial"/>
          <w:noProof/>
          <w:sz w:val="24"/>
          <w:szCs w:val="24"/>
        </w:rPr>
        <w:lastRenderedPageBreak/>
        <w:drawing>
          <wp:anchor distT="0" distB="0" distL="114300" distR="114300" simplePos="0" relativeHeight="251663360" behindDoc="0" locked="0" layoutInCell="1" allowOverlap="1" wp14:anchorId="39EC5F8B" wp14:editId="227B25FB">
            <wp:simplePos x="0" y="0"/>
            <wp:positionH relativeFrom="margin">
              <wp:posOffset>-1231900</wp:posOffset>
            </wp:positionH>
            <wp:positionV relativeFrom="paragraph">
              <wp:posOffset>339090</wp:posOffset>
            </wp:positionV>
            <wp:extent cx="7498715" cy="6410325"/>
            <wp:effectExtent l="0" t="0" r="6985" b="952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498715" cy="6410325"/>
                    </a:xfrm>
                    <a:prstGeom prst="rect">
                      <a:avLst/>
                    </a:prstGeom>
                  </pic:spPr>
                </pic:pic>
              </a:graphicData>
            </a:graphic>
            <wp14:sizeRelH relativeFrom="page">
              <wp14:pctWidth>0</wp14:pctWidth>
            </wp14:sizeRelH>
            <wp14:sizeRelV relativeFrom="page">
              <wp14:pctHeight>0</wp14:pctHeight>
            </wp14:sizeRelV>
          </wp:anchor>
        </w:drawing>
      </w:r>
      <w:r w:rsidR="24002741" w:rsidRPr="18FF6005">
        <w:rPr>
          <w:rFonts w:ascii="Arial" w:hAnsi="Arial" w:cs="Arial"/>
          <w:color w:val="auto"/>
          <w:sz w:val="24"/>
          <w:szCs w:val="24"/>
        </w:rPr>
        <w:t>Modelo lógico do banco de dados</w:t>
      </w:r>
      <w:bookmarkEnd w:id="457"/>
      <w:bookmarkEnd w:id="458"/>
      <w:bookmarkEnd w:id="459"/>
      <w:r w:rsidR="24002741" w:rsidRPr="18FF6005">
        <w:rPr>
          <w:rFonts w:ascii="Arial" w:hAnsi="Arial" w:cs="Arial"/>
          <w:color w:val="auto"/>
          <w:sz w:val="24"/>
          <w:szCs w:val="24"/>
        </w:rPr>
        <w:t xml:space="preserve"> </w:t>
      </w:r>
    </w:p>
    <w:p w14:paraId="4E1677ED" w14:textId="1B1C0EB5" w:rsidR="00FF4DDF" w:rsidRDefault="00FF4DDF" w:rsidP="00796134">
      <w:pPr>
        <w:spacing w:line="360" w:lineRule="auto"/>
        <w:jc w:val="both"/>
        <w:rPr>
          <w:rFonts w:ascii="Arial" w:hAnsi="Arial" w:cs="Arial"/>
          <w:sz w:val="24"/>
          <w:szCs w:val="24"/>
        </w:rPr>
      </w:pPr>
    </w:p>
    <w:p w14:paraId="10A5906E" w14:textId="5E6A4A66" w:rsidR="00F8523E" w:rsidRDefault="00F8523E" w:rsidP="00796134">
      <w:pPr>
        <w:spacing w:line="360" w:lineRule="auto"/>
        <w:jc w:val="both"/>
        <w:rPr>
          <w:rFonts w:ascii="Arial" w:hAnsi="Arial" w:cs="Arial"/>
          <w:sz w:val="24"/>
          <w:szCs w:val="24"/>
        </w:rPr>
      </w:pPr>
    </w:p>
    <w:p w14:paraId="2EB50C63" w14:textId="3A17906D" w:rsidR="00212A33" w:rsidRDefault="00212A33" w:rsidP="00796134">
      <w:pPr>
        <w:spacing w:line="360" w:lineRule="auto"/>
        <w:jc w:val="both"/>
        <w:rPr>
          <w:rFonts w:ascii="Arial" w:hAnsi="Arial" w:cs="Arial"/>
          <w:sz w:val="24"/>
          <w:szCs w:val="24"/>
        </w:rPr>
      </w:pPr>
    </w:p>
    <w:p w14:paraId="350C716D" w14:textId="038CA2E0" w:rsidR="00212A33" w:rsidRDefault="00212A33" w:rsidP="00796134">
      <w:pPr>
        <w:spacing w:line="360" w:lineRule="auto"/>
        <w:jc w:val="both"/>
        <w:rPr>
          <w:rFonts w:ascii="Arial" w:hAnsi="Arial" w:cs="Arial"/>
          <w:sz w:val="24"/>
          <w:szCs w:val="24"/>
        </w:rPr>
      </w:pPr>
    </w:p>
    <w:p w14:paraId="4CAC0ED1" w14:textId="77777777" w:rsidR="00212A33" w:rsidRPr="004D0B05" w:rsidRDefault="00212A33" w:rsidP="00796134">
      <w:pPr>
        <w:spacing w:line="360" w:lineRule="auto"/>
        <w:jc w:val="both"/>
        <w:rPr>
          <w:rFonts w:ascii="Arial" w:hAnsi="Arial" w:cs="Arial"/>
          <w:sz w:val="24"/>
          <w:szCs w:val="24"/>
          <w:u w:val="single"/>
        </w:rPr>
      </w:pPr>
    </w:p>
    <w:p w14:paraId="16E5DC5B" w14:textId="502F7FFE" w:rsidR="00796134" w:rsidRPr="00F8523E" w:rsidRDefault="24002741" w:rsidP="00135699">
      <w:pPr>
        <w:pStyle w:val="Ttulo1"/>
        <w:numPr>
          <w:ilvl w:val="1"/>
          <w:numId w:val="36"/>
        </w:numPr>
        <w:spacing w:before="120" w:after="120" w:line="360" w:lineRule="auto"/>
        <w:ind w:left="0" w:firstLine="0"/>
        <w:rPr>
          <w:rFonts w:ascii="Arial" w:hAnsi="Arial" w:cs="Arial"/>
          <w:color w:val="auto"/>
          <w:sz w:val="24"/>
          <w:szCs w:val="24"/>
        </w:rPr>
      </w:pPr>
      <w:bookmarkStart w:id="460" w:name="_Toc1573477356"/>
      <w:bookmarkStart w:id="461" w:name="_Toc740200472"/>
      <w:bookmarkStart w:id="462" w:name="_Toc184040846"/>
      <w:r w:rsidRPr="18FF6005">
        <w:rPr>
          <w:rFonts w:ascii="Arial" w:hAnsi="Arial" w:cs="Arial"/>
          <w:color w:val="auto"/>
          <w:sz w:val="24"/>
          <w:szCs w:val="24"/>
        </w:rPr>
        <w:lastRenderedPageBreak/>
        <w:t>Dicionário de dados</w:t>
      </w:r>
      <w:bookmarkEnd w:id="460"/>
      <w:bookmarkEnd w:id="461"/>
      <w:bookmarkEnd w:id="462"/>
      <w:r w:rsidRPr="18FF6005">
        <w:rPr>
          <w:rFonts w:ascii="Arial" w:hAnsi="Arial" w:cs="Arial"/>
          <w:color w:val="auto"/>
          <w:sz w:val="24"/>
          <w:szCs w:val="24"/>
        </w:rPr>
        <w:t xml:space="preserve"> </w:t>
      </w:r>
    </w:p>
    <w:tbl>
      <w:tblPr>
        <w:tblStyle w:val="Tabelacomgrade"/>
        <w:tblW w:w="0" w:type="auto"/>
        <w:jc w:val="center"/>
        <w:tblLook w:val="04A0" w:firstRow="1" w:lastRow="0" w:firstColumn="1" w:lastColumn="0" w:noHBand="0" w:noVBand="1"/>
      </w:tblPr>
      <w:tblGrid>
        <w:gridCol w:w="1382"/>
        <w:gridCol w:w="425"/>
        <w:gridCol w:w="1693"/>
        <w:gridCol w:w="1693"/>
        <w:gridCol w:w="1693"/>
        <w:gridCol w:w="1694"/>
      </w:tblGrid>
      <w:tr w:rsidR="00FF4DDF" w:rsidRPr="0000575A" w14:paraId="1C20EFBB" w14:textId="77777777" w:rsidTr="00F8523E">
        <w:trPr>
          <w:trHeight w:val="255"/>
          <w:jc w:val="center"/>
        </w:trPr>
        <w:tc>
          <w:tcPr>
            <w:tcW w:w="1377" w:type="dxa"/>
            <w:shd w:val="clear" w:color="auto" w:fill="4BACC6" w:themeFill="accent5"/>
            <w:vAlign w:val="center"/>
          </w:tcPr>
          <w:p w14:paraId="165E7640" w14:textId="77777777" w:rsidR="00FF4DDF" w:rsidRPr="00FF4DDF" w:rsidRDefault="00FF4DDF" w:rsidP="00135699">
            <w:pPr>
              <w:pStyle w:val="PargrafodaLista"/>
              <w:numPr>
                <w:ilvl w:val="0"/>
                <w:numId w:val="36"/>
              </w:numPr>
              <w:tabs>
                <w:tab w:val="center" w:pos="4252"/>
                <w:tab w:val="right" w:pos="8504"/>
              </w:tabs>
              <w:jc w:val="center"/>
              <w:rPr>
                <w:b/>
                <w:color w:val="FFFFFF" w:themeColor="background1"/>
              </w:rPr>
            </w:pPr>
            <w:r w:rsidRPr="00FF4DDF">
              <w:rPr>
                <w:b/>
                <w:color w:val="FFFFFF" w:themeColor="background1"/>
              </w:rPr>
              <w:t>Tabela</w:t>
            </w:r>
          </w:p>
        </w:tc>
        <w:tc>
          <w:tcPr>
            <w:tcW w:w="7197" w:type="dxa"/>
            <w:gridSpan w:val="5"/>
            <w:vAlign w:val="center"/>
          </w:tcPr>
          <w:p w14:paraId="40EB40C7" w14:textId="77777777" w:rsidR="00FF4DDF" w:rsidRPr="0000575A" w:rsidRDefault="00FF4DDF" w:rsidP="00A72628">
            <w:pPr>
              <w:jc w:val="center"/>
            </w:pPr>
            <w:r w:rsidRPr="0000575A">
              <w:t>Mercados</w:t>
            </w:r>
          </w:p>
        </w:tc>
      </w:tr>
      <w:tr w:rsidR="00FF4DDF" w14:paraId="71A171FF" w14:textId="77777777" w:rsidTr="00F8523E">
        <w:trPr>
          <w:trHeight w:val="241"/>
          <w:jc w:val="center"/>
        </w:trPr>
        <w:tc>
          <w:tcPr>
            <w:tcW w:w="1377" w:type="dxa"/>
            <w:shd w:val="clear" w:color="auto" w:fill="4BACC6" w:themeFill="accent5"/>
            <w:vAlign w:val="center"/>
          </w:tcPr>
          <w:p w14:paraId="36999FD1" w14:textId="75D9188A" w:rsidR="00FF4DDF" w:rsidRPr="00F64628" w:rsidRDefault="00FF4DDF" w:rsidP="00A72628">
            <w:pPr>
              <w:jc w:val="center"/>
              <w:rPr>
                <w:b/>
                <w:color w:val="FFFFFF" w:themeColor="background1"/>
              </w:rPr>
            </w:pPr>
            <w:r w:rsidRPr="00F64628">
              <w:rPr>
                <w:b/>
                <w:color w:val="FFFFFF" w:themeColor="background1"/>
              </w:rPr>
              <w:t>Descrição</w:t>
            </w:r>
          </w:p>
        </w:tc>
        <w:tc>
          <w:tcPr>
            <w:tcW w:w="7197" w:type="dxa"/>
            <w:gridSpan w:val="5"/>
            <w:vAlign w:val="center"/>
          </w:tcPr>
          <w:p w14:paraId="3E94E852" w14:textId="51AE9234" w:rsidR="00FF4DDF" w:rsidRDefault="00FF4DDF" w:rsidP="00A72628">
            <w:pPr>
              <w:jc w:val="center"/>
            </w:pPr>
            <w:r>
              <w:t>Armazena as informações dos mercados</w:t>
            </w:r>
          </w:p>
        </w:tc>
      </w:tr>
      <w:tr w:rsidR="00FF4DDF" w14:paraId="04769EDB" w14:textId="77777777" w:rsidTr="00F8523E">
        <w:trPr>
          <w:trHeight w:val="255"/>
          <w:jc w:val="center"/>
        </w:trPr>
        <w:tc>
          <w:tcPr>
            <w:tcW w:w="1377" w:type="dxa"/>
            <w:shd w:val="clear" w:color="auto" w:fill="4BACC6" w:themeFill="accent5"/>
            <w:vAlign w:val="center"/>
          </w:tcPr>
          <w:p w14:paraId="599F262B"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97" w:type="dxa"/>
            <w:gridSpan w:val="5"/>
            <w:vAlign w:val="center"/>
          </w:tcPr>
          <w:p w14:paraId="49881411" w14:textId="77777777" w:rsidR="00FF4DDF" w:rsidRDefault="00FF4DDF" w:rsidP="00A72628">
            <w:pPr>
              <w:jc w:val="center"/>
            </w:pPr>
            <w:r>
              <w:t>-</w:t>
            </w:r>
          </w:p>
        </w:tc>
      </w:tr>
      <w:tr w:rsidR="00FF4DDF" w14:paraId="30855C4F" w14:textId="77777777" w:rsidTr="00F8523E">
        <w:trPr>
          <w:trHeight w:val="241"/>
          <w:jc w:val="center"/>
        </w:trPr>
        <w:tc>
          <w:tcPr>
            <w:tcW w:w="8575" w:type="dxa"/>
            <w:gridSpan w:val="6"/>
            <w:tcBorders>
              <w:bottom w:val="single" w:sz="4" w:space="0" w:color="auto"/>
            </w:tcBorders>
            <w:shd w:val="clear" w:color="auto" w:fill="92D050"/>
            <w:vAlign w:val="center"/>
          </w:tcPr>
          <w:p w14:paraId="55B8E065" w14:textId="77777777" w:rsidR="00FF4DDF" w:rsidRPr="00F64628" w:rsidRDefault="00FF4DDF" w:rsidP="00A72628">
            <w:pPr>
              <w:jc w:val="center"/>
              <w:rPr>
                <w:b/>
              </w:rPr>
            </w:pPr>
            <w:r w:rsidRPr="00F64628">
              <w:rPr>
                <w:b/>
              </w:rPr>
              <w:t>Campos</w:t>
            </w:r>
          </w:p>
        </w:tc>
      </w:tr>
      <w:tr w:rsidR="00212A33" w:rsidRPr="00F64628" w14:paraId="45715110" w14:textId="77777777" w:rsidTr="00F8523E">
        <w:trPr>
          <w:trHeight w:val="809"/>
          <w:jc w:val="center"/>
        </w:trPr>
        <w:tc>
          <w:tcPr>
            <w:tcW w:w="1802"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0732FF78"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4A7F5DFC"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34559A7"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68D0B9F"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4C03B631"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212A33" w14:paraId="37575232" w14:textId="77777777" w:rsidTr="00F8523E">
        <w:trPr>
          <w:trHeight w:val="429"/>
          <w:jc w:val="center"/>
        </w:trPr>
        <w:tc>
          <w:tcPr>
            <w:tcW w:w="1802"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273FB5CB" w14:textId="77777777" w:rsidR="00FF4DDF" w:rsidRPr="00F64628" w:rsidRDefault="00FF4DDF" w:rsidP="00A72628">
            <w:pPr>
              <w:jc w:val="center"/>
              <w:rPr>
                <w:b/>
                <w:color w:val="FFFFFF" w:themeColor="background1"/>
              </w:rPr>
            </w:pPr>
            <w:proofErr w:type="spellStart"/>
            <w:r w:rsidRPr="00F64628">
              <w:rPr>
                <w:b/>
                <w:color w:val="FFFFFF" w:themeColor="background1"/>
              </w:rPr>
              <w:t>Endereco</w:t>
            </w:r>
            <w:proofErr w:type="spellEnd"/>
          </w:p>
        </w:tc>
        <w:tc>
          <w:tcPr>
            <w:tcW w:w="1693" w:type="dxa"/>
            <w:tcBorders>
              <w:top w:val="single" w:sz="4" w:space="0" w:color="auto"/>
              <w:left w:val="single" w:sz="8" w:space="0" w:color="auto"/>
              <w:bottom w:val="single" w:sz="8" w:space="0" w:color="auto"/>
              <w:right w:val="single" w:sz="8" w:space="0" w:color="auto"/>
            </w:tcBorders>
            <w:vAlign w:val="center"/>
          </w:tcPr>
          <w:p w14:paraId="522E0490" w14:textId="77777777" w:rsidR="00FF4DDF" w:rsidRDefault="00FF4DDF" w:rsidP="00A72628">
            <w:pPr>
              <w:jc w:val="center"/>
            </w:pPr>
            <w:r>
              <w:t>Localização do mercado</w:t>
            </w:r>
          </w:p>
        </w:tc>
        <w:tc>
          <w:tcPr>
            <w:tcW w:w="1693" w:type="dxa"/>
            <w:tcBorders>
              <w:top w:val="single" w:sz="4" w:space="0" w:color="auto"/>
              <w:left w:val="single" w:sz="8" w:space="0" w:color="auto"/>
              <w:bottom w:val="single" w:sz="8" w:space="0" w:color="auto"/>
              <w:right w:val="single" w:sz="8" w:space="0" w:color="auto"/>
            </w:tcBorders>
            <w:vAlign w:val="center"/>
          </w:tcPr>
          <w:p w14:paraId="4A71DDA8" w14:textId="77777777" w:rsidR="00FF4DDF" w:rsidRDefault="00FF4DDF" w:rsidP="00A72628">
            <w:pPr>
              <w:jc w:val="center"/>
            </w:pPr>
            <w:r>
              <w:t>Varchar</w:t>
            </w:r>
          </w:p>
        </w:tc>
        <w:tc>
          <w:tcPr>
            <w:tcW w:w="1693" w:type="dxa"/>
            <w:tcBorders>
              <w:top w:val="single" w:sz="4" w:space="0" w:color="auto"/>
              <w:left w:val="single" w:sz="8" w:space="0" w:color="auto"/>
              <w:bottom w:val="single" w:sz="8" w:space="0" w:color="auto"/>
              <w:right w:val="single" w:sz="8" w:space="0" w:color="auto"/>
            </w:tcBorders>
            <w:vAlign w:val="center"/>
          </w:tcPr>
          <w:p w14:paraId="0D514B9A" w14:textId="77777777" w:rsidR="00FF4DDF" w:rsidRDefault="00FF4DDF" w:rsidP="00A72628">
            <w:pPr>
              <w:jc w:val="center"/>
            </w:pPr>
            <w:r>
              <w:t>200</w:t>
            </w:r>
          </w:p>
        </w:tc>
        <w:tc>
          <w:tcPr>
            <w:tcW w:w="1693" w:type="dxa"/>
            <w:tcBorders>
              <w:top w:val="single" w:sz="4" w:space="0" w:color="auto"/>
              <w:left w:val="single" w:sz="8" w:space="0" w:color="auto"/>
              <w:bottom w:val="single" w:sz="8" w:space="0" w:color="auto"/>
              <w:right w:val="single" w:sz="8" w:space="0" w:color="auto"/>
            </w:tcBorders>
            <w:vAlign w:val="center"/>
          </w:tcPr>
          <w:p w14:paraId="02CE170F" w14:textId="77777777" w:rsidR="00FF4DDF" w:rsidRDefault="00FF4DDF" w:rsidP="00A72628">
            <w:pPr>
              <w:jc w:val="center"/>
            </w:pPr>
            <w:proofErr w:type="spellStart"/>
            <w:r>
              <w:t>Not</w:t>
            </w:r>
            <w:proofErr w:type="spellEnd"/>
            <w:r>
              <w:t xml:space="preserve"> </w:t>
            </w:r>
            <w:proofErr w:type="spellStart"/>
            <w:r>
              <w:t>null</w:t>
            </w:r>
            <w:proofErr w:type="spellEnd"/>
          </w:p>
        </w:tc>
      </w:tr>
      <w:tr w:rsidR="00212A33" w14:paraId="354C437A"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BF92767" w14:textId="77777777" w:rsidR="00FF4DDF" w:rsidRPr="00F64628" w:rsidRDefault="00FF4DDF" w:rsidP="00A72628">
            <w:pPr>
              <w:jc w:val="center"/>
              <w:rPr>
                <w:b/>
                <w:color w:val="FFFFFF" w:themeColor="background1"/>
              </w:rPr>
            </w:pPr>
            <w:r w:rsidRPr="00F64628">
              <w:rPr>
                <w:b/>
                <w:color w:val="FFFFFF" w:themeColor="background1"/>
              </w:rPr>
              <w:t>IM</w:t>
            </w:r>
          </w:p>
        </w:tc>
        <w:tc>
          <w:tcPr>
            <w:tcW w:w="1693" w:type="dxa"/>
            <w:tcBorders>
              <w:top w:val="single" w:sz="8" w:space="0" w:color="auto"/>
              <w:left w:val="single" w:sz="8" w:space="0" w:color="auto"/>
              <w:bottom w:val="single" w:sz="8" w:space="0" w:color="auto"/>
              <w:right w:val="single" w:sz="8" w:space="0" w:color="auto"/>
            </w:tcBorders>
            <w:vAlign w:val="center"/>
          </w:tcPr>
          <w:p w14:paraId="10695FBB" w14:textId="77777777" w:rsidR="00FF4DDF" w:rsidRDefault="00FF4DDF" w:rsidP="00A72628">
            <w:pPr>
              <w:jc w:val="center"/>
            </w:pPr>
            <w:r>
              <w:t>Inscrição municipal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58A3D16"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135638A8"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6DC83954"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212A33" w14:paraId="39DF9F22"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9C571D1" w14:textId="77777777" w:rsidR="00FF4DDF" w:rsidRPr="00F64628" w:rsidRDefault="00FF4DDF" w:rsidP="00A72628">
            <w:pPr>
              <w:jc w:val="center"/>
              <w:rPr>
                <w:b/>
                <w:color w:val="FFFFFF" w:themeColor="background1"/>
              </w:rPr>
            </w:pPr>
            <w:r w:rsidRPr="00F64628">
              <w:rPr>
                <w:b/>
                <w:color w:val="FFFFFF" w:themeColor="background1"/>
              </w:rPr>
              <w:t>CNPJ</w:t>
            </w:r>
          </w:p>
        </w:tc>
        <w:tc>
          <w:tcPr>
            <w:tcW w:w="1693" w:type="dxa"/>
            <w:tcBorders>
              <w:top w:val="single" w:sz="8" w:space="0" w:color="auto"/>
              <w:left w:val="single" w:sz="8" w:space="0" w:color="auto"/>
              <w:bottom w:val="single" w:sz="8" w:space="0" w:color="auto"/>
              <w:right w:val="single" w:sz="8" w:space="0" w:color="auto"/>
            </w:tcBorders>
            <w:vAlign w:val="center"/>
          </w:tcPr>
          <w:p w14:paraId="36AC383E" w14:textId="77777777" w:rsidR="00FF4DDF" w:rsidRDefault="00FF4DDF" w:rsidP="00A72628">
            <w:pPr>
              <w:jc w:val="center"/>
            </w:pPr>
            <w:r>
              <w:t>CNPJ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07F669C9"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1344ED88" w14:textId="77777777" w:rsidR="00FF4DDF" w:rsidRDefault="00FF4DDF" w:rsidP="00A72628">
            <w:pPr>
              <w:jc w:val="center"/>
            </w:pPr>
            <w:r>
              <w:t>18</w:t>
            </w:r>
          </w:p>
        </w:tc>
        <w:tc>
          <w:tcPr>
            <w:tcW w:w="1693" w:type="dxa"/>
            <w:tcBorders>
              <w:top w:val="single" w:sz="8" w:space="0" w:color="auto"/>
              <w:left w:val="single" w:sz="8" w:space="0" w:color="auto"/>
              <w:bottom w:val="single" w:sz="8" w:space="0" w:color="auto"/>
              <w:right w:val="single" w:sz="8" w:space="0" w:color="auto"/>
            </w:tcBorders>
            <w:vAlign w:val="center"/>
          </w:tcPr>
          <w:p w14:paraId="56594602"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212A33" w14:paraId="01213043"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2E89E1D" w14:textId="77777777" w:rsidR="00FF4DDF" w:rsidRPr="00F64628" w:rsidRDefault="00FF4DDF" w:rsidP="00A72628">
            <w:pPr>
              <w:jc w:val="center"/>
              <w:rPr>
                <w:b/>
                <w:color w:val="FFFFFF" w:themeColor="background1"/>
              </w:rPr>
            </w:pPr>
            <w:r w:rsidRPr="00F64628">
              <w:rPr>
                <w:b/>
                <w:color w:val="FFFFFF" w:themeColor="background1"/>
              </w:rPr>
              <w:t>IE</w:t>
            </w:r>
          </w:p>
        </w:tc>
        <w:tc>
          <w:tcPr>
            <w:tcW w:w="1693" w:type="dxa"/>
            <w:tcBorders>
              <w:top w:val="single" w:sz="8" w:space="0" w:color="auto"/>
              <w:left w:val="single" w:sz="8" w:space="0" w:color="auto"/>
              <w:bottom w:val="single" w:sz="8" w:space="0" w:color="auto"/>
              <w:right w:val="single" w:sz="8" w:space="0" w:color="auto"/>
            </w:tcBorders>
            <w:vAlign w:val="center"/>
          </w:tcPr>
          <w:p w14:paraId="4106924E" w14:textId="77777777" w:rsidR="00FF4DDF" w:rsidRDefault="00FF4DDF" w:rsidP="00A72628">
            <w:pPr>
              <w:jc w:val="center"/>
            </w:pPr>
            <w:r>
              <w:t>Inscrição estadual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4279706" w14:textId="0706302F"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6DD98F1A"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4E53D50D"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212A33" w14:paraId="7705104B"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1453A53"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3" w:type="dxa"/>
            <w:tcBorders>
              <w:top w:val="single" w:sz="8" w:space="0" w:color="auto"/>
              <w:left w:val="single" w:sz="8" w:space="0" w:color="auto"/>
              <w:bottom w:val="single" w:sz="8" w:space="0" w:color="auto"/>
              <w:right w:val="single" w:sz="8" w:space="0" w:color="auto"/>
            </w:tcBorders>
            <w:vAlign w:val="center"/>
          </w:tcPr>
          <w:p w14:paraId="07DB8701" w14:textId="77777777" w:rsidR="00FF4DDF" w:rsidRDefault="00FF4DDF" w:rsidP="00A72628">
            <w:pPr>
              <w:jc w:val="center"/>
            </w:pPr>
            <w:r>
              <w:t>Nome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0BD6F254"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501B467F"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416C6901" w14:textId="77777777" w:rsidR="00FF4DDF" w:rsidRDefault="00FF4DDF" w:rsidP="00A72628">
            <w:pPr>
              <w:jc w:val="center"/>
            </w:pPr>
            <w:proofErr w:type="spellStart"/>
            <w:r>
              <w:t>Not</w:t>
            </w:r>
            <w:proofErr w:type="spellEnd"/>
            <w:r>
              <w:t xml:space="preserve"> </w:t>
            </w:r>
            <w:proofErr w:type="spellStart"/>
            <w:r>
              <w:t>null</w:t>
            </w:r>
            <w:proofErr w:type="spellEnd"/>
          </w:p>
        </w:tc>
      </w:tr>
      <w:tr w:rsidR="00212A33" w14:paraId="2095569A"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184F11A6" w14:textId="77777777" w:rsidR="00FF4DDF" w:rsidRPr="00F64628" w:rsidRDefault="00FF4DDF" w:rsidP="00A72628">
            <w:pPr>
              <w:jc w:val="center"/>
              <w:rPr>
                <w:b/>
                <w:color w:val="FFFFFF" w:themeColor="background1"/>
              </w:rPr>
            </w:pPr>
            <w:r w:rsidRPr="00F64628">
              <w:rPr>
                <w:b/>
                <w:color w:val="FFFFFF" w:themeColor="background1"/>
              </w:rPr>
              <w:t>Senha</w:t>
            </w:r>
          </w:p>
        </w:tc>
        <w:tc>
          <w:tcPr>
            <w:tcW w:w="1693" w:type="dxa"/>
            <w:tcBorders>
              <w:top w:val="single" w:sz="8" w:space="0" w:color="auto"/>
              <w:left w:val="single" w:sz="8" w:space="0" w:color="auto"/>
              <w:bottom w:val="single" w:sz="8" w:space="0" w:color="auto"/>
              <w:right w:val="single" w:sz="8" w:space="0" w:color="auto"/>
            </w:tcBorders>
            <w:vAlign w:val="center"/>
          </w:tcPr>
          <w:p w14:paraId="2C64BF49" w14:textId="77777777" w:rsidR="00FF4DDF" w:rsidRDefault="00FF4DDF" w:rsidP="00A72628">
            <w:pPr>
              <w:jc w:val="center"/>
            </w:pPr>
            <w:r>
              <w:t>Senha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00B0CEA"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32FB4C18" w14:textId="77777777" w:rsidR="00FF4DDF" w:rsidRDefault="00FF4DDF" w:rsidP="00A72628">
            <w:pPr>
              <w:jc w:val="center"/>
            </w:pPr>
            <w:r>
              <w:t>100</w:t>
            </w:r>
          </w:p>
        </w:tc>
        <w:tc>
          <w:tcPr>
            <w:tcW w:w="1693" w:type="dxa"/>
            <w:tcBorders>
              <w:top w:val="single" w:sz="8" w:space="0" w:color="auto"/>
              <w:left w:val="single" w:sz="8" w:space="0" w:color="auto"/>
              <w:bottom w:val="single" w:sz="8" w:space="0" w:color="auto"/>
              <w:right w:val="single" w:sz="8" w:space="0" w:color="auto"/>
            </w:tcBorders>
            <w:vAlign w:val="center"/>
          </w:tcPr>
          <w:p w14:paraId="6DA2FB73" w14:textId="77777777" w:rsidR="00FF4DDF" w:rsidRDefault="00FF4DDF" w:rsidP="00A72628">
            <w:pPr>
              <w:jc w:val="center"/>
            </w:pPr>
            <w:proofErr w:type="spellStart"/>
            <w:r>
              <w:t>Not</w:t>
            </w:r>
            <w:proofErr w:type="spellEnd"/>
            <w:r>
              <w:t xml:space="preserve"> null</w:t>
            </w:r>
          </w:p>
        </w:tc>
      </w:tr>
    </w:tbl>
    <w:p w14:paraId="1C28141C" w14:textId="66413CC6" w:rsidR="00FF4DDF" w:rsidRDefault="00FF4DDF" w:rsidP="00FF4DDF"/>
    <w:p w14:paraId="55B7BEDD" w14:textId="05221069" w:rsidR="00F8523E" w:rsidRDefault="00F8523E" w:rsidP="00FF4DDF"/>
    <w:p w14:paraId="06DC43BF" w14:textId="4B1FA152" w:rsidR="00F8523E" w:rsidRDefault="00F8523E" w:rsidP="00FF4DDF"/>
    <w:p w14:paraId="177CA3B4" w14:textId="23A0ECDC" w:rsidR="00F8523E" w:rsidRDefault="00F8523E" w:rsidP="00FF4DDF"/>
    <w:p w14:paraId="6FAB7DCC" w14:textId="2105FF0F" w:rsidR="00F8523E" w:rsidRDefault="00F8523E" w:rsidP="00FF4DDF"/>
    <w:p w14:paraId="7E16B757" w14:textId="48847D17" w:rsidR="00F8523E" w:rsidRDefault="00F8523E" w:rsidP="00FF4DDF"/>
    <w:p w14:paraId="1DBFB832" w14:textId="5F0A0BA9" w:rsidR="00F8523E" w:rsidRDefault="00F8523E" w:rsidP="00FF4DDF"/>
    <w:p w14:paraId="1F6E46C3" w14:textId="649D5DAF" w:rsidR="00F8523E" w:rsidRDefault="00F8523E" w:rsidP="00FF4DDF"/>
    <w:p w14:paraId="04200148" w14:textId="5ADDE08D" w:rsidR="00F8523E" w:rsidRDefault="00F8523E" w:rsidP="00FF4DDF"/>
    <w:p w14:paraId="0CFC604F" w14:textId="49077D6E" w:rsidR="00F8523E" w:rsidRDefault="00F8523E" w:rsidP="00FF4DDF"/>
    <w:p w14:paraId="3F63D0C8" w14:textId="13014A2E" w:rsidR="00F8523E" w:rsidRDefault="00F8523E" w:rsidP="00FF4DDF"/>
    <w:p w14:paraId="7CF8FA96" w14:textId="76B24E57" w:rsidR="00F8523E" w:rsidRDefault="00F8523E" w:rsidP="00FF4DDF"/>
    <w:p w14:paraId="31745791" w14:textId="5750282C" w:rsidR="00F8523E" w:rsidRDefault="00F8523E" w:rsidP="00FF4DDF"/>
    <w:p w14:paraId="3921F94D" w14:textId="6765C63A" w:rsidR="00F8523E" w:rsidRDefault="00F8523E" w:rsidP="00FF4DDF"/>
    <w:p w14:paraId="4672954F" w14:textId="77777777" w:rsidR="00F8523E" w:rsidRDefault="00F8523E" w:rsidP="00FF4DDF"/>
    <w:tbl>
      <w:tblPr>
        <w:tblStyle w:val="Tabelacomgrade"/>
        <w:tblW w:w="0" w:type="auto"/>
        <w:jc w:val="center"/>
        <w:tblLook w:val="04A0" w:firstRow="1" w:lastRow="0" w:firstColumn="1" w:lastColumn="0" w:noHBand="0" w:noVBand="1"/>
      </w:tblPr>
      <w:tblGrid>
        <w:gridCol w:w="1382"/>
        <w:gridCol w:w="412"/>
        <w:gridCol w:w="1676"/>
        <w:gridCol w:w="1669"/>
        <w:gridCol w:w="1676"/>
        <w:gridCol w:w="1679"/>
      </w:tblGrid>
      <w:tr w:rsidR="00FF4DDF" w14:paraId="35A31E74" w14:textId="77777777" w:rsidTr="00A72628">
        <w:trPr>
          <w:jc w:val="center"/>
        </w:trPr>
        <w:tc>
          <w:tcPr>
            <w:tcW w:w="1382" w:type="dxa"/>
            <w:shd w:val="clear" w:color="auto" w:fill="4BACC6" w:themeFill="accent5"/>
            <w:vAlign w:val="center"/>
          </w:tcPr>
          <w:p w14:paraId="4898388F" w14:textId="77777777" w:rsidR="00FF4DDF" w:rsidRPr="00F64628" w:rsidRDefault="00FF4DDF" w:rsidP="00A72628">
            <w:pPr>
              <w:jc w:val="center"/>
              <w:rPr>
                <w:b/>
                <w:color w:val="FFFFFF" w:themeColor="background1"/>
              </w:rPr>
            </w:pPr>
            <w:r w:rsidRPr="00F64628">
              <w:rPr>
                <w:b/>
                <w:color w:val="FFFFFF" w:themeColor="background1"/>
              </w:rPr>
              <w:lastRenderedPageBreak/>
              <w:t>Tabela</w:t>
            </w:r>
          </w:p>
        </w:tc>
        <w:tc>
          <w:tcPr>
            <w:tcW w:w="7112" w:type="dxa"/>
            <w:gridSpan w:val="5"/>
            <w:vAlign w:val="center"/>
          </w:tcPr>
          <w:p w14:paraId="12BE9D3E" w14:textId="77777777" w:rsidR="00FF4DDF" w:rsidRDefault="00FF4DDF" w:rsidP="00A72628">
            <w:pPr>
              <w:jc w:val="center"/>
            </w:pPr>
            <w:r>
              <w:t>Produtos</w:t>
            </w:r>
          </w:p>
        </w:tc>
      </w:tr>
      <w:tr w:rsidR="00FF4DDF" w14:paraId="0D226E12" w14:textId="77777777" w:rsidTr="00A72628">
        <w:trPr>
          <w:jc w:val="center"/>
        </w:trPr>
        <w:tc>
          <w:tcPr>
            <w:tcW w:w="1382" w:type="dxa"/>
            <w:shd w:val="clear" w:color="auto" w:fill="4BACC6" w:themeFill="accent5"/>
            <w:vAlign w:val="center"/>
          </w:tcPr>
          <w:p w14:paraId="4DD41431"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112" w:type="dxa"/>
            <w:gridSpan w:val="5"/>
            <w:vAlign w:val="center"/>
          </w:tcPr>
          <w:p w14:paraId="5C1783A6" w14:textId="77777777" w:rsidR="00FF4DDF" w:rsidRDefault="00FF4DDF" w:rsidP="00A72628">
            <w:pPr>
              <w:jc w:val="center"/>
            </w:pPr>
            <w:r>
              <w:t>Armazena informações dos produtos cadastrados</w:t>
            </w:r>
          </w:p>
        </w:tc>
      </w:tr>
      <w:tr w:rsidR="00FF4DDF" w14:paraId="7DCDA7AA" w14:textId="77777777" w:rsidTr="00A72628">
        <w:trPr>
          <w:jc w:val="center"/>
        </w:trPr>
        <w:tc>
          <w:tcPr>
            <w:tcW w:w="1382" w:type="dxa"/>
            <w:shd w:val="clear" w:color="auto" w:fill="4BACC6" w:themeFill="accent5"/>
            <w:vAlign w:val="center"/>
          </w:tcPr>
          <w:p w14:paraId="7CE55831"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12" w:type="dxa"/>
            <w:gridSpan w:val="5"/>
            <w:vAlign w:val="center"/>
          </w:tcPr>
          <w:p w14:paraId="05753DB9" w14:textId="77777777" w:rsidR="00FF4DDF" w:rsidRDefault="00FF4DDF" w:rsidP="00A72628">
            <w:pPr>
              <w:jc w:val="center"/>
            </w:pPr>
            <w:r>
              <w:t xml:space="preserve">Tem três </w:t>
            </w:r>
            <w:proofErr w:type="spellStart"/>
            <w:r>
              <w:t>foreign</w:t>
            </w:r>
            <w:proofErr w:type="spellEnd"/>
            <w:r>
              <w:t xml:space="preserve"> Keys que referenciam a tabela Mercados</w:t>
            </w:r>
          </w:p>
        </w:tc>
      </w:tr>
      <w:tr w:rsidR="00FF4DDF" w:rsidRPr="00F64628" w14:paraId="5E558C2F" w14:textId="77777777" w:rsidTr="00FF4DDF">
        <w:trPr>
          <w:jc w:val="center"/>
        </w:trPr>
        <w:tc>
          <w:tcPr>
            <w:tcW w:w="8494" w:type="dxa"/>
            <w:gridSpan w:val="6"/>
            <w:tcBorders>
              <w:bottom w:val="single" w:sz="4" w:space="0" w:color="auto"/>
            </w:tcBorders>
            <w:shd w:val="clear" w:color="auto" w:fill="92D050"/>
            <w:vAlign w:val="center"/>
          </w:tcPr>
          <w:p w14:paraId="55A60D35" w14:textId="5066E148" w:rsidR="00FF4DDF" w:rsidRPr="00F64628" w:rsidRDefault="00FF4DDF" w:rsidP="00FF4DDF">
            <w:pPr>
              <w:jc w:val="center"/>
              <w:rPr>
                <w:b/>
              </w:rPr>
            </w:pPr>
            <w:r w:rsidRPr="00F64628">
              <w:rPr>
                <w:b/>
              </w:rPr>
              <w:t>Campos</w:t>
            </w:r>
          </w:p>
        </w:tc>
      </w:tr>
      <w:tr w:rsidR="00FF4DDF" w:rsidRPr="00F64628" w14:paraId="0AB97F46" w14:textId="77777777" w:rsidTr="00A72628">
        <w:trPr>
          <w:trHeight w:val="643"/>
          <w:jc w:val="center"/>
        </w:trPr>
        <w:tc>
          <w:tcPr>
            <w:tcW w:w="1794"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2EFD06D" w14:textId="77777777" w:rsidR="00FF4DDF" w:rsidRPr="00F64628" w:rsidRDefault="00FF4DDF" w:rsidP="00A72628">
            <w:pPr>
              <w:jc w:val="center"/>
              <w:rPr>
                <w:b/>
                <w:color w:val="FFFFFF" w:themeColor="background1"/>
              </w:rPr>
            </w:pPr>
            <w:r w:rsidRPr="00F64628">
              <w:rPr>
                <w:b/>
                <w:color w:val="FFFFFF" w:themeColor="background1"/>
              </w:rPr>
              <w:t>Nome</w:t>
            </w:r>
          </w:p>
        </w:tc>
        <w:tc>
          <w:tcPr>
            <w:tcW w:w="1676"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51BA7EA"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6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10565F7"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76"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725AA25"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7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AFD191E"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49A736C0" w14:textId="77777777" w:rsidTr="00A72628">
        <w:trPr>
          <w:trHeight w:val="454"/>
          <w:jc w:val="center"/>
        </w:trPr>
        <w:tc>
          <w:tcPr>
            <w:tcW w:w="1794"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09545F26" w14:textId="77777777" w:rsidR="00FF4DDF" w:rsidRPr="00F64628" w:rsidRDefault="00FF4DDF" w:rsidP="00A72628">
            <w:pPr>
              <w:jc w:val="center"/>
              <w:rPr>
                <w:b/>
                <w:color w:val="FFFFFF" w:themeColor="background1"/>
              </w:rPr>
            </w:pPr>
            <w:r>
              <w:rPr>
                <w:b/>
                <w:color w:val="FFFFFF" w:themeColor="background1"/>
              </w:rPr>
              <w:t>ID</w:t>
            </w:r>
          </w:p>
        </w:tc>
        <w:tc>
          <w:tcPr>
            <w:tcW w:w="1676" w:type="dxa"/>
            <w:tcBorders>
              <w:top w:val="single" w:sz="4" w:space="0" w:color="auto"/>
              <w:left w:val="single" w:sz="8" w:space="0" w:color="auto"/>
              <w:bottom w:val="single" w:sz="8" w:space="0" w:color="auto"/>
              <w:right w:val="single" w:sz="8" w:space="0" w:color="auto"/>
            </w:tcBorders>
            <w:vAlign w:val="center"/>
          </w:tcPr>
          <w:p w14:paraId="04D2E98F" w14:textId="77777777" w:rsidR="00FF4DDF" w:rsidRDefault="00FF4DDF" w:rsidP="00A72628">
            <w:pPr>
              <w:jc w:val="center"/>
            </w:pPr>
            <w:r>
              <w:t>Id do produto</w:t>
            </w:r>
          </w:p>
        </w:tc>
        <w:tc>
          <w:tcPr>
            <w:tcW w:w="1669" w:type="dxa"/>
            <w:tcBorders>
              <w:top w:val="single" w:sz="4" w:space="0" w:color="auto"/>
              <w:left w:val="single" w:sz="8" w:space="0" w:color="auto"/>
              <w:bottom w:val="single" w:sz="8" w:space="0" w:color="auto"/>
              <w:right w:val="single" w:sz="8" w:space="0" w:color="auto"/>
            </w:tcBorders>
            <w:vAlign w:val="center"/>
          </w:tcPr>
          <w:p w14:paraId="2A56C1A2" w14:textId="77777777" w:rsidR="00FF4DDF" w:rsidRDefault="00FF4DDF" w:rsidP="00A72628">
            <w:pPr>
              <w:jc w:val="center"/>
            </w:pPr>
            <w:proofErr w:type="spellStart"/>
            <w:r>
              <w:t>Int</w:t>
            </w:r>
            <w:proofErr w:type="spellEnd"/>
          </w:p>
        </w:tc>
        <w:tc>
          <w:tcPr>
            <w:tcW w:w="1676" w:type="dxa"/>
            <w:tcBorders>
              <w:top w:val="single" w:sz="4" w:space="0" w:color="auto"/>
              <w:left w:val="single" w:sz="8" w:space="0" w:color="auto"/>
              <w:bottom w:val="single" w:sz="8" w:space="0" w:color="auto"/>
              <w:right w:val="single" w:sz="8" w:space="0" w:color="auto"/>
            </w:tcBorders>
            <w:vAlign w:val="center"/>
          </w:tcPr>
          <w:p w14:paraId="5D4F1D8B" w14:textId="77777777" w:rsidR="00FF4DDF" w:rsidRDefault="00FF4DDF" w:rsidP="00A72628">
            <w:pPr>
              <w:jc w:val="center"/>
            </w:pPr>
            <w:r>
              <w:t>11</w:t>
            </w:r>
          </w:p>
        </w:tc>
        <w:tc>
          <w:tcPr>
            <w:tcW w:w="1679" w:type="dxa"/>
            <w:tcBorders>
              <w:top w:val="single" w:sz="4" w:space="0" w:color="auto"/>
              <w:left w:val="single" w:sz="8" w:space="0" w:color="auto"/>
              <w:bottom w:val="single" w:sz="8" w:space="0" w:color="auto"/>
              <w:right w:val="single" w:sz="8" w:space="0" w:color="auto"/>
            </w:tcBorders>
            <w:vAlign w:val="center"/>
          </w:tcPr>
          <w:p w14:paraId="3F2D5874" w14:textId="77777777" w:rsidR="00FF4DDF" w:rsidRDefault="00FF4DDF" w:rsidP="00A72628">
            <w:pPr>
              <w:jc w:val="center"/>
            </w:pPr>
            <w:r>
              <w:t xml:space="preserve">AI / PK/ </w:t>
            </w:r>
            <w:proofErr w:type="spellStart"/>
            <w:r>
              <w:t>Not</w:t>
            </w:r>
            <w:proofErr w:type="spellEnd"/>
            <w:r>
              <w:t xml:space="preserve"> </w:t>
            </w:r>
            <w:proofErr w:type="spellStart"/>
            <w:r>
              <w:t>null</w:t>
            </w:r>
            <w:proofErr w:type="spellEnd"/>
          </w:p>
        </w:tc>
      </w:tr>
      <w:tr w:rsidR="00FF4DDF" w14:paraId="06C9D17A"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EEC5112" w14:textId="77777777" w:rsidR="00FF4DDF" w:rsidRPr="00F64628" w:rsidRDefault="00FF4DDF" w:rsidP="00A72628">
            <w:pPr>
              <w:jc w:val="center"/>
              <w:rPr>
                <w:b/>
                <w:color w:val="FFFFFF" w:themeColor="background1"/>
              </w:rPr>
            </w:pPr>
            <w:proofErr w:type="spellStart"/>
            <w:r>
              <w:rPr>
                <w:b/>
                <w:color w:val="FFFFFF" w:themeColor="background1"/>
              </w:rPr>
              <w:t>Barcode</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3AEEF9E7" w14:textId="77777777" w:rsidR="00FF4DDF" w:rsidRDefault="00FF4DDF" w:rsidP="00A72628">
            <w:pPr>
              <w:jc w:val="center"/>
            </w:pPr>
            <w:r>
              <w:t>Código de barra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7CF5EF00"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01DEDC46" w14:textId="77777777" w:rsidR="00FF4DDF" w:rsidRDefault="00FF4DDF" w:rsidP="00A72628">
            <w:pPr>
              <w:jc w:val="center"/>
            </w:pPr>
            <w:r>
              <w:t>500</w:t>
            </w:r>
          </w:p>
        </w:tc>
        <w:tc>
          <w:tcPr>
            <w:tcW w:w="1679" w:type="dxa"/>
            <w:tcBorders>
              <w:top w:val="single" w:sz="8" w:space="0" w:color="auto"/>
              <w:left w:val="single" w:sz="8" w:space="0" w:color="auto"/>
              <w:bottom w:val="single" w:sz="8" w:space="0" w:color="auto"/>
              <w:right w:val="single" w:sz="8" w:space="0" w:color="auto"/>
            </w:tcBorders>
            <w:vAlign w:val="center"/>
          </w:tcPr>
          <w:p w14:paraId="5DB513EA"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FF4DDF" w14:paraId="2D0331D0"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0775FB28" w14:textId="77777777" w:rsidR="00FF4DDF" w:rsidRPr="00F64628" w:rsidRDefault="00FF4DDF" w:rsidP="00A72628">
            <w:pPr>
              <w:jc w:val="center"/>
              <w:rPr>
                <w:b/>
                <w:color w:val="FFFFFF" w:themeColor="background1"/>
              </w:rPr>
            </w:pPr>
            <w:r>
              <w:rPr>
                <w:b/>
                <w:color w:val="FFFFFF" w:themeColor="background1"/>
              </w:rPr>
              <w:t>Tipo</w:t>
            </w:r>
          </w:p>
        </w:tc>
        <w:tc>
          <w:tcPr>
            <w:tcW w:w="1676" w:type="dxa"/>
            <w:tcBorders>
              <w:top w:val="single" w:sz="8" w:space="0" w:color="auto"/>
              <w:left w:val="single" w:sz="8" w:space="0" w:color="auto"/>
              <w:bottom w:val="single" w:sz="8" w:space="0" w:color="auto"/>
              <w:right w:val="single" w:sz="8" w:space="0" w:color="auto"/>
            </w:tcBorders>
            <w:vAlign w:val="center"/>
          </w:tcPr>
          <w:p w14:paraId="5430EC18" w14:textId="77777777" w:rsidR="00FF4DDF" w:rsidRDefault="00FF4DDF" w:rsidP="00A72628">
            <w:pPr>
              <w:jc w:val="center"/>
            </w:pPr>
            <w:r>
              <w:t>Tipo de produto</w:t>
            </w:r>
          </w:p>
        </w:tc>
        <w:tc>
          <w:tcPr>
            <w:tcW w:w="1669" w:type="dxa"/>
            <w:tcBorders>
              <w:top w:val="single" w:sz="8" w:space="0" w:color="auto"/>
              <w:left w:val="single" w:sz="8" w:space="0" w:color="auto"/>
              <w:bottom w:val="single" w:sz="8" w:space="0" w:color="auto"/>
              <w:right w:val="single" w:sz="8" w:space="0" w:color="auto"/>
            </w:tcBorders>
            <w:vAlign w:val="center"/>
          </w:tcPr>
          <w:p w14:paraId="73DE4841"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3186E943" w14:textId="77777777" w:rsidR="00FF4DDF" w:rsidRDefault="00FF4DDF" w:rsidP="00A72628">
            <w:pPr>
              <w:jc w:val="center"/>
            </w:pPr>
            <w:r>
              <w:t>100</w:t>
            </w:r>
          </w:p>
        </w:tc>
        <w:tc>
          <w:tcPr>
            <w:tcW w:w="1679" w:type="dxa"/>
            <w:tcBorders>
              <w:top w:val="single" w:sz="8" w:space="0" w:color="auto"/>
              <w:left w:val="single" w:sz="8" w:space="0" w:color="auto"/>
              <w:bottom w:val="single" w:sz="8" w:space="0" w:color="auto"/>
              <w:right w:val="single" w:sz="8" w:space="0" w:color="auto"/>
            </w:tcBorders>
            <w:vAlign w:val="center"/>
          </w:tcPr>
          <w:p w14:paraId="1FAF8EBA"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4CCC3CF8"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6E9AD3E6" w14:textId="77777777" w:rsidR="00FF4DDF" w:rsidRPr="00F64628" w:rsidRDefault="00FF4DDF" w:rsidP="00A72628">
            <w:pPr>
              <w:jc w:val="center"/>
              <w:rPr>
                <w:b/>
                <w:color w:val="FFFFFF" w:themeColor="background1"/>
              </w:rPr>
            </w:pPr>
            <w:r>
              <w:rPr>
                <w:b/>
                <w:color w:val="FFFFFF" w:themeColor="background1"/>
              </w:rPr>
              <w:t>Nome</w:t>
            </w:r>
          </w:p>
        </w:tc>
        <w:tc>
          <w:tcPr>
            <w:tcW w:w="1676" w:type="dxa"/>
            <w:tcBorders>
              <w:top w:val="single" w:sz="8" w:space="0" w:color="auto"/>
              <w:left w:val="single" w:sz="8" w:space="0" w:color="auto"/>
              <w:bottom w:val="single" w:sz="8" w:space="0" w:color="auto"/>
              <w:right w:val="single" w:sz="8" w:space="0" w:color="auto"/>
            </w:tcBorders>
            <w:vAlign w:val="center"/>
          </w:tcPr>
          <w:p w14:paraId="44C00881" w14:textId="77777777" w:rsidR="00FF4DDF" w:rsidRDefault="00FF4DDF" w:rsidP="00A72628">
            <w:pPr>
              <w:jc w:val="center"/>
            </w:pPr>
            <w:r>
              <w:t>Nome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161310B6"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7474D368" w14:textId="77777777" w:rsidR="00FF4DDF" w:rsidRDefault="00FF4DDF" w:rsidP="00A72628">
            <w:pPr>
              <w:jc w:val="center"/>
            </w:pPr>
            <w:r>
              <w:t>100</w:t>
            </w:r>
          </w:p>
        </w:tc>
        <w:tc>
          <w:tcPr>
            <w:tcW w:w="1679" w:type="dxa"/>
            <w:tcBorders>
              <w:top w:val="single" w:sz="8" w:space="0" w:color="auto"/>
              <w:left w:val="single" w:sz="8" w:space="0" w:color="auto"/>
              <w:bottom w:val="single" w:sz="8" w:space="0" w:color="auto"/>
              <w:right w:val="single" w:sz="8" w:space="0" w:color="auto"/>
            </w:tcBorders>
            <w:vAlign w:val="center"/>
          </w:tcPr>
          <w:p w14:paraId="40DF2CF3"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60C24B1"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24BD600" w14:textId="77777777" w:rsidR="00FF4DDF" w:rsidRPr="00F64628" w:rsidRDefault="00FF4DDF" w:rsidP="00A72628">
            <w:pPr>
              <w:jc w:val="center"/>
              <w:rPr>
                <w:b/>
                <w:color w:val="FFFFFF" w:themeColor="background1"/>
              </w:rPr>
            </w:pPr>
            <w:proofErr w:type="spellStart"/>
            <w:r>
              <w:rPr>
                <w:b/>
                <w:color w:val="FFFFFF" w:themeColor="background1"/>
              </w:rPr>
              <w:t>Preco</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425DAB05" w14:textId="77777777" w:rsidR="00FF4DDF" w:rsidRDefault="00FF4DDF" w:rsidP="00A72628">
            <w:pPr>
              <w:jc w:val="center"/>
            </w:pPr>
            <w:r>
              <w:t>Preço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1E76C3AC" w14:textId="77777777" w:rsidR="00FF4DDF" w:rsidRDefault="00FF4DDF" w:rsidP="00A72628">
            <w:pPr>
              <w:jc w:val="center"/>
            </w:pPr>
            <w:proofErr w:type="spellStart"/>
            <w:r>
              <w:t>float</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4D3D63B1" w14:textId="77777777" w:rsidR="00FF4DDF" w:rsidRDefault="00FF4DDF" w:rsidP="00A72628">
            <w:pPr>
              <w:jc w:val="center"/>
            </w:pPr>
            <w:r>
              <w:t>-</w:t>
            </w:r>
          </w:p>
        </w:tc>
        <w:tc>
          <w:tcPr>
            <w:tcW w:w="1679" w:type="dxa"/>
            <w:tcBorders>
              <w:top w:val="single" w:sz="8" w:space="0" w:color="auto"/>
              <w:left w:val="single" w:sz="8" w:space="0" w:color="auto"/>
              <w:bottom w:val="single" w:sz="8" w:space="0" w:color="auto"/>
              <w:right w:val="single" w:sz="8" w:space="0" w:color="auto"/>
            </w:tcBorders>
            <w:vAlign w:val="center"/>
          </w:tcPr>
          <w:p w14:paraId="47265EB5"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7828A897"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3AE85319" w14:textId="77777777" w:rsidR="00FF4DDF" w:rsidRDefault="00FF4DDF" w:rsidP="00A72628">
            <w:pPr>
              <w:jc w:val="center"/>
              <w:rPr>
                <w:b/>
                <w:color w:val="FFFFFF" w:themeColor="background1"/>
              </w:rPr>
            </w:pPr>
            <w:proofErr w:type="spellStart"/>
            <w:r>
              <w:rPr>
                <w:b/>
                <w:color w:val="FFFFFF" w:themeColor="background1"/>
              </w:rPr>
              <w:t>Qtd</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7DC8B3C7" w14:textId="77777777" w:rsidR="00FF4DDF" w:rsidRDefault="00FF4DDF" w:rsidP="00A72628">
            <w:pPr>
              <w:jc w:val="center"/>
            </w:pPr>
            <w:r>
              <w:t>Quantidade de produtos em estoque</w:t>
            </w:r>
          </w:p>
        </w:tc>
        <w:tc>
          <w:tcPr>
            <w:tcW w:w="1669" w:type="dxa"/>
            <w:tcBorders>
              <w:top w:val="single" w:sz="8" w:space="0" w:color="auto"/>
              <w:left w:val="single" w:sz="8" w:space="0" w:color="auto"/>
              <w:bottom w:val="single" w:sz="8" w:space="0" w:color="auto"/>
              <w:right w:val="single" w:sz="8" w:space="0" w:color="auto"/>
            </w:tcBorders>
            <w:vAlign w:val="center"/>
          </w:tcPr>
          <w:p w14:paraId="17A5E75C" w14:textId="77777777" w:rsidR="00FF4DDF" w:rsidRDefault="00FF4DDF" w:rsidP="00A72628">
            <w:pPr>
              <w:jc w:val="center"/>
            </w:pPr>
            <w:proofErr w:type="spellStart"/>
            <w:r>
              <w:t>Int</w:t>
            </w:r>
            <w:proofErr w:type="spellEnd"/>
            <w:r>
              <w:t xml:space="preserve"> </w:t>
            </w:r>
          </w:p>
        </w:tc>
        <w:tc>
          <w:tcPr>
            <w:tcW w:w="1676" w:type="dxa"/>
            <w:tcBorders>
              <w:top w:val="single" w:sz="8" w:space="0" w:color="auto"/>
              <w:left w:val="single" w:sz="8" w:space="0" w:color="auto"/>
              <w:bottom w:val="single" w:sz="8" w:space="0" w:color="auto"/>
              <w:right w:val="single" w:sz="8" w:space="0" w:color="auto"/>
            </w:tcBorders>
            <w:vAlign w:val="center"/>
          </w:tcPr>
          <w:p w14:paraId="52A976E2" w14:textId="77777777" w:rsidR="00FF4DDF" w:rsidRDefault="00FF4DDF" w:rsidP="00A72628">
            <w:pPr>
              <w:jc w:val="center"/>
            </w:pPr>
            <w:r>
              <w:t>11</w:t>
            </w:r>
          </w:p>
        </w:tc>
        <w:tc>
          <w:tcPr>
            <w:tcW w:w="1679" w:type="dxa"/>
            <w:tcBorders>
              <w:top w:val="single" w:sz="8" w:space="0" w:color="auto"/>
              <w:left w:val="single" w:sz="8" w:space="0" w:color="auto"/>
              <w:bottom w:val="single" w:sz="8" w:space="0" w:color="auto"/>
              <w:right w:val="single" w:sz="8" w:space="0" w:color="auto"/>
            </w:tcBorders>
            <w:vAlign w:val="center"/>
          </w:tcPr>
          <w:p w14:paraId="4A429A5C"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3855876C"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AD89BA5" w14:textId="77777777" w:rsidR="00FF4DDF" w:rsidRDefault="00FF4DDF" w:rsidP="00A72628">
            <w:pPr>
              <w:jc w:val="center"/>
              <w:rPr>
                <w:b/>
                <w:color w:val="FFFFFF" w:themeColor="background1"/>
              </w:rPr>
            </w:pPr>
            <w:r>
              <w:rPr>
                <w:b/>
                <w:color w:val="FFFFFF" w:themeColor="background1"/>
              </w:rPr>
              <w:t>IM</w:t>
            </w:r>
          </w:p>
        </w:tc>
        <w:tc>
          <w:tcPr>
            <w:tcW w:w="1676" w:type="dxa"/>
            <w:tcBorders>
              <w:top w:val="single" w:sz="8" w:space="0" w:color="auto"/>
              <w:left w:val="single" w:sz="8" w:space="0" w:color="auto"/>
              <w:bottom w:val="single" w:sz="8" w:space="0" w:color="auto"/>
              <w:right w:val="single" w:sz="8" w:space="0" w:color="auto"/>
            </w:tcBorders>
            <w:vAlign w:val="center"/>
          </w:tcPr>
          <w:p w14:paraId="72D7ED45" w14:textId="77777777" w:rsidR="00FF4DDF" w:rsidRPr="00FB4873" w:rsidRDefault="00FF4DDF" w:rsidP="00A72628">
            <w:pPr>
              <w:jc w:val="center"/>
              <w:rPr>
                <w:lang w:val="en-US"/>
              </w:rPr>
            </w:pPr>
            <w:r w:rsidRPr="00FB4873">
              <w:rPr>
                <w:lang w:val="en-US"/>
              </w:rPr>
              <w:t xml:space="preserve">Foreign key </w:t>
            </w:r>
            <w:proofErr w:type="gramStart"/>
            <w:r w:rsidRPr="00FB4873">
              <w:rPr>
                <w:lang w:val="en-US"/>
              </w:rPr>
              <w:t>do</w:t>
            </w:r>
            <w:proofErr w:type="gramEnd"/>
            <w:r w:rsidRPr="00FB4873">
              <w:rPr>
                <w:lang w:val="en-US"/>
              </w:rPr>
              <w:t xml:space="preserve"> IM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60B65239"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4D7D2CBF" w14:textId="77777777" w:rsidR="00FF4DDF" w:rsidRDefault="00FF4DDF" w:rsidP="00A72628">
            <w:pPr>
              <w:jc w:val="center"/>
            </w:pPr>
            <w:r>
              <w:t>50</w:t>
            </w:r>
          </w:p>
        </w:tc>
        <w:tc>
          <w:tcPr>
            <w:tcW w:w="1679" w:type="dxa"/>
            <w:tcBorders>
              <w:top w:val="single" w:sz="8" w:space="0" w:color="auto"/>
              <w:left w:val="single" w:sz="8" w:space="0" w:color="auto"/>
              <w:bottom w:val="single" w:sz="8" w:space="0" w:color="auto"/>
              <w:right w:val="single" w:sz="8" w:space="0" w:color="auto"/>
            </w:tcBorders>
            <w:vAlign w:val="center"/>
          </w:tcPr>
          <w:p w14:paraId="562A85A2"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23047F32"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438FF78" w14:textId="77777777" w:rsidR="00FF4DDF" w:rsidRDefault="00FF4DDF" w:rsidP="00A72628">
            <w:pPr>
              <w:jc w:val="center"/>
              <w:rPr>
                <w:b/>
                <w:color w:val="FFFFFF" w:themeColor="background1"/>
              </w:rPr>
            </w:pPr>
            <w:r>
              <w:rPr>
                <w:b/>
                <w:color w:val="FFFFFF" w:themeColor="background1"/>
              </w:rPr>
              <w:t>CNPJ</w:t>
            </w:r>
          </w:p>
        </w:tc>
        <w:tc>
          <w:tcPr>
            <w:tcW w:w="1676" w:type="dxa"/>
            <w:tcBorders>
              <w:top w:val="single" w:sz="8" w:space="0" w:color="auto"/>
              <w:left w:val="single" w:sz="8" w:space="0" w:color="auto"/>
              <w:bottom w:val="single" w:sz="8" w:space="0" w:color="auto"/>
              <w:right w:val="single" w:sz="8" w:space="0" w:color="auto"/>
            </w:tcBorders>
            <w:vAlign w:val="center"/>
          </w:tcPr>
          <w:p w14:paraId="59AD7223" w14:textId="77777777" w:rsidR="00FF4DDF" w:rsidRDefault="00FF4DDF" w:rsidP="00A72628">
            <w:pPr>
              <w:jc w:val="center"/>
            </w:pPr>
            <w:r w:rsidRPr="00FB4873">
              <w:rPr>
                <w:lang w:val="en-US"/>
              </w:rPr>
              <w:t xml:space="preserve">Foreign key </w:t>
            </w:r>
            <w:proofErr w:type="gramStart"/>
            <w:r w:rsidRPr="00FB4873">
              <w:rPr>
                <w:lang w:val="en-US"/>
              </w:rPr>
              <w:t>do</w:t>
            </w:r>
            <w:proofErr w:type="gramEnd"/>
            <w:r w:rsidRPr="00FB4873">
              <w:rPr>
                <w:lang w:val="en-US"/>
              </w:rPr>
              <w:t xml:space="preserve"> </w:t>
            </w:r>
            <w:r>
              <w:rPr>
                <w:lang w:val="en-US"/>
              </w:rPr>
              <w:t>CNPJ</w:t>
            </w:r>
            <w:r w:rsidRPr="00FB4873">
              <w:rPr>
                <w:lang w:val="en-US"/>
              </w:rPr>
              <w:t xml:space="preserve">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6E0096DB"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27A85036" w14:textId="77777777" w:rsidR="00FF4DDF" w:rsidRDefault="00FF4DDF" w:rsidP="00A72628">
            <w:pPr>
              <w:jc w:val="center"/>
            </w:pPr>
            <w:r>
              <w:t>18</w:t>
            </w:r>
          </w:p>
        </w:tc>
        <w:tc>
          <w:tcPr>
            <w:tcW w:w="1679" w:type="dxa"/>
            <w:tcBorders>
              <w:top w:val="single" w:sz="8" w:space="0" w:color="auto"/>
              <w:left w:val="single" w:sz="8" w:space="0" w:color="auto"/>
              <w:bottom w:val="single" w:sz="8" w:space="0" w:color="auto"/>
              <w:right w:val="single" w:sz="8" w:space="0" w:color="auto"/>
            </w:tcBorders>
            <w:vAlign w:val="center"/>
          </w:tcPr>
          <w:p w14:paraId="7F19FCCF"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1DD2262E"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E906D83" w14:textId="77777777" w:rsidR="00FF4DDF" w:rsidRPr="00F64628" w:rsidRDefault="00FF4DDF" w:rsidP="00A72628">
            <w:pPr>
              <w:jc w:val="center"/>
              <w:rPr>
                <w:b/>
                <w:color w:val="FFFFFF" w:themeColor="background1"/>
              </w:rPr>
            </w:pPr>
            <w:r>
              <w:rPr>
                <w:b/>
                <w:color w:val="FFFFFF" w:themeColor="background1"/>
              </w:rPr>
              <w:t>IE</w:t>
            </w:r>
          </w:p>
        </w:tc>
        <w:tc>
          <w:tcPr>
            <w:tcW w:w="1676" w:type="dxa"/>
            <w:tcBorders>
              <w:top w:val="single" w:sz="8" w:space="0" w:color="auto"/>
              <w:left w:val="single" w:sz="8" w:space="0" w:color="auto"/>
              <w:bottom w:val="single" w:sz="8" w:space="0" w:color="auto"/>
              <w:right w:val="single" w:sz="8" w:space="0" w:color="auto"/>
            </w:tcBorders>
            <w:vAlign w:val="center"/>
          </w:tcPr>
          <w:p w14:paraId="05C63E51" w14:textId="77777777" w:rsidR="00FF4DDF" w:rsidRPr="00FB4873" w:rsidRDefault="00FF4DDF" w:rsidP="00A72628">
            <w:pPr>
              <w:jc w:val="center"/>
              <w:rPr>
                <w:lang w:val="en-US"/>
              </w:rPr>
            </w:pPr>
            <w:r w:rsidRPr="00FB4873">
              <w:rPr>
                <w:lang w:val="en-US"/>
              </w:rPr>
              <w:t xml:space="preserve">Foreign key </w:t>
            </w:r>
            <w:proofErr w:type="gramStart"/>
            <w:r w:rsidRPr="00FB4873">
              <w:rPr>
                <w:lang w:val="en-US"/>
              </w:rPr>
              <w:t>do</w:t>
            </w:r>
            <w:proofErr w:type="gramEnd"/>
            <w:r w:rsidRPr="00FB4873">
              <w:rPr>
                <w:lang w:val="en-US"/>
              </w:rPr>
              <w:t xml:space="preserve"> IE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2151697E"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4B48C5DD" w14:textId="77777777" w:rsidR="00FF4DDF" w:rsidRDefault="00FF4DDF" w:rsidP="00A72628">
            <w:pPr>
              <w:jc w:val="center"/>
            </w:pPr>
            <w:r>
              <w:t>50</w:t>
            </w:r>
          </w:p>
        </w:tc>
        <w:tc>
          <w:tcPr>
            <w:tcW w:w="1679" w:type="dxa"/>
            <w:tcBorders>
              <w:top w:val="single" w:sz="8" w:space="0" w:color="auto"/>
              <w:left w:val="single" w:sz="8" w:space="0" w:color="auto"/>
              <w:bottom w:val="single" w:sz="8" w:space="0" w:color="auto"/>
              <w:right w:val="single" w:sz="8" w:space="0" w:color="auto"/>
            </w:tcBorders>
            <w:vAlign w:val="center"/>
          </w:tcPr>
          <w:p w14:paraId="41DB86E0"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bl>
    <w:p w14:paraId="592AF687" w14:textId="77777777" w:rsidR="00212A33" w:rsidRDefault="00212A33" w:rsidP="00FF4DDF"/>
    <w:tbl>
      <w:tblPr>
        <w:tblStyle w:val="Tabelacomgrade"/>
        <w:tblW w:w="0" w:type="auto"/>
        <w:jc w:val="center"/>
        <w:tblLook w:val="04A0" w:firstRow="1" w:lastRow="0" w:firstColumn="1" w:lastColumn="0" w:noHBand="0" w:noVBand="1"/>
      </w:tblPr>
      <w:tblGrid>
        <w:gridCol w:w="1382"/>
        <w:gridCol w:w="411"/>
        <w:gridCol w:w="1681"/>
        <w:gridCol w:w="1668"/>
        <w:gridCol w:w="1674"/>
        <w:gridCol w:w="1678"/>
      </w:tblGrid>
      <w:tr w:rsidR="00FF4DDF" w14:paraId="6611906F" w14:textId="77777777" w:rsidTr="00A72628">
        <w:trPr>
          <w:jc w:val="center"/>
        </w:trPr>
        <w:tc>
          <w:tcPr>
            <w:tcW w:w="1382" w:type="dxa"/>
            <w:shd w:val="clear" w:color="auto" w:fill="4BACC6" w:themeFill="accent5"/>
            <w:vAlign w:val="center"/>
          </w:tcPr>
          <w:p w14:paraId="45068324" w14:textId="77777777" w:rsidR="00FF4DDF" w:rsidRPr="00F64628" w:rsidRDefault="00FF4DDF" w:rsidP="00A72628">
            <w:pPr>
              <w:jc w:val="center"/>
              <w:rPr>
                <w:b/>
                <w:color w:val="FFFFFF" w:themeColor="background1"/>
              </w:rPr>
            </w:pPr>
            <w:r w:rsidRPr="00F64628">
              <w:rPr>
                <w:b/>
                <w:color w:val="FFFFFF" w:themeColor="background1"/>
              </w:rPr>
              <w:t>Tabela</w:t>
            </w:r>
          </w:p>
        </w:tc>
        <w:tc>
          <w:tcPr>
            <w:tcW w:w="7112" w:type="dxa"/>
            <w:gridSpan w:val="5"/>
            <w:vAlign w:val="center"/>
          </w:tcPr>
          <w:p w14:paraId="25E1E4C1" w14:textId="77777777" w:rsidR="00FF4DDF" w:rsidRDefault="00FF4DDF" w:rsidP="00A72628">
            <w:pPr>
              <w:jc w:val="center"/>
            </w:pPr>
            <w:proofErr w:type="spellStart"/>
            <w:r>
              <w:t>Produtosvendidos</w:t>
            </w:r>
            <w:proofErr w:type="spellEnd"/>
          </w:p>
        </w:tc>
      </w:tr>
      <w:tr w:rsidR="00FF4DDF" w14:paraId="460C139D" w14:textId="77777777" w:rsidTr="00A72628">
        <w:trPr>
          <w:jc w:val="center"/>
        </w:trPr>
        <w:tc>
          <w:tcPr>
            <w:tcW w:w="1382" w:type="dxa"/>
            <w:shd w:val="clear" w:color="auto" w:fill="4BACC6" w:themeFill="accent5"/>
            <w:vAlign w:val="center"/>
          </w:tcPr>
          <w:p w14:paraId="4ADEE7BD"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112" w:type="dxa"/>
            <w:gridSpan w:val="5"/>
            <w:vAlign w:val="center"/>
          </w:tcPr>
          <w:p w14:paraId="646D0956" w14:textId="77777777" w:rsidR="00FF4DDF" w:rsidRDefault="00FF4DDF" w:rsidP="00A72628">
            <w:pPr>
              <w:jc w:val="center"/>
            </w:pPr>
            <w:r>
              <w:t>Armazena as informações de produtos que foram vendidos</w:t>
            </w:r>
          </w:p>
        </w:tc>
      </w:tr>
      <w:tr w:rsidR="00FF4DDF" w14:paraId="4D19FD75" w14:textId="77777777" w:rsidTr="00A72628">
        <w:trPr>
          <w:jc w:val="center"/>
        </w:trPr>
        <w:tc>
          <w:tcPr>
            <w:tcW w:w="1382" w:type="dxa"/>
            <w:shd w:val="clear" w:color="auto" w:fill="4BACC6" w:themeFill="accent5"/>
            <w:vAlign w:val="center"/>
          </w:tcPr>
          <w:p w14:paraId="5859530A"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12" w:type="dxa"/>
            <w:gridSpan w:val="5"/>
            <w:vAlign w:val="center"/>
          </w:tcPr>
          <w:p w14:paraId="75D37AC6" w14:textId="77777777" w:rsidR="00FF4DDF" w:rsidRDefault="00FF4DDF" w:rsidP="00A72628">
            <w:pPr>
              <w:jc w:val="center"/>
            </w:pPr>
            <w:r>
              <w:t xml:space="preserve">Referenciam as tabelas Venda e Produto em três </w:t>
            </w:r>
            <w:proofErr w:type="spellStart"/>
            <w:r>
              <w:t>foreign</w:t>
            </w:r>
            <w:proofErr w:type="spellEnd"/>
            <w:r>
              <w:t xml:space="preserve"> </w:t>
            </w:r>
            <w:proofErr w:type="spellStart"/>
            <w:r>
              <w:t>keys</w:t>
            </w:r>
            <w:proofErr w:type="spellEnd"/>
          </w:p>
        </w:tc>
      </w:tr>
      <w:tr w:rsidR="00FF4DDF" w:rsidRPr="00F64628" w14:paraId="74C6364B" w14:textId="77777777" w:rsidTr="00FF4DDF">
        <w:trPr>
          <w:jc w:val="center"/>
        </w:trPr>
        <w:tc>
          <w:tcPr>
            <w:tcW w:w="8494" w:type="dxa"/>
            <w:gridSpan w:val="6"/>
            <w:tcBorders>
              <w:bottom w:val="single" w:sz="4" w:space="0" w:color="auto"/>
            </w:tcBorders>
            <w:shd w:val="clear" w:color="auto" w:fill="92D050"/>
            <w:vAlign w:val="center"/>
          </w:tcPr>
          <w:p w14:paraId="791D5156" w14:textId="77777777" w:rsidR="00FF4DDF" w:rsidRPr="00F64628" w:rsidRDefault="00FF4DDF" w:rsidP="00A72628">
            <w:pPr>
              <w:jc w:val="center"/>
              <w:rPr>
                <w:b/>
              </w:rPr>
            </w:pPr>
            <w:r w:rsidRPr="00F64628">
              <w:rPr>
                <w:b/>
              </w:rPr>
              <w:t>Campos</w:t>
            </w:r>
          </w:p>
        </w:tc>
      </w:tr>
      <w:tr w:rsidR="00FF4DDF" w:rsidRPr="00F64628" w14:paraId="27373ADC" w14:textId="77777777" w:rsidTr="00A72628">
        <w:trPr>
          <w:trHeight w:val="856"/>
          <w:jc w:val="center"/>
        </w:trPr>
        <w:tc>
          <w:tcPr>
            <w:tcW w:w="1793"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731DC45E" w14:textId="77777777" w:rsidR="00FF4DDF" w:rsidRPr="00F64628" w:rsidRDefault="00FF4DDF" w:rsidP="00A72628">
            <w:pPr>
              <w:jc w:val="center"/>
              <w:rPr>
                <w:b/>
                <w:color w:val="FFFFFF" w:themeColor="background1"/>
              </w:rPr>
            </w:pPr>
            <w:r w:rsidRPr="00F64628">
              <w:rPr>
                <w:b/>
                <w:color w:val="FFFFFF" w:themeColor="background1"/>
              </w:rPr>
              <w:t>Nome</w:t>
            </w:r>
          </w:p>
        </w:tc>
        <w:tc>
          <w:tcPr>
            <w:tcW w:w="1681"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5803445B"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68"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0623ACB"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74"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3762828"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78"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06EF5908"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74D033CF" w14:textId="77777777" w:rsidTr="00A72628">
        <w:trPr>
          <w:trHeight w:val="454"/>
          <w:jc w:val="center"/>
        </w:trPr>
        <w:tc>
          <w:tcPr>
            <w:tcW w:w="1793"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0CD9D12F" w14:textId="77777777" w:rsidR="00FF4DDF" w:rsidRPr="00F64628" w:rsidRDefault="00FF4DDF" w:rsidP="00A72628">
            <w:pPr>
              <w:jc w:val="center"/>
              <w:rPr>
                <w:b/>
                <w:color w:val="FFFFFF" w:themeColor="background1"/>
              </w:rPr>
            </w:pPr>
            <w:proofErr w:type="spellStart"/>
            <w:r>
              <w:rPr>
                <w:b/>
                <w:color w:val="FFFFFF" w:themeColor="background1"/>
              </w:rPr>
              <w:t>QtdVendidos</w:t>
            </w:r>
            <w:proofErr w:type="spellEnd"/>
          </w:p>
        </w:tc>
        <w:tc>
          <w:tcPr>
            <w:tcW w:w="1681" w:type="dxa"/>
            <w:tcBorders>
              <w:top w:val="single" w:sz="4" w:space="0" w:color="auto"/>
              <w:left w:val="single" w:sz="8" w:space="0" w:color="auto"/>
              <w:bottom w:val="single" w:sz="8" w:space="0" w:color="auto"/>
              <w:right w:val="single" w:sz="8" w:space="0" w:color="auto"/>
            </w:tcBorders>
            <w:vAlign w:val="center"/>
          </w:tcPr>
          <w:p w14:paraId="1B3AA196" w14:textId="77777777" w:rsidR="00FF4DDF" w:rsidRDefault="00FF4DDF" w:rsidP="00A72628">
            <w:pPr>
              <w:jc w:val="center"/>
            </w:pPr>
            <w:proofErr w:type="spellStart"/>
            <w:r>
              <w:t>Quatidade</w:t>
            </w:r>
            <w:proofErr w:type="spellEnd"/>
            <w:r>
              <w:t xml:space="preserve"> de produtos que foram vendidos</w:t>
            </w:r>
          </w:p>
        </w:tc>
        <w:tc>
          <w:tcPr>
            <w:tcW w:w="1668" w:type="dxa"/>
            <w:tcBorders>
              <w:top w:val="single" w:sz="4" w:space="0" w:color="auto"/>
              <w:left w:val="single" w:sz="8" w:space="0" w:color="auto"/>
              <w:bottom w:val="single" w:sz="8" w:space="0" w:color="auto"/>
              <w:right w:val="single" w:sz="8" w:space="0" w:color="auto"/>
            </w:tcBorders>
            <w:vAlign w:val="center"/>
          </w:tcPr>
          <w:p w14:paraId="3355C319" w14:textId="77777777" w:rsidR="00FF4DDF" w:rsidRDefault="00FF4DDF" w:rsidP="00A72628">
            <w:pPr>
              <w:jc w:val="center"/>
            </w:pPr>
            <w:proofErr w:type="spellStart"/>
            <w:r>
              <w:t>Int</w:t>
            </w:r>
            <w:proofErr w:type="spellEnd"/>
            <w:r>
              <w:t xml:space="preserve"> </w:t>
            </w:r>
          </w:p>
        </w:tc>
        <w:tc>
          <w:tcPr>
            <w:tcW w:w="1674" w:type="dxa"/>
            <w:tcBorders>
              <w:top w:val="single" w:sz="4" w:space="0" w:color="auto"/>
              <w:left w:val="single" w:sz="8" w:space="0" w:color="auto"/>
              <w:bottom w:val="single" w:sz="8" w:space="0" w:color="auto"/>
              <w:right w:val="single" w:sz="8" w:space="0" w:color="auto"/>
            </w:tcBorders>
            <w:vAlign w:val="center"/>
          </w:tcPr>
          <w:p w14:paraId="7C2A541F" w14:textId="77777777" w:rsidR="00FF4DDF" w:rsidRDefault="00FF4DDF" w:rsidP="00A72628">
            <w:pPr>
              <w:jc w:val="center"/>
            </w:pPr>
            <w:r>
              <w:t>11</w:t>
            </w:r>
          </w:p>
        </w:tc>
        <w:tc>
          <w:tcPr>
            <w:tcW w:w="1678" w:type="dxa"/>
            <w:tcBorders>
              <w:top w:val="single" w:sz="4" w:space="0" w:color="auto"/>
              <w:left w:val="single" w:sz="8" w:space="0" w:color="auto"/>
              <w:bottom w:val="single" w:sz="8" w:space="0" w:color="auto"/>
              <w:right w:val="single" w:sz="8" w:space="0" w:color="auto"/>
            </w:tcBorders>
            <w:vAlign w:val="center"/>
          </w:tcPr>
          <w:p w14:paraId="7EEA1262"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3D46B53F"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2606FED" w14:textId="77777777" w:rsidR="00FF4DDF" w:rsidRPr="00F64628" w:rsidRDefault="00FF4DDF" w:rsidP="00A72628">
            <w:pPr>
              <w:jc w:val="center"/>
              <w:rPr>
                <w:b/>
                <w:color w:val="FFFFFF" w:themeColor="background1"/>
              </w:rPr>
            </w:pPr>
            <w:proofErr w:type="spellStart"/>
            <w:r>
              <w:rPr>
                <w:b/>
                <w:color w:val="FFFFFF" w:themeColor="background1"/>
              </w:rPr>
              <w:t>BarCode</w:t>
            </w:r>
            <w:proofErr w:type="spellEnd"/>
          </w:p>
        </w:tc>
        <w:tc>
          <w:tcPr>
            <w:tcW w:w="1681" w:type="dxa"/>
            <w:tcBorders>
              <w:top w:val="single" w:sz="8" w:space="0" w:color="auto"/>
              <w:left w:val="single" w:sz="8" w:space="0" w:color="auto"/>
              <w:bottom w:val="single" w:sz="8" w:space="0" w:color="auto"/>
              <w:right w:val="single" w:sz="8" w:space="0" w:color="auto"/>
            </w:tcBorders>
            <w:vAlign w:val="center"/>
          </w:tcPr>
          <w:p w14:paraId="78B2CE4E"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do código de barras do prod.</w:t>
            </w:r>
          </w:p>
        </w:tc>
        <w:tc>
          <w:tcPr>
            <w:tcW w:w="1668" w:type="dxa"/>
            <w:tcBorders>
              <w:top w:val="single" w:sz="8" w:space="0" w:color="auto"/>
              <w:left w:val="single" w:sz="8" w:space="0" w:color="auto"/>
              <w:bottom w:val="single" w:sz="8" w:space="0" w:color="auto"/>
              <w:right w:val="single" w:sz="8" w:space="0" w:color="auto"/>
            </w:tcBorders>
            <w:vAlign w:val="center"/>
          </w:tcPr>
          <w:p w14:paraId="7EA1863C" w14:textId="77777777" w:rsidR="00FF4DDF" w:rsidRDefault="00FF4DDF" w:rsidP="00A72628">
            <w:pPr>
              <w:jc w:val="center"/>
            </w:pPr>
            <w:r>
              <w:t>Varchar</w:t>
            </w:r>
          </w:p>
        </w:tc>
        <w:tc>
          <w:tcPr>
            <w:tcW w:w="1674" w:type="dxa"/>
            <w:tcBorders>
              <w:top w:val="single" w:sz="8" w:space="0" w:color="auto"/>
              <w:left w:val="single" w:sz="8" w:space="0" w:color="auto"/>
              <w:bottom w:val="single" w:sz="8" w:space="0" w:color="auto"/>
              <w:right w:val="single" w:sz="8" w:space="0" w:color="auto"/>
            </w:tcBorders>
            <w:vAlign w:val="center"/>
          </w:tcPr>
          <w:p w14:paraId="15A7AE66" w14:textId="77777777" w:rsidR="00FF4DDF" w:rsidRDefault="00FF4DDF" w:rsidP="00A72628">
            <w:pPr>
              <w:jc w:val="center"/>
            </w:pPr>
            <w:r>
              <w:t>500</w:t>
            </w:r>
          </w:p>
        </w:tc>
        <w:tc>
          <w:tcPr>
            <w:tcW w:w="1678" w:type="dxa"/>
            <w:tcBorders>
              <w:top w:val="single" w:sz="8" w:space="0" w:color="auto"/>
              <w:left w:val="single" w:sz="8" w:space="0" w:color="auto"/>
              <w:bottom w:val="single" w:sz="8" w:space="0" w:color="auto"/>
              <w:right w:val="single" w:sz="8" w:space="0" w:color="auto"/>
            </w:tcBorders>
            <w:vAlign w:val="center"/>
          </w:tcPr>
          <w:p w14:paraId="5CDA499B"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84A56E1"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CA407FA" w14:textId="77777777" w:rsidR="00FF4DDF" w:rsidRPr="00F64628" w:rsidRDefault="00FF4DDF" w:rsidP="00A72628">
            <w:pPr>
              <w:jc w:val="center"/>
              <w:rPr>
                <w:b/>
                <w:color w:val="FFFFFF" w:themeColor="background1"/>
              </w:rPr>
            </w:pPr>
            <w:r>
              <w:rPr>
                <w:b/>
                <w:color w:val="FFFFFF" w:themeColor="background1"/>
              </w:rPr>
              <w:t>ID</w:t>
            </w:r>
          </w:p>
        </w:tc>
        <w:tc>
          <w:tcPr>
            <w:tcW w:w="1681" w:type="dxa"/>
            <w:tcBorders>
              <w:top w:val="single" w:sz="8" w:space="0" w:color="auto"/>
              <w:left w:val="single" w:sz="8" w:space="0" w:color="auto"/>
              <w:bottom w:val="single" w:sz="8" w:space="0" w:color="auto"/>
              <w:right w:val="single" w:sz="8" w:space="0" w:color="auto"/>
            </w:tcBorders>
            <w:vAlign w:val="center"/>
          </w:tcPr>
          <w:p w14:paraId="1BD2F6B6" w14:textId="77777777" w:rsidR="00FF4DDF" w:rsidRPr="0082080B" w:rsidRDefault="00FF4DDF" w:rsidP="00A72628">
            <w:pPr>
              <w:jc w:val="center"/>
              <w:rPr>
                <w:lang w:val="en-US"/>
              </w:rPr>
            </w:pPr>
            <w:r w:rsidRPr="0082080B">
              <w:rPr>
                <w:lang w:val="en-US"/>
              </w:rPr>
              <w:t xml:space="preserve">Foreign key </w:t>
            </w:r>
            <w:proofErr w:type="gramStart"/>
            <w:r w:rsidRPr="0082080B">
              <w:rPr>
                <w:lang w:val="en-US"/>
              </w:rPr>
              <w:t>do</w:t>
            </w:r>
            <w:proofErr w:type="gramEnd"/>
            <w:r w:rsidRPr="0082080B">
              <w:rPr>
                <w:lang w:val="en-US"/>
              </w:rPr>
              <w:t xml:space="preserve"> ID d</w:t>
            </w:r>
            <w:r>
              <w:rPr>
                <w:lang w:val="en-US"/>
              </w:rPr>
              <w:t xml:space="preserve">o </w:t>
            </w:r>
            <w:proofErr w:type="spellStart"/>
            <w:r>
              <w:rPr>
                <w:lang w:val="en-US"/>
              </w:rPr>
              <w:t>produto</w:t>
            </w:r>
            <w:proofErr w:type="spellEnd"/>
          </w:p>
        </w:tc>
        <w:tc>
          <w:tcPr>
            <w:tcW w:w="1668" w:type="dxa"/>
            <w:tcBorders>
              <w:top w:val="single" w:sz="8" w:space="0" w:color="auto"/>
              <w:left w:val="single" w:sz="8" w:space="0" w:color="auto"/>
              <w:bottom w:val="single" w:sz="8" w:space="0" w:color="auto"/>
              <w:right w:val="single" w:sz="8" w:space="0" w:color="auto"/>
            </w:tcBorders>
            <w:vAlign w:val="center"/>
          </w:tcPr>
          <w:p w14:paraId="074F6562" w14:textId="77777777" w:rsidR="00FF4DDF" w:rsidRDefault="00FF4DDF" w:rsidP="00A72628">
            <w:pPr>
              <w:jc w:val="center"/>
            </w:pPr>
            <w:proofErr w:type="spellStart"/>
            <w:r>
              <w:t>Int</w:t>
            </w:r>
            <w:proofErr w:type="spellEnd"/>
            <w:r>
              <w:t xml:space="preserve"> </w:t>
            </w:r>
          </w:p>
        </w:tc>
        <w:tc>
          <w:tcPr>
            <w:tcW w:w="1674" w:type="dxa"/>
            <w:tcBorders>
              <w:top w:val="single" w:sz="8" w:space="0" w:color="auto"/>
              <w:left w:val="single" w:sz="8" w:space="0" w:color="auto"/>
              <w:bottom w:val="single" w:sz="8" w:space="0" w:color="auto"/>
              <w:right w:val="single" w:sz="8" w:space="0" w:color="auto"/>
            </w:tcBorders>
            <w:vAlign w:val="center"/>
          </w:tcPr>
          <w:p w14:paraId="0BF11C19" w14:textId="77777777" w:rsidR="00FF4DDF" w:rsidRDefault="00FF4DDF" w:rsidP="00A72628">
            <w:pPr>
              <w:jc w:val="center"/>
            </w:pPr>
            <w:r>
              <w:t>11</w:t>
            </w:r>
          </w:p>
        </w:tc>
        <w:tc>
          <w:tcPr>
            <w:tcW w:w="1678" w:type="dxa"/>
            <w:tcBorders>
              <w:top w:val="single" w:sz="8" w:space="0" w:color="auto"/>
              <w:left w:val="single" w:sz="8" w:space="0" w:color="auto"/>
              <w:bottom w:val="single" w:sz="8" w:space="0" w:color="auto"/>
              <w:right w:val="single" w:sz="8" w:space="0" w:color="auto"/>
            </w:tcBorders>
            <w:vAlign w:val="center"/>
          </w:tcPr>
          <w:p w14:paraId="3BCFA71A"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6F61515E"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6F3C5B0" w14:textId="77777777" w:rsidR="00FF4DDF" w:rsidRPr="00F64628" w:rsidRDefault="00FF4DDF" w:rsidP="00A72628">
            <w:pPr>
              <w:jc w:val="center"/>
              <w:rPr>
                <w:b/>
                <w:color w:val="FFFFFF" w:themeColor="background1"/>
              </w:rPr>
            </w:pPr>
            <w:proofErr w:type="spellStart"/>
            <w:r>
              <w:rPr>
                <w:b/>
                <w:color w:val="FFFFFF" w:themeColor="background1"/>
              </w:rPr>
              <w:t>CodeCupom</w:t>
            </w:r>
            <w:proofErr w:type="spellEnd"/>
          </w:p>
        </w:tc>
        <w:tc>
          <w:tcPr>
            <w:tcW w:w="1681" w:type="dxa"/>
            <w:tcBorders>
              <w:top w:val="single" w:sz="8" w:space="0" w:color="auto"/>
              <w:left w:val="single" w:sz="8" w:space="0" w:color="auto"/>
              <w:bottom w:val="single" w:sz="8" w:space="0" w:color="auto"/>
              <w:right w:val="single" w:sz="8" w:space="0" w:color="auto"/>
            </w:tcBorders>
            <w:vAlign w:val="center"/>
          </w:tcPr>
          <w:p w14:paraId="10F3C383"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do código de cupom da tabela de venda</w:t>
            </w:r>
          </w:p>
        </w:tc>
        <w:tc>
          <w:tcPr>
            <w:tcW w:w="1668" w:type="dxa"/>
            <w:tcBorders>
              <w:top w:val="single" w:sz="8" w:space="0" w:color="auto"/>
              <w:left w:val="single" w:sz="8" w:space="0" w:color="auto"/>
              <w:bottom w:val="single" w:sz="8" w:space="0" w:color="auto"/>
              <w:right w:val="single" w:sz="8" w:space="0" w:color="auto"/>
            </w:tcBorders>
            <w:vAlign w:val="center"/>
          </w:tcPr>
          <w:p w14:paraId="72A03282" w14:textId="77777777" w:rsidR="00FF4DDF" w:rsidRDefault="00FF4DDF" w:rsidP="00A72628">
            <w:pPr>
              <w:jc w:val="center"/>
            </w:pPr>
            <w:r>
              <w:t>Varchar</w:t>
            </w:r>
          </w:p>
        </w:tc>
        <w:tc>
          <w:tcPr>
            <w:tcW w:w="1674" w:type="dxa"/>
            <w:tcBorders>
              <w:top w:val="single" w:sz="8" w:space="0" w:color="auto"/>
              <w:left w:val="single" w:sz="8" w:space="0" w:color="auto"/>
              <w:bottom w:val="single" w:sz="8" w:space="0" w:color="auto"/>
              <w:right w:val="single" w:sz="8" w:space="0" w:color="auto"/>
            </w:tcBorders>
            <w:vAlign w:val="center"/>
          </w:tcPr>
          <w:p w14:paraId="06BE8EBB" w14:textId="77777777" w:rsidR="00FF4DDF" w:rsidRDefault="00FF4DDF" w:rsidP="00A72628">
            <w:pPr>
              <w:jc w:val="center"/>
            </w:pPr>
            <w:r>
              <w:t>50</w:t>
            </w:r>
          </w:p>
        </w:tc>
        <w:tc>
          <w:tcPr>
            <w:tcW w:w="1678" w:type="dxa"/>
            <w:tcBorders>
              <w:top w:val="single" w:sz="8" w:space="0" w:color="auto"/>
              <w:left w:val="single" w:sz="8" w:space="0" w:color="auto"/>
              <w:bottom w:val="single" w:sz="8" w:space="0" w:color="auto"/>
              <w:right w:val="single" w:sz="8" w:space="0" w:color="auto"/>
            </w:tcBorders>
            <w:vAlign w:val="center"/>
          </w:tcPr>
          <w:p w14:paraId="577645D1"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0D70793C"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037B7950" w14:textId="77777777" w:rsidR="00FF4DDF" w:rsidRPr="00F64628" w:rsidRDefault="00FF4DDF" w:rsidP="00A72628">
            <w:pPr>
              <w:jc w:val="center"/>
              <w:rPr>
                <w:b/>
                <w:color w:val="FFFFFF" w:themeColor="background1"/>
              </w:rPr>
            </w:pPr>
            <w:r>
              <w:rPr>
                <w:b/>
                <w:color w:val="FFFFFF" w:themeColor="background1"/>
              </w:rPr>
              <w:t>Valor</w:t>
            </w:r>
          </w:p>
        </w:tc>
        <w:tc>
          <w:tcPr>
            <w:tcW w:w="1681" w:type="dxa"/>
            <w:tcBorders>
              <w:top w:val="single" w:sz="8" w:space="0" w:color="auto"/>
              <w:left w:val="single" w:sz="8" w:space="0" w:color="auto"/>
              <w:bottom w:val="single" w:sz="8" w:space="0" w:color="auto"/>
              <w:right w:val="single" w:sz="8" w:space="0" w:color="auto"/>
            </w:tcBorders>
            <w:vAlign w:val="center"/>
          </w:tcPr>
          <w:p w14:paraId="32E9B6C6" w14:textId="77777777" w:rsidR="00FF4DDF" w:rsidRDefault="00FF4DDF" w:rsidP="00A72628">
            <w:pPr>
              <w:jc w:val="center"/>
            </w:pPr>
            <w:r>
              <w:t>Valor do produto vendido</w:t>
            </w:r>
          </w:p>
        </w:tc>
        <w:tc>
          <w:tcPr>
            <w:tcW w:w="1668" w:type="dxa"/>
            <w:tcBorders>
              <w:top w:val="single" w:sz="8" w:space="0" w:color="auto"/>
              <w:left w:val="single" w:sz="8" w:space="0" w:color="auto"/>
              <w:bottom w:val="single" w:sz="8" w:space="0" w:color="auto"/>
              <w:right w:val="single" w:sz="8" w:space="0" w:color="auto"/>
            </w:tcBorders>
            <w:vAlign w:val="center"/>
          </w:tcPr>
          <w:p w14:paraId="4B15930F" w14:textId="77777777" w:rsidR="00FF4DDF" w:rsidRDefault="00FF4DDF" w:rsidP="00A72628">
            <w:pPr>
              <w:jc w:val="center"/>
            </w:pPr>
            <w:proofErr w:type="spellStart"/>
            <w:r>
              <w:t>float</w:t>
            </w:r>
            <w:proofErr w:type="spellEnd"/>
          </w:p>
        </w:tc>
        <w:tc>
          <w:tcPr>
            <w:tcW w:w="1674" w:type="dxa"/>
            <w:tcBorders>
              <w:top w:val="single" w:sz="8" w:space="0" w:color="auto"/>
              <w:left w:val="single" w:sz="8" w:space="0" w:color="auto"/>
              <w:bottom w:val="single" w:sz="8" w:space="0" w:color="auto"/>
              <w:right w:val="single" w:sz="8" w:space="0" w:color="auto"/>
            </w:tcBorders>
            <w:vAlign w:val="center"/>
          </w:tcPr>
          <w:p w14:paraId="15B78B15" w14:textId="77777777" w:rsidR="00FF4DDF" w:rsidRDefault="00FF4DDF" w:rsidP="00A72628">
            <w:pPr>
              <w:jc w:val="center"/>
            </w:pPr>
            <w:r>
              <w:t>-</w:t>
            </w:r>
          </w:p>
        </w:tc>
        <w:tc>
          <w:tcPr>
            <w:tcW w:w="1678" w:type="dxa"/>
            <w:tcBorders>
              <w:top w:val="single" w:sz="8" w:space="0" w:color="auto"/>
              <w:left w:val="single" w:sz="8" w:space="0" w:color="auto"/>
              <w:bottom w:val="single" w:sz="8" w:space="0" w:color="auto"/>
              <w:right w:val="single" w:sz="8" w:space="0" w:color="auto"/>
            </w:tcBorders>
            <w:vAlign w:val="center"/>
          </w:tcPr>
          <w:p w14:paraId="3D5F55EF" w14:textId="77777777" w:rsidR="00FF4DDF" w:rsidRDefault="00FF4DDF" w:rsidP="00A72628">
            <w:pPr>
              <w:jc w:val="center"/>
            </w:pPr>
            <w:proofErr w:type="spellStart"/>
            <w:r>
              <w:t>Not</w:t>
            </w:r>
            <w:proofErr w:type="spellEnd"/>
            <w:r>
              <w:t xml:space="preserve"> </w:t>
            </w:r>
            <w:proofErr w:type="spellStart"/>
            <w:r>
              <w:t>null</w:t>
            </w:r>
            <w:proofErr w:type="spellEnd"/>
          </w:p>
        </w:tc>
      </w:tr>
    </w:tbl>
    <w:p w14:paraId="2EE7AA3F" w14:textId="77777777" w:rsidR="00FF4DDF" w:rsidRDefault="00FF4DDF" w:rsidP="00FF4DDF"/>
    <w:tbl>
      <w:tblPr>
        <w:tblStyle w:val="Tabelacomgrade"/>
        <w:tblW w:w="0" w:type="auto"/>
        <w:jc w:val="center"/>
        <w:tblLook w:val="04A0" w:firstRow="1" w:lastRow="0" w:firstColumn="1" w:lastColumn="0" w:noHBand="0" w:noVBand="1"/>
      </w:tblPr>
      <w:tblGrid>
        <w:gridCol w:w="1382"/>
        <w:gridCol w:w="427"/>
        <w:gridCol w:w="1699"/>
        <w:gridCol w:w="1699"/>
        <w:gridCol w:w="1699"/>
        <w:gridCol w:w="1699"/>
      </w:tblGrid>
      <w:tr w:rsidR="00FF4DDF" w14:paraId="3D18C5B7" w14:textId="77777777" w:rsidTr="00A72628">
        <w:trPr>
          <w:jc w:val="center"/>
        </w:trPr>
        <w:tc>
          <w:tcPr>
            <w:tcW w:w="1271" w:type="dxa"/>
            <w:shd w:val="clear" w:color="auto" w:fill="4BACC6" w:themeFill="accent5"/>
            <w:vAlign w:val="center"/>
          </w:tcPr>
          <w:p w14:paraId="087AF640" w14:textId="77777777" w:rsidR="00FF4DDF" w:rsidRPr="00F64628" w:rsidRDefault="00FF4DDF" w:rsidP="00A72628">
            <w:pPr>
              <w:jc w:val="center"/>
              <w:rPr>
                <w:b/>
                <w:color w:val="FFFFFF" w:themeColor="background1"/>
              </w:rPr>
            </w:pPr>
            <w:r w:rsidRPr="00F64628">
              <w:rPr>
                <w:b/>
                <w:color w:val="FFFFFF" w:themeColor="background1"/>
              </w:rPr>
              <w:t>Tabela</w:t>
            </w:r>
          </w:p>
        </w:tc>
        <w:tc>
          <w:tcPr>
            <w:tcW w:w="7223" w:type="dxa"/>
            <w:gridSpan w:val="5"/>
            <w:vAlign w:val="center"/>
          </w:tcPr>
          <w:p w14:paraId="7045B40A" w14:textId="77777777" w:rsidR="00FF4DDF" w:rsidRDefault="00FF4DDF" w:rsidP="00A72628">
            <w:pPr>
              <w:jc w:val="center"/>
            </w:pPr>
            <w:r>
              <w:t>Venda</w:t>
            </w:r>
          </w:p>
        </w:tc>
      </w:tr>
      <w:tr w:rsidR="00FF4DDF" w14:paraId="0B7B5729" w14:textId="77777777" w:rsidTr="00A72628">
        <w:trPr>
          <w:jc w:val="center"/>
        </w:trPr>
        <w:tc>
          <w:tcPr>
            <w:tcW w:w="1271" w:type="dxa"/>
            <w:shd w:val="clear" w:color="auto" w:fill="4BACC6" w:themeFill="accent5"/>
            <w:vAlign w:val="center"/>
          </w:tcPr>
          <w:p w14:paraId="7A65CE7A"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223" w:type="dxa"/>
            <w:gridSpan w:val="5"/>
            <w:vAlign w:val="center"/>
          </w:tcPr>
          <w:p w14:paraId="2EAF05B9" w14:textId="77777777" w:rsidR="00FF4DDF" w:rsidRDefault="00FF4DDF" w:rsidP="00A72628">
            <w:pPr>
              <w:jc w:val="center"/>
            </w:pPr>
            <w:r>
              <w:t>Armazena as informações das vendas</w:t>
            </w:r>
          </w:p>
        </w:tc>
      </w:tr>
      <w:tr w:rsidR="00FF4DDF" w:rsidRPr="00DE2F9F" w14:paraId="445DACF5" w14:textId="77777777" w:rsidTr="00A72628">
        <w:trPr>
          <w:jc w:val="center"/>
        </w:trPr>
        <w:tc>
          <w:tcPr>
            <w:tcW w:w="1271" w:type="dxa"/>
            <w:shd w:val="clear" w:color="auto" w:fill="4BACC6" w:themeFill="accent5"/>
            <w:vAlign w:val="center"/>
          </w:tcPr>
          <w:p w14:paraId="15CB8847"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223" w:type="dxa"/>
            <w:gridSpan w:val="5"/>
            <w:vAlign w:val="center"/>
          </w:tcPr>
          <w:p w14:paraId="3C37D11A" w14:textId="77777777" w:rsidR="00FF4DDF" w:rsidRPr="00DE2F9F" w:rsidRDefault="00FF4DDF" w:rsidP="00A72628">
            <w:pPr>
              <w:jc w:val="center"/>
            </w:pPr>
            <w:r w:rsidRPr="00DE2F9F">
              <w:t xml:space="preserve">Possui três </w:t>
            </w:r>
            <w:proofErr w:type="spellStart"/>
            <w:r w:rsidRPr="00DE2F9F">
              <w:t>foreign</w:t>
            </w:r>
            <w:proofErr w:type="spellEnd"/>
            <w:r w:rsidRPr="00DE2F9F">
              <w:t xml:space="preserve"> Keys que</w:t>
            </w:r>
            <w:r>
              <w:t xml:space="preserve"> referenciam a tabela Mercado</w:t>
            </w:r>
          </w:p>
        </w:tc>
      </w:tr>
      <w:tr w:rsidR="00FF4DDF" w:rsidRPr="00F64628" w14:paraId="03837036" w14:textId="77777777" w:rsidTr="00FF4DDF">
        <w:trPr>
          <w:jc w:val="center"/>
        </w:trPr>
        <w:tc>
          <w:tcPr>
            <w:tcW w:w="8494" w:type="dxa"/>
            <w:gridSpan w:val="6"/>
            <w:tcBorders>
              <w:bottom w:val="single" w:sz="4" w:space="0" w:color="auto"/>
            </w:tcBorders>
            <w:shd w:val="clear" w:color="auto" w:fill="92D050"/>
            <w:vAlign w:val="center"/>
          </w:tcPr>
          <w:p w14:paraId="58C11D07" w14:textId="77777777" w:rsidR="00FF4DDF" w:rsidRPr="00F64628" w:rsidRDefault="00FF4DDF" w:rsidP="00A72628">
            <w:pPr>
              <w:jc w:val="center"/>
              <w:rPr>
                <w:b/>
              </w:rPr>
            </w:pPr>
            <w:r w:rsidRPr="00F64628">
              <w:rPr>
                <w:b/>
              </w:rPr>
              <w:t>Campos</w:t>
            </w:r>
          </w:p>
        </w:tc>
      </w:tr>
      <w:tr w:rsidR="00FF4DDF" w:rsidRPr="00F64628" w14:paraId="0DF6CA98" w14:textId="77777777" w:rsidTr="00A72628">
        <w:trPr>
          <w:trHeight w:val="856"/>
          <w:jc w:val="center"/>
        </w:trPr>
        <w:tc>
          <w:tcPr>
            <w:tcW w:w="1698"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47472D9"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266E79D"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0D06ABF"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769BECC3"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56D6EAB3"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1C523514" w14:textId="77777777" w:rsidTr="00A72628">
        <w:trPr>
          <w:trHeight w:val="454"/>
          <w:jc w:val="center"/>
        </w:trPr>
        <w:tc>
          <w:tcPr>
            <w:tcW w:w="1698"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4FC6DC78" w14:textId="77777777" w:rsidR="00FF4DDF" w:rsidRPr="00F64628" w:rsidRDefault="00FF4DDF" w:rsidP="00A72628">
            <w:pPr>
              <w:jc w:val="center"/>
              <w:rPr>
                <w:b/>
                <w:color w:val="FFFFFF" w:themeColor="background1"/>
              </w:rPr>
            </w:pPr>
            <w:proofErr w:type="spellStart"/>
            <w:r>
              <w:rPr>
                <w:b/>
                <w:color w:val="FFFFFF" w:themeColor="background1"/>
              </w:rPr>
              <w:t>CodeCupom</w:t>
            </w:r>
            <w:proofErr w:type="spellEnd"/>
          </w:p>
        </w:tc>
        <w:tc>
          <w:tcPr>
            <w:tcW w:w="1699" w:type="dxa"/>
            <w:tcBorders>
              <w:top w:val="single" w:sz="4" w:space="0" w:color="auto"/>
              <w:left w:val="single" w:sz="8" w:space="0" w:color="auto"/>
              <w:bottom w:val="single" w:sz="8" w:space="0" w:color="auto"/>
              <w:right w:val="single" w:sz="8" w:space="0" w:color="auto"/>
            </w:tcBorders>
            <w:vAlign w:val="center"/>
          </w:tcPr>
          <w:p w14:paraId="1B04CABA" w14:textId="77777777" w:rsidR="00FF4DDF" w:rsidRDefault="00FF4DDF" w:rsidP="00A72628">
            <w:pPr>
              <w:jc w:val="center"/>
            </w:pPr>
            <w:r>
              <w:t>Armazena o código de um cupom</w:t>
            </w:r>
          </w:p>
        </w:tc>
        <w:tc>
          <w:tcPr>
            <w:tcW w:w="1699" w:type="dxa"/>
            <w:tcBorders>
              <w:top w:val="single" w:sz="4" w:space="0" w:color="auto"/>
              <w:left w:val="single" w:sz="8" w:space="0" w:color="auto"/>
              <w:bottom w:val="single" w:sz="8" w:space="0" w:color="auto"/>
              <w:right w:val="single" w:sz="8" w:space="0" w:color="auto"/>
            </w:tcBorders>
            <w:vAlign w:val="center"/>
          </w:tcPr>
          <w:p w14:paraId="21E200F6" w14:textId="77777777" w:rsidR="00FF4DDF" w:rsidRDefault="00FF4DDF" w:rsidP="00A72628">
            <w:pPr>
              <w:jc w:val="center"/>
            </w:pPr>
            <w:r>
              <w:t>Varchar</w:t>
            </w:r>
          </w:p>
        </w:tc>
        <w:tc>
          <w:tcPr>
            <w:tcW w:w="1699" w:type="dxa"/>
            <w:tcBorders>
              <w:top w:val="single" w:sz="4" w:space="0" w:color="auto"/>
              <w:left w:val="single" w:sz="8" w:space="0" w:color="auto"/>
              <w:bottom w:val="single" w:sz="8" w:space="0" w:color="auto"/>
              <w:right w:val="single" w:sz="8" w:space="0" w:color="auto"/>
            </w:tcBorders>
            <w:vAlign w:val="center"/>
          </w:tcPr>
          <w:p w14:paraId="764BAA77" w14:textId="77777777" w:rsidR="00FF4DDF" w:rsidRDefault="00FF4DDF" w:rsidP="00A72628">
            <w:pPr>
              <w:jc w:val="center"/>
            </w:pPr>
            <w:r>
              <w:t>200</w:t>
            </w:r>
          </w:p>
        </w:tc>
        <w:tc>
          <w:tcPr>
            <w:tcW w:w="1699" w:type="dxa"/>
            <w:tcBorders>
              <w:top w:val="single" w:sz="4" w:space="0" w:color="auto"/>
              <w:left w:val="single" w:sz="8" w:space="0" w:color="auto"/>
              <w:bottom w:val="single" w:sz="8" w:space="0" w:color="auto"/>
              <w:right w:val="single" w:sz="8" w:space="0" w:color="auto"/>
            </w:tcBorders>
            <w:vAlign w:val="center"/>
          </w:tcPr>
          <w:p w14:paraId="4FD793E9"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FF4DDF" w14:paraId="24FA1B47"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18CAF52B" w14:textId="77777777" w:rsidR="00FF4DDF" w:rsidRPr="00F64628" w:rsidRDefault="00FF4DDF" w:rsidP="00A72628">
            <w:pPr>
              <w:jc w:val="center"/>
              <w:rPr>
                <w:b/>
                <w:color w:val="FFFFFF" w:themeColor="background1"/>
              </w:rPr>
            </w:pPr>
            <w:proofErr w:type="spellStart"/>
            <w:r>
              <w:rPr>
                <w:b/>
                <w:color w:val="FFFFFF" w:themeColor="background1"/>
              </w:rPr>
              <w:t>DataVenda</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3D2C2F3D" w14:textId="77777777" w:rsidR="00FF4DDF" w:rsidRDefault="00FF4DDF" w:rsidP="00A72628">
            <w:pPr>
              <w:jc w:val="center"/>
            </w:pPr>
            <w:r>
              <w:t>Data da venda</w:t>
            </w:r>
          </w:p>
        </w:tc>
        <w:tc>
          <w:tcPr>
            <w:tcW w:w="1699" w:type="dxa"/>
            <w:tcBorders>
              <w:top w:val="single" w:sz="8" w:space="0" w:color="auto"/>
              <w:left w:val="single" w:sz="8" w:space="0" w:color="auto"/>
              <w:bottom w:val="single" w:sz="8" w:space="0" w:color="auto"/>
              <w:right w:val="single" w:sz="8" w:space="0" w:color="auto"/>
            </w:tcBorders>
            <w:vAlign w:val="center"/>
          </w:tcPr>
          <w:p w14:paraId="631D0EF9"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6CD46229" w14:textId="77777777" w:rsidR="00FF4DDF" w:rsidRDefault="00FF4DDF" w:rsidP="00A72628">
            <w:pPr>
              <w:jc w:val="center"/>
            </w:pPr>
            <w:r>
              <w:t>100</w:t>
            </w:r>
          </w:p>
        </w:tc>
        <w:tc>
          <w:tcPr>
            <w:tcW w:w="1699" w:type="dxa"/>
            <w:tcBorders>
              <w:top w:val="single" w:sz="8" w:space="0" w:color="auto"/>
              <w:left w:val="single" w:sz="8" w:space="0" w:color="auto"/>
              <w:bottom w:val="single" w:sz="8" w:space="0" w:color="auto"/>
              <w:right w:val="single" w:sz="8" w:space="0" w:color="auto"/>
            </w:tcBorders>
            <w:vAlign w:val="center"/>
          </w:tcPr>
          <w:p w14:paraId="2AC6BAD4"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7E629125"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9F5387A" w14:textId="77777777" w:rsidR="00FF4DDF" w:rsidRPr="00F64628" w:rsidRDefault="00FF4DDF" w:rsidP="00A72628">
            <w:pPr>
              <w:jc w:val="center"/>
              <w:rPr>
                <w:b/>
                <w:color w:val="FFFFFF" w:themeColor="background1"/>
              </w:rPr>
            </w:pPr>
            <w:proofErr w:type="spellStart"/>
            <w:r>
              <w:rPr>
                <w:b/>
                <w:color w:val="FFFFFF" w:themeColor="background1"/>
              </w:rPr>
              <w:t>CpfCliente</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3F847750" w14:textId="77777777" w:rsidR="00FF4DDF" w:rsidRDefault="00FF4DDF" w:rsidP="00A72628">
            <w:pPr>
              <w:jc w:val="center"/>
            </w:pPr>
            <w:r>
              <w:t>CPF do cliente</w:t>
            </w:r>
          </w:p>
        </w:tc>
        <w:tc>
          <w:tcPr>
            <w:tcW w:w="1699" w:type="dxa"/>
            <w:tcBorders>
              <w:top w:val="single" w:sz="8" w:space="0" w:color="auto"/>
              <w:left w:val="single" w:sz="8" w:space="0" w:color="auto"/>
              <w:bottom w:val="single" w:sz="8" w:space="0" w:color="auto"/>
              <w:right w:val="single" w:sz="8" w:space="0" w:color="auto"/>
            </w:tcBorders>
            <w:vAlign w:val="center"/>
          </w:tcPr>
          <w:p w14:paraId="57E20D7B"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162C0439" w14:textId="77777777" w:rsidR="00FF4DDF" w:rsidRDefault="00FF4DDF" w:rsidP="00A72628">
            <w:pPr>
              <w:jc w:val="center"/>
            </w:pPr>
            <w:r>
              <w:t>20</w:t>
            </w:r>
          </w:p>
        </w:tc>
        <w:tc>
          <w:tcPr>
            <w:tcW w:w="1699" w:type="dxa"/>
            <w:tcBorders>
              <w:top w:val="single" w:sz="8" w:space="0" w:color="auto"/>
              <w:left w:val="single" w:sz="8" w:space="0" w:color="auto"/>
              <w:bottom w:val="single" w:sz="8" w:space="0" w:color="auto"/>
              <w:right w:val="single" w:sz="8" w:space="0" w:color="auto"/>
            </w:tcBorders>
            <w:vAlign w:val="center"/>
          </w:tcPr>
          <w:p w14:paraId="31AABEB2"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FA9FA5E"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6673A85" w14:textId="77777777" w:rsidR="00FF4DDF" w:rsidRPr="00F64628" w:rsidRDefault="00FF4DDF" w:rsidP="00A72628">
            <w:pPr>
              <w:jc w:val="center"/>
              <w:rPr>
                <w:b/>
                <w:color w:val="FFFFFF" w:themeColor="background1"/>
              </w:rPr>
            </w:pPr>
            <w:r>
              <w:rPr>
                <w:b/>
                <w:color w:val="FFFFFF" w:themeColor="background1"/>
              </w:rPr>
              <w:t>IM</w:t>
            </w:r>
          </w:p>
        </w:tc>
        <w:tc>
          <w:tcPr>
            <w:tcW w:w="1699" w:type="dxa"/>
            <w:tcBorders>
              <w:top w:val="single" w:sz="8" w:space="0" w:color="auto"/>
              <w:left w:val="single" w:sz="8" w:space="0" w:color="auto"/>
              <w:bottom w:val="single" w:sz="8" w:space="0" w:color="auto"/>
              <w:right w:val="single" w:sz="8" w:space="0" w:color="auto"/>
            </w:tcBorders>
            <w:vAlign w:val="center"/>
          </w:tcPr>
          <w:p w14:paraId="613CC061"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da inscrição municipal do mercado</w:t>
            </w:r>
          </w:p>
        </w:tc>
        <w:tc>
          <w:tcPr>
            <w:tcW w:w="1699" w:type="dxa"/>
            <w:tcBorders>
              <w:top w:val="single" w:sz="8" w:space="0" w:color="auto"/>
              <w:left w:val="single" w:sz="8" w:space="0" w:color="auto"/>
              <w:bottom w:val="single" w:sz="8" w:space="0" w:color="auto"/>
              <w:right w:val="single" w:sz="8" w:space="0" w:color="auto"/>
            </w:tcBorders>
            <w:vAlign w:val="center"/>
          </w:tcPr>
          <w:p w14:paraId="72AD2EB0"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78E513E4" w14:textId="77777777" w:rsidR="00FF4DDF" w:rsidRDefault="00FF4DDF" w:rsidP="00A72628">
            <w:pPr>
              <w:jc w:val="center"/>
            </w:pPr>
            <w:r>
              <w:t>50</w:t>
            </w:r>
          </w:p>
        </w:tc>
        <w:tc>
          <w:tcPr>
            <w:tcW w:w="1699" w:type="dxa"/>
            <w:tcBorders>
              <w:top w:val="single" w:sz="8" w:space="0" w:color="auto"/>
              <w:left w:val="single" w:sz="8" w:space="0" w:color="auto"/>
              <w:bottom w:val="single" w:sz="8" w:space="0" w:color="auto"/>
              <w:right w:val="single" w:sz="8" w:space="0" w:color="auto"/>
            </w:tcBorders>
            <w:vAlign w:val="center"/>
          </w:tcPr>
          <w:p w14:paraId="0738F8B5"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3A919035"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6F6ADFC" w14:textId="77777777" w:rsidR="00FF4DDF" w:rsidRPr="00F64628" w:rsidRDefault="00FF4DDF" w:rsidP="00A72628">
            <w:pPr>
              <w:jc w:val="center"/>
              <w:rPr>
                <w:b/>
                <w:color w:val="FFFFFF" w:themeColor="background1"/>
              </w:rPr>
            </w:pPr>
            <w:r>
              <w:rPr>
                <w:b/>
                <w:color w:val="FFFFFF" w:themeColor="background1"/>
              </w:rPr>
              <w:t>CNPJ</w:t>
            </w:r>
          </w:p>
        </w:tc>
        <w:tc>
          <w:tcPr>
            <w:tcW w:w="1699" w:type="dxa"/>
            <w:tcBorders>
              <w:top w:val="single" w:sz="8" w:space="0" w:color="auto"/>
              <w:left w:val="single" w:sz="8" w:space="0" w:color="auto"/>
              <w:bottom w:val="single" w:sz="8" w:space="0" w:color="auto"/>
              <w:right w:val="single" w:sz="8" w:space="0" w:color="auto"/>
            </w:tcBorders>
            <w:vAlign w:val="center"/>
          </w:tcPr>
          <w:p w14:paraId="607D5B1C" w14:textId="77777777" w:rsidR="00FF4DDF" w:rsidRPr="00DE2F9F" w:rsidRDefault="00FF4DDF" w:rsidP="00A72628">
            <w:pPr>
              <w:jc w:val="center"/>
              <w:rPr>
                <w:lang w:val="en-US"/>
              </w:rPr>
            </w:pPr>
            <w:r w:rsidRPr="00DE2F9F">
              <w:rPr>
                <w:lang w:val="en-US"/>
              </w:rPr>
              <w:t xml:space="preserve">Foreign key </w:t>
            </w:r>
            <w:proofErr w:type="gramStart"/>
            <w:r w:rsidRPr="00DE2F9F">
              <w:rPr>
                <w:lang w:val="en-US"/>
              </w:rPr>
              <w:t>do</w:t>
            </w:r>
            <w:proofErr w:type="gramEnd"/>
            <w:r w:rsidRPr="00DE2F9F">
              <w:rPr>
                <w:lang w:val="en-US"/>
              </w:rPr>
              <w:t xml:space="preserve"> </w:t>
            </w:r>
            <w:r>
              <w:rPr>
                <w:lang w:val="en-US"/>
              </w:rPr>
              <w:t>CNPJ</w:t>
            </w:r>
            <w:r w:rsidRPr="00DE2F9F">
              <w:rPr>
                <w:lang w:val="en-US"/>
              </w:rPr>
              <w:t xml:space="preserve"> d</w:t>
            </w:r>
            <w:r>
              <w:rPr>
                <w:lang w:val="en-US"/>
              </w:rPr>
              <w:t>o mercado</w:t>
            </w:r>
          </w:p>
        </w:tc>
        <w:tc>
          <w:tcPr>
            <w:tcW w:w="1699" w:type="dxa"/>
            <w:tcBorders>
              <w:top w:val="single" w:sz="8" w:space="0" w:color="auto"/>
              <w:left w:val="single" w:sz="8" w:space="0" w:color="auto"/>
              <w:bottom w:val="single" w:sz="8" w:space="0" w:color="auto"/>
              <w:right w:val="single" w:sz="8" w:space="0" w:color="auto"/>
            </w:tcBorders>
            <w:vAlign w:val="center"/>
          </w:tcPr>
          <w:p w14:paraId="441D34B6"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2F7C0767" w14:textId="77777777" w:rsidR="00FF4DDF" w:rsidRDefault="00FF4DDF" w:rsidP="00A72628">
            <w:pPr>
              <w:jc w:val="center"/>
            </w:pPr>
            <w:r>
              <w:t>18</w:t>
            </w:r>
          </w:p>
        </w:tc>
        <w:tc>
          <w:tcPr>
            <w:tcW w:w="1699" w:type="dxa"/>
            <w:tcBorders>
              <w:top w:val="single" w:sz="8" w:space="0" w:color="auto"/>
              <w:left w:val="single" w:sz="8" w:space="0" w:color="auto"/>
              <w:bottom w:val="single" w:sz="8" w:space="0" w:color="auto"/>
              <w:right w:val="single" w:sz="8" w:space="0" w:color="auto"/>
            </w:tcBorders>
            <w:vAlign w:val="center"/>
          </w:tcPr>
          <w:p w14:paraId="4434D9BA"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4BD0FE4D"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D5620B6" w14:textId="77777777" w:rsidR="00FF4DDF" w:rsidRPr="00F64628" w:rsidRDefault="00FF4DDF" w:rsidP="00A72628">
            <w:pPr>
              <w:jc w:val="center"/>
              <w:rPr>
                <w:b/>
                <w:color w:val="FFFFFF" w:themeColor="background1"/>
              </w:rPr>
            </w:pPr>
            <w:r>
              <w:rPr>
                <w:b/>
                <w:color w:val="FFFFFF" w:themeColor="background1"/>
              </w:rPr>
              <w:t>IE</w:t>
            </w:r>
          </w:p>
        </w:tc>
        <w:tc>
          <w:tcPr>
            <w:tcW w:w="1699" w:type="dxa"/>
            <w:tcBorders>
              <w:top w:val="single" w:sz="8" w:space="0" w:color="auto"/>
              <w:left w:val="single" w:sz="8" w:space="0" w:color="auto"/>
              <w:bottom w:val="single" w:sz="8" w:space="0" w:color="auto"/>
              <w:right w:val="single" w:sz="8" w:space="0" w:color="auto"/>
            </w:tcBorders>
            <w:vAlign w:val="center"/>
          </w:tcPr>
          <w:p w14:paraId="6C31CFB0"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da inscrição estadual do mercado</w:t>
            </w:r>
          </w:p>
        </w:tc>
        <w:tc>
          <w:tcPr>
            <w:tcW w:w="1699" w:type="dxa"/>
            <w:tcBorders>
              <w:top w:val="single" w:sz="8" w:space="0" w:color="auto"/>
              <w:left w:val="single" w:sz="8" w:space="0" w:color="auto"/>
              <w:bottom w:val="single" w:sz="8" w:space="0" w:color="auto"/>
              <w:right w:val="single" w:sz="8" w:space="0" w:color="auto"/>
            </w:tcBorders>
            <w:vAlign w:val="center"/>
          </w:tcPr>
          <w:p w14:paraId="4DF99097"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7A2CE238" w14:textId="77777777" w:rsidR="00FF4DDF" w:rsidRDefault="00FF4DDF" w:rsidP="00A72628">
            <w:pPr>
              <w:jc w:val="center"/>
            </w:pPr>
            <w:r>
              <w:t>50</w:t>
            </w:r>
          </w:p>
        </w:tc>
        <w:tc>
          <w:tcPr>
            <w:tcW w:w="1699" w:type="dxa"/>
            <w:tcBorders>
              <w:top w:val="single" w:sz="8" w:space="0" w:color="auto"/>
              <w:left w:val="single" w:sz="8" w:space="0" w:color="auto"/>
              <w:bottom w:val="single" w:sz="8" w:space="0" w:color="auto"/>
              <w:right w:val="single" w:sz="8" w:space="0" w:color="auto"/>
            </w:tcBorders>
            <w:vAlign w:val="center"/>
          </w:tcPr>
          <w:p w14:paraId="26EF77BB"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77104AE3"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BB8A0BF" w14:textId="77777777" w:rsidR="00FF4DDF" w:rsidRPr="00F64628" w:rsidRDefault="00FF4DDF" w:rsidP="00A72628">
            <w:pPr>
              <w:jc w:val="center"/>
              <w:rPr>
                <w:b/>
                <w:color w:val="FFFFFF" w:themeColor="background1"/>
              </w:rPr>
            </w:pPr>
            <w:proofErr w:type="spellStart"/>
            <w:r>
              <w:rPr>
                <w:b/>
                <w:color w:val="FFFFFF" w:themeColor="background1"/>
              </w:rPr>
              <w:t>TotalVenda</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64FB91E1" w14:textId="77777777" w:rsidR="00FF4DDF" w:rsidRDefault="00FF4DDF" w:rsidP="00A72628">
            <w:pPr>
              <w:jc w:val="center"/>
            </w:pPr>
            <w:r>
              <w:t>Valor total da venda</w:t>
            </w:r>
          </w:p>
        </w:tc>
        <w:tc>
          <w:tcPr>
            <w:tcW w:w="1699" w:type="dxa"/>
            <w:tcBorders>
              <w:top w:val="single" w:sz="8" w:space="0" w:color="auto"/>
              <w:left w:val="single" w:sz="8" w:space="0" w:color="auto"/>
              <w:bottom w:val="single" w:sz="8" w:space="0" w:color="auto"/>
              <w:right w:val="single" w:sz="8" w:space="0" w:color="auto"/>
            </w:tcBorders>
            <w:vAlign w:val="center"/>
          </w:tcPr>
          <w:p w14:paraId="2218646B" w14:textId="77777777" w:rsidR="00FF4DDF" w:rsidRDefault="00FF4DDF" w:rsidP="00A72628">
            <w:pPr>
              <w:jc w:val="center"/>
            </w:pPr>
            <w:proofErr w:type="spellStart"/>
            <w:r>
              <w:t>Float</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1CD12421" w14:textId="77777777" w:rsidR="00FF4DDF" w:rsidRDefault="00FF4DDF" w:rsidP="00A72628">
            <w:pPr>
              <w:jc w:val="center"/>
            </w:pPr>
            <w:r>
              <w:t>-</w:t>
            </w:r>
          </w:p>
        </w:tc>
        <w:tc>
          <w:tcPr>
            <w:tcW w:w="1699" w:type="dxa"/>
            <w:tcBorders>
              <w:top w:val="single" w:sz="8" w:space="0" w:color="auto"/>
              <w:left w:val="single" w:sz="8" w:space="0" w:color="auto"/>
              <w:bottom w:val="single" w:sz="8" w:space="0" w:color="auto"/>
              <w:right w:val="single" w:sz="8" w:space="0" w:color="auto"/>
            </w:tcBorders>
            <w:vAlign w:val="center"/>
          </w:tcPr>
          <w:p w14:paraId="1E63D5DD" w14:textId="77777777" w:rsidR="00FF4DDF" w:rsidRDefault="00FF4DDF" w:rsidP="00A72628">
            <w:pPr>
              <w:jc w:val="center"/>
            </w:pPr>
            <w:proofErr w:type="spellStart"/>
            <w:r>
              <w:t>Not</w:t>
            </w:r>
            <w:proofErr w:type="spellEnd"/>
            <w:r>
              <w:t xml:space="preserve"> </w:t>
            </w:r>
            <w:proofErr w:type="spellStart"/>
            <w:r>
              <w:t>null</w:t>
            </w:r>
            <w:proofErr w:type="spellEnd"/>
          </w:p>
        </w:tc>
      </w:tr>
    </w:tbl>
    <w:p w14:paraId="4715CADE" w14:textId="77777777" w:rsidR="00FF4DDF" w:rsidRDefault="00FF4DDF" w:rsidP="00FF4DDF"/>
    <w:p w14:paraId="4B995A4B" w14:textId="38FB28F1" w:rsidR="00796134" w:rsidRPr="0090159B" w:rsidRDefault="00796134" w:rsidP="00796134">
      <w:pPr>
        <w:spacing w:line="360" w:lineRule="auto"/>
        <w:jc w:val="both"/>
        <w:rPr>
          <w:rFonts w:ascii="Arial" w:hAnsi="Arial" w:cs="Arial"/>
          <w:sz w:val="24"/>
          <w:szCs w:val="24"/>
        </w:rPr>
      </w:pPr>
      <w:r w:rsidRPr="0090159B">
        <w:rPr>
          <w:rFonts w:ascii="Arial" w:hAnsi="Arial" w:cs="Arial"/>
          <w:sz w:val="24"/>
          <w:szCs w:val="24"/>
        </w:rPr>
        <w:t xml:space="preserve"> </w:t>
      </w:r>
    </w:p>
    <w:p w14:paraId="7D34F5C7" w14:textId="77777777" w:rsidR="0090159B" w:rsidRPr="00E54726" w:rsidRDefault="0090159B">
      <w:pPr>
        <w:rPr>
          <w:rFonts w:ascii="Arial" w:eastAsiaTheme="majorEastAsia" w:hAnsi="Arial" w:cs="Arial"/>
          <w:b/>
          <w:bCs/>
          <w:sz w:val="24"/>
          <w:szCs w:val="24"/>
        </w:rPr>
      </w:pPr>
      <w:r w:rsidRPr="00E54726">
        <w:rPr>
          <w:rFonts w:ascii="Arial" w:hAnsi="Arial" w:cs="Arial"/>
          <w:sz w:val="24"/>
          <w:szCs w:val="24"/>
        </w:rPr>
        <w:br w:type="page"/>
      </w:r>
    </w:p>
    <w:p w14:paraId="2EB355E5" w14:textId="77777777" w:rsidR="0064000A" w:rsidRDefault="725EB5AE" w:rsidP="00135699">
      <w:pPr>
        <w:pStyle w:val="Ttulo1"/>
        <w:numPr>
          <w:ilvl w:val="0"/>
          <w:numId w:val="36"/>
        </w:numPr>
        <w:spacing w:before="120" w:after="120" w:line="360" w:lineRule="auto"/>
        <w:ind w:left="357" w:hanging="357"/>
        <w:rPr>
          <w:rFonts w:ascii="Arial" w:hAnsi="Arial" w:cs="Arial"/>
          <w:color w:val="auto"/>
          <w:sz w:val="24"/>
          <w:szCs w:val="24"/>
          <w:lang w:val="en-US"/>
        </w:rPr>
      </w:pPr>
      <w:bookmarkStart w:id="463" w:name="_Toc1571056320"/>
      <w:bookmarkStart w:id="464" w:name="_Toc2114537334"/>
      <w:bookmarkStart w:id="465" w:name="_Toc184040847"/>
      <w:r w:rsidRPr="18FF6005">
        <w:rPr>
          <w:rFonts w:ascii="Arial" w:hAnsi="Arial" w:cs="Arial"/>
          <w:color w:val="auto"/>
          <w:sz w:val="24"/>
          <w:szCs w:val="24"/>
          <w:lang w:val="en-US"/>
        </w:rPr>
        <w:lastRenderedPageBreak/>
        <w:t>PRINCIPAIS TELAS DO SISTEMA</w:t>
      </w:r>
      <w:bookmarkEnd w:id="463"/>
      <w:bookmarkEnd w:id="464"/>
      <w:bookmarkEnd w:id="465"/>
    </w:p>
    <w:p w14:paraId="542333FB" w14:textId="406DD419" w:rsidR="00FF4DDF" w:rsidRDefault="00FF4DDF" w:rsidP="00FF4DDF">
      <w:pPr>
        <w:jc w:val="center"/>
        <w:rPr>
          <w:rFonts w:ascii="Arial" w:hAnsi="Arial" w:cs="Arial"/>
          <w:sz w:val="24"/>
          <w:szCs w:val="24"/>
        </w:rPr>
      </w:pPr>
      <w:r>
        <w:rPr>
          <w:rFonts w:ascii="Arial" w:hAnsi="Arial" w:cs="Arial"/>
          <w:noProof/>
        </w:rPr>
        <w:drawing>
          <wp:inline distT="0" distB="0" distL="0" distR="0" wp14:anchorId="588CB179" wp14:editId="3162AA2E">
            <wp:extent cx="5579745" cy="3617419"/>
            <wp:effectExtent l="0" t="0" r="1905" b="2540"/>
            <wp:docPr id="7" name="Imagem 7" descr="C:\Users\aluno\AppData\Local\Microsoft\Windows\INetCache\Content.MSO\6E87F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uno\AppData\Local\Microsoft\Windows\INetCache\Content.MSO\6E87FFD0.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9745" cy="3617419"/>
                    </a:xfrm>
                    <a:prstGeom prst="rect">
                      <a:avLst/>
                    </a:prstGeom>
                    <a:noFill/>
                    <a:ln>
                      <a:noFill/>
                    </a:ln>
                  </pic:spPr>
                </pic:pic>
              </a:graphicData>
            </a:graphic>
          </wp:inline>
        </w:drawing>
      </w:r>
    </w:p>
    <w:p w14:paraId="658DFB8C"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0761A2BE" wp14:editId="47AD0CDE">
            <wp:extent cx="5579745" cy="2949054"/>
            <wp:effectExtent l="0" t="0" r="1905" b="3810"/>
            <wp:docPr id="8" name="Imagem 8" descr="C:\Users\aluno\AppData\Local\Microsoft\Windows\INetCache\Content.MSO\7D5006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uno\AppData\Local\Microsoft\Windows\INetCache\Content.MSO\7D50065E.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9745" cy="2949054"/>
                    </a:xfrm>
                    <a:prstGeom prst="rect">
                      <a:avLst/>
                    </a:prstGeom>
                    <a:noFill/>
                    <a:ln>
                      <a:noFill/>
                    </a:ln>
                  </pic:spPr>
                </pic:pic>
              </a:graphicData>
            </a:graphic>
          </wp:inline>
        </w:drawing>
      </w:r>
    </w:p>
    <w:p w14:paraId="12F8221F" w14:textId="77777777" w:rsidR="00FF4DDF" w:rsidRDefault="00FF4DDF" w:rsidP="00FF4DDF">
      <w:pPr>
        <w:jc w:val="center"/>
        <w:rPr>
          <w:rFonts w:ascii="Arial" w:hAnsi="Arial" w:cs="Arial"/>
          <w:sz w:val="24"/>
          <w:szCs w:val="24"/>
        </w:rPr>
      </w:pPr>
      <w:r>
        <w:rPr>
          <w:rFonts w:ascii="Arial" w:hAnsi="Arial" w:cs="Arial"/>
          <w:noProof/>
        </w:rPr>
        <w:lastRenderedPageBreak/>
        <w:drawing>
          <wp:inline distT="0" distB="0" distL="0" distR="0" wp14:anchorId="54D3832E" wp14:editId="515C5014">
            <wp:extent cx="5579745" cy="2851269"/>
            <wp:effectExtent l="0" t="0" r="1905" b="6350"/>
            <wp:docPr id="10" name="Imagem 10" descr="C:\Users\aluno\AppData\Local\Microsoft\Windows\INetCache\Content.MSO\471B3A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uno\AppData\Local\Microsoft\Windows\INetCache\Content.MSO\471B3A8A.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2851269"/>
                    </a:xfrm>
                    <a:prstGeom prst="rect">
                      <a:avLst/>
                    </a:prstGeom>
                    <a:noFill/>
                    <a:ln>
                      <a:noFill/>
                    </a:ln>
                  </pic:spPr>
                </pic:pic>
              </a:graphicData>
            </a:graphic>
          </wp:inline>
        </w:drawing>
      </w:r>
    </w:p>
    <w:p w14:paraId="5441C731"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5D78FD55" wp14:editId="059B9F91">
            <wp:extent cx="5579745" cy="2694012"/>
            <wp:effectExtent l="0" t="0" r="1905" b="0"/>
            <wp:docPr id="11" name="Imagem 11" descr="C:\Users\aluno\AppData\Local\Microsoft\Windows\INetCache\Content.MSO\EE4CA3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uno\AppData\Local\Microsoft\Windows\INetCache\Content.MSO\EE4CA328.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745" cy="2694012"/>
                    </a:xfrm>
                    <a:prstGeom prst="rect">
                      <a:avLst/>
                    </a:prstGeom>
                    <a:noFill/>
                    <a:ln>
                      <a:noFill/>
                    </a:ln>
                  </pic:spPr>
                </pic:pic>
              </a:graphicData>
            </a:graphic>
          </wp:inline>
        </w:drawing>
      </w:r>
    </w:p>
    <w:p w14:paraId="7A838B06"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3E45308D" wp14:editId="7F6477DF">
            <wp:extent cx="5579745" cy="2733959"/>
            <wp:effectExtent l="0" t="0" r="1905" b="9525"/>
            <wp:docPr id="12" name="Imagem 12" descr="C:\Users\aluno\AppData\Local\Microsoft\Windows\INetCache\Content.MSO\24137B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uno\AppData\Local\Microsoft\Windows\INetCache\Content.MSO\24137B76.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2733959"/>
                    </a:xfrm>
                    <a:prstGeom prst="rect">
                      <a:avLst/>
                    </a:prstGeom>
                    <a:noFill/>
                    <a:ln>
                      <a:noFill/>
                    </a:ln>
                  </pic:spPr>
                </pic:pic>
              </a:graphicData>
            </a:graphic>
          </wp:inline>
        </w:drawing>
      </w:r>
    </w:p>
    <w:p w14:paraId="2379586C" w14:textId="77777777" w:rsidR="00FF4DDF" w:rsidRDefault="00FF4DDF" w:rsidP="00FF4DDF">
      <w:pPr>
        <w:jc w:val="center"/>
        <w:rPr>
          <w:rFonts w:ascii="Arial" w:hAnsi="Arial" w:cs="Arial"/>
          <w:sz w:val="24"/>
          <w:szCs w:val="24"/>
        </w:rPr>
      </w:pPr>
      <w:r>
        <w:rPr>
          <w:rFonts w:ascii="Arial" w:hAnsi="Arial" w:cs="Arial"/>
          <w:noProof/>
        </w:rPr>
        <w:lastRenderedPageBreak/>
        <w:drawing>
          <wp:inline distT="0" distB="0" distL="0" distR="0" wp14:anchorId="4C57A05F" wp14:editId="58B027D0">
            <wp:extent cx="5579745" cy="2573944"/>
            <wp:effectExtent l="0" t="0" r="1905" b="0"/>
            <wp:docPr id="13" name="Imagem 13" descr="C:\Users\aluno\AppData\Local\Microsoft\Windows\INetCache\Content.MSO\6D244E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uno\AppData\Local\Microsoft\Windows\INetCache\Content.MSO\6D244EF4.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9745" cy="2573944"/>
                    </a:xfrm>
                    <a:prstGeom prst="rect">
                      <a:avLst/>
                    </a:prstGeom>
                    <a:noFill/>
                    <a:ln>
                      <a:noFill/>
                    </a:ln>
                  </pic:spPr>
                </pic:pic>
              </a:graphicData>
            </a:graphic>
          </wp:inline>
        </w:drawing>
      </w:r>
    </w:p>
    <w:p w14:paraId="0B4020A7" w14:textId="1E17AE02" w:rsidR="0090159B" w:rsidRPr="00E54726" w:rsidRDefault="00FF4DDF" w:rsidP="00FF4DDF">
      <w:pPr>
        <w:jc w:val="center"/>
        <w:rPr>
          <w:rFonts w:ascii="Arial" w:eastAsiaTheme="majorEastAsia" w:hAnsi="Arial" w:cs="Arial"/>
          <w:b/>
          <w:bCs/>
          <w:sz w:val="24"/>
          <w:szCs w:val="24"/>
        </w:rPr>
      </w:pPr>
      <w:r>
        <w:rPr>
          <w:rFonts w:ascii="Arial" w:hAnsi="Arial" w:cs="Arial"/>
          <w:noProof/>
        </w:rPr>
        <w:drawing>
          <wp:inline distT="0" distB="0" distL="0" distR="0" wp14:anchorId="78F44574" wp14:editId="4E196CC0">
            <wp:extent cx="5579745" cy="2617703"/>
            <wp:effectExtent l="0" t="0" r="1905" b="0"/>
            <wp:docPr id="14" name="Imagem 14" descr="C:\Users\aluno\AppData\Local\Microsoft\Windows\INetCache\Content.MSO\4AD135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uno\AppData\Local\Microsoft\Windows\INetCache\Content.MSO\4AD13522.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9745" cy="2617703"/>
                    </a:xfrm>
                    <a:prstGeom prst="rect">
                      <a:avLst/>
                    </a:prstGeom>
                    <a:noFill/>
                    <a:ln>
                      <a:noFill/>
                    </a:ln>
                  </pic:spPr>
                </pic:pic>
              </a:graphicData>
            </a:graphic>
          </wp:inline>
        </w:drawing>
      </w:r>
    </w:p>
    <w:p w14:paraId="55750D7F" w14:textId="77777777" w:rsidR="0090159B" w:rsidRPr="007C6981" w:rsidRDefault="1395C472" w:rsidP="00135699">
      <w:pPr>
        <w:pStyle w:val="Ttulo1"/>
        <w:numPr>
          <w:ilvl w:val="0"/>
          <w:numId w:val="36"/>
        </w:numPr>
        <w:spacing w:before="120" w:after="120" w:line="360" w:lineRule="auto"/>
        <w:ind w:left="357" w:hanging="357"/>
        <w:rPr>
          <w:rFonts w:ascii="Arial" w:hAnsi="Arial" w:cs="Arial"/>
          <w:color w:val="auto"/>
          <w:sz w:val="24"/>
          <w:szCs w:val="24"/>
        </w:rPr>
      </w:pPr>
      <w:bookmarkStart w:id="466" w:name="_Toc157017026"/>
      <w:bookmarkStart w:id="467" w:name="_Toc1779253364"/>
      <w:bookmarkStart w:id="468" w:name="_Toc184040848"/>
      <w:r w:rsidRPr="18FF6005">
        <w:rPr>
          <w:rFonts w:ascii="Arial" w:hAnsi="Arial" w:cs="Arial"/>
          <w:color w:val="auto"/>
          <w:sz w:val="24"/>
          <w:szCs w:val="24"/>
        </w:rPr>
        <w:t>CONCLUSÃO</w:t>
      </w:r>
      <w:bookmarkEnd w:id="466"/>
      <w:bookmarkEnd w:id="467"/>
      <w:bookmarkEnd w:id="468"/>
    </w:p>
    <w:p w14:paraId="4292C5FF" w14:textId="77777777" w:rsidR="00AB0D1F" w:rsidRDefault="38DCCA39" w:rsidP="00135699">
      <w:pPr>
        <w:pStyle w:val="Ttulo1"/>
        <w:numPr>
          <w:ilvl w:val="1"/>
          <w:numId w:val="36"/>
        </w:numPr>
        <w:spacing w:before="120" w:after="120" w:line="360" w:lineRule="auto"/>
        <w:ind w:left="426"/>
        <w:rPr>
          <w:rFonts w:ascii="Arial" w:hAnsi="Arial" w:cs="Arial"/>
          <w:color w:val="auto"/>
          <w:sz w:val="24"/>
          <w:szCs w:val="24"/>
        </w:rPr>
      </w:pPr>
      <w:bookmarkStart w:id="469" w:name="_Toc211152173"/>
      <w:bookmarkStart w:id="470" w:name="_Toc621889131"/>
      <w:bookmarkStart w:id="471" w:name="_Toc184040849"/>
      <w:bookmarkStart w:id="472" w:name="_Toc90215145"/>
      <w:r w:rsidRPr="18FF6005">
        <w:rPr>
          <w:rFonts w:ascii="Arial" w:hAnsi="Arial" w:cs="Arial"/>
          <w:color w:val="auto"/>
          <w:sz w:val="24"/>
          <w:szCs w:val="24"/>
        </w:rPr>
        <w:t>Escreva os resultados obtidos</w:t>
      </w:r>
      <w:bookmarkEnd w:id="469"/>
      <w:bookmarkEnd w:id="470"/>
      <w:bookmarkEnd w:id="471"/>
    </w:p>
    <w:p w14:paraId="62516D14" w14:textId="77777777" w:rsidR="00AB12CC" w:rsidRDefault="00DF54B0" w:rsidP="00E834E3">
      <w:pPr>
        <w:spacing w:line="360" w:lineRule="auto"/>
        <w:jc w:val="both"/>
        <w:rPr>
          <w:rFonts w:ascii="Arial" w:hAnsi="Arial" w:cs="Arial"/>
          <w:sz w:val="24"/>
          <w:szCs w:val="24"/>
        </w:rPr>
      </w:pPr>
      <w:r w:rsidRPr="00DF54B0">
        <w:rPr>
          <w:rFonts w:ascii="Arial" w:hAnsi="Arial" w:cs="Arial"/>
          <w:sz w:val="24"/>
          <w:szCs w:val="24"/>
        </w:rPr>
        <w:t>Conseguimos atingir</w:t>
      </w:r>
      <w:r w:rsidR="00E834E3">
        <w:rPr>
          <w:rFonts w:ascii="Arial" w:hAnsi="Arial" w:cs="Arial"/>
          <w:sz w:val="24"/>
          <w:szCs w:val="24"/>
        </w:rPr>
        <w:t xml:space="preserve"> a maioria dos</w:t>
      </w:r>
      <w:r w:rsidRPr="00DF54B0">
        <w:rPr>
          <w:rFonts w:ascii="Arial" w:hAnsi="Arial" w:cs="Arial"/>
          <w:sz w:val="24"/>
          <w:szCs w:val="24"/>
        </w:rPr>
        <w:t xml:space="preserve"> nossos </w:t>
      </w:r>
      <w:r w:rsidR="00E834E3">
        <w:rPr>
          <w:rFonts w:ascii="Arial" w:hAnsi="Arial" w:cs="Arial"/>
          <w:sz w:val="24"/>
          <w:szCs w:val="24"/>
        </w:rPr>
        <w:t>objetivos</w:t>
      </w:r>
      <w:r w:rsidRPr="00DF54B0">
        <w:rPr>
          <w:rFonts w:ascii="Arial" w:hAnsi="Arial" w:cs="Arial"/>
          <w:sz w:val="24"/>
          <w:szCs w:val="24"/>
        </w:rPr>
        <w:t>, mas infelizmente não conseguimos</w:t>
      </w:r>
      <w:r w:rsidR="00E834E3">
        <w:rPr>
          <w:rFonts w:ascii="Arial" w:hAnsi="Arial" w:cs="Arial"/>
          <w:sz w:val="24"/>
          <w:szCs w:val="24"/>
        </w:rPr>
        <w:t xml:space="preserve"> </w:t>
      </w:r>
      <w:r w:rsidRPr="00DF54B0">
        <w:rPr>
          <w:rFonts w:ascii="Arial" w:hAnsi="Arial" w:cs="Arial"/>
          <w:sz w:val="24"/>
          <w:szCs w:val="24"/>
        </w:rPr>
        <w:t>utilizar a</w:t>
      </w:r>
      <w:r w:rsidR="00E834E3">
        <w:rPr>
          <w:rFonts w:ascii="Arial" w:hAnsi="Arial" w:cs="Arial"/>
          <w:sz w:val="24"/>
          <w:szCs w:val="24"/>
        </w:rPr>
        <w:t xml:space="preserve"> biblioteca de impressão de cupom fiscal</w:t>
      </w:r>
      <w:r w:rsidRPr="00DF54B0">
        <w:rPr>
          <w:rFonts w:ascii="Arial" w:hAnsi="Arial" w:cs="Arial"/>
          <w:sz w:val="24"/>
          <w:szCs w:val="24"/>
        </w:rPr>
        <w:t xml:space="preserve"> </w:t>
      </w:r>
      <w:r w:rsidR="00E834E3">
        <w:rPr>
          <w:rFonts w:ascii="Arial" w:hAnsi="Arial" w:cs="Arial"/>
          <w:sz w:val="24"/>
          <w:szCs w:val="24"/>
        </w:rPr>
        <w:t xml:space="preserve">e </w:t>
      </w:r>
      <w:r w:rsidRPr="00DF54B0">
        <w:rPr>
          <w:rFonts w:ascii="Arial" w:hAnsi="Arial" w:cs="Arial"/>
          <w:sz w:val="24"/>
          <w:szCs w:val="24"/>
        </w:rPr>
        <w:t>adicionar mais funcionalidades, que</w:t>
      </w:r>
      <w:r w:rsidR="00E834E3">
        <w:rPr>
          <w:rFonts w:ascii="Arial" w:hAnsi="Arial" w:cs="Arial"/>
          <w:sz w:val="24"/>
          <w:szCs w:val="24"/>
        </w:rPr>
        <w:t xml:space="preserve"> </w:t>
      </w:r>
      <w:r w:rsidRPr="00DF54B0">
        <w:rPr>
          <w:rFonts w:ascii="Arial" w:hAnsi="Arial" w:cs="Arial"/>
          <w:sz w:val="24"/>
          <w:szCs w:val="24"/>
        </w:rPr>
        <w:t>enriqueceria mais o projeto,</w:t>
      </w:r>
      <w:r w:rsidR="00E834E3">
        <w:rPr>
          <w:rFonts w:ascii="Arial" w:hAnsi="Arial" w:cs="Arial"/>
          <w:sz w:val="24"/>
          <w:szCs w:val="24"/>
        </w:rPr>
        <w:t xml:space="preserve"> contudo, </w:t>
      </w:r>
      <w:r w:rsidRPr="00DF54B0">
        <w:rPr>
          <w:rFonts w:ascii="Arial" w:hAnsi="Arial" w:cs="Arial"/>
          <w:sz w:val="24"/>
          <w:szCs w:val="24"/>
        </w:rPr>
        <w:t>o grupo está satisfeito com os resultados obtidos,</w:t>
      </w:r>
      <w:r w:rsidR="00E834E3">
        <w:rPr>
          <w:rFonts w:ascii="Arial" w:hAnsi="Arial" w:cs="Arial"/>
          <w:sz w:val="24"/>
          <w:szCs w:val="24"/>
        </w:rPr>
        <w:t xml:space="preserve"> </w:t>
      </w:r>
      <w:r w:rsidRPr="00DF54B0">
        <w:rPr>
          <w:rFonts w:ascii="Arial" w:hAnsi="Arial" w:cs="Arial"/>
          <w:sz w:val="24"/>
          <w:szCs w:val="24"/>
        </w:rPr>
        <w:t xml:space="preserve">porém </w:t>
      </w:r>
      <w:r w:rsidR="00E834E3" w:rsidRPr="00DF54B0">
        <w:rPr>
          <w:rFonts w:ascii="Arial" w:hAnsi="Arial" w:cs="Arial"/>
          <w:sz w:val="24"/>
          <w:szCs w:val="24"/>
        </w:rPr>
        <w:t>esperáva</w:t>
      </w:r>
      <w:r w:rsidR="00E834E3">
        <w:rPr>
          <w:rFonts w:ascii="Arial" w:hAnsi="Arial" w:cs="Arial"/>
          <w:sz w:val="24"/>
          <w:szCs w:val="24"/>
        </w:rPr>
        <w:t>mos</w:t>
      </w:r>
      <w:r w:rsidRPr="00DF54B0">
        <w:rPr>
          <w:rFonts w:ascii="Arial" w:hAnsi="Arial" w:cs="Arial"/>
          <w:sz w:val="24"/>
          <w:szCs w:val="24"/>
        </w:rPr>
        <w:t xml:space="preserve"> conseguir fazer mais com o tempo que nos foi fornecido.</w:t>
      </w:r>
    </w:p>
    <w:p w14:paraId="6EE5CB28" w14:textId="77777777" w:rsidR="00AB12CC" w:rsidRDefault="00AB12CC" w:rsidP="00E834E3">
      <w:pPr>
        <w:spacing w:line="360" w:lineRule="auto"/>
        <w:jc w:val="both"/>
        <w:rPr>
          <w:rFonts w:ascii="Arial" w:hAnsi="Arial" w:cs="Arial"/>
          <w:sz w:val="24"/>
          <w:szCs w:val="24"/>
        </w:rPr>
      </w:pPr>
    </w:p>
    <w:p w14:paraId="703F04CB" w14:textId="68D28283" w:rsidR="00E834E3" w:rsidRPr="00AB0D1F" w:rsidRDefault="00E834E3" w:rsidP="00E834E3">
      <w:pPr>
        <w:spacing w:line="360" w:lineRule="auto"/>
        <w:jc w:val="both"/>
        <w:rPr>
          <w:rFonts w:ascii="Arial" w:hAnsi="Arial" w:cs="Arial"/>
          <w:sz w:val="24"/>
          <w:szCs w:val="24"/>
        </w:rPr>
      </w:pPr>
      <w:r>
        <w:rPr>
          <w:rFonts w:ascii="Arial" w:hAnsi="Arial" w:cs="Arial"/>
          <w:sz w:val="24"/>
          <w:szCs w:val="24"/>
        </w:rPr>
        <w:t xml:space="preserve"> </w:t>
      </w:r>
    </w:p>
    <w:p w14:paraId="5A3CC668" w14:textId="77777777" w:rsidR="00AB0D1F" w:rsidRPr="00AB0D1F" w:rsidRDefault="1395C472" w:rsidP="00135699">
      <w:pPr>
        <w:pStyle w:val="Ttulo1"/>
        <w:numPr>
          <w:ilvl w:val="1"/>
          <w:numId w:val="36"/>
        </w:numPr>
        <w:spacing w:before="120" w:after="120" w:line="360" w:lineRule="auto"/>
        <w:ind w:left="426"/>
        <w:rPr>
          <w:rFonts w:ascii="Arial" w:hAnsi="Arial" w:cs="Arial"/>
          <w:color w:val="auto"/>
          <w:sz w:val="24"/>
          <w:szCs w:val="24"/>
        </w:rPr>
      </w:pPr>
      <w:bookmarkStart w:id="473" w:name="_Toc1167704348"/>
      <w:bookmarkStart w:id="474" w:name="_Toc1467973195"/>
      <w:bookmarkStart w:id="475" w:name="_Toc184040850"/>
      <w:r w:rsidRPr="18FF6005">
        <w:rPr>
          <w:rFonts w:ascii="Arial" w:hAnsi="Arial" w:cs="Arial"/>
          <w:color w:val="auto"/>
          <w:sz w:val="24"/>
          <w:szCs w:val="24"/>
        </w:rPr>
        <w:lastRenderedPageBreak/>
        <w:t>Constatações</w:t>
      </w:r>
      <w:bookmarkStart w:id="476" w:name="_Toc90215144"/>
      <w:bookmarkEnd w:id="472"/>
      <w:bookmarkEnd w:id="473"/>
      <w:bookmarkEnd w:id="474"/>
      <w:bookmarkEnd w:id="475"/>
      <w:r w:rsidR="38DCCA39" w:rsidRPr="18FF6005">
        <w:rPr>
          <w:rFonts w:ascii="Arial" w:hAnsi="Arial" w:cs="Arial"/>
          <w:color w:val="auto"/>
          <w:sz w:val="24"/>
          <w:szCs w:val="24"/>
        </w:rPr>
        <w:t xml:space="preserve"> </w:t>
      </w:r>
    </w:p>
    <w:bookmarkEnd w:id="476"/>
    <w:p w14:paraId="71BDC185" w14:textId="5E302B17" w:rsidR="00AB0D1F" w:rsidRDefault="00E834E3" w:rsidP="00E834E3">
      <w:pPr>
        <w:spacing w:line="360" w:lineRule="auto"/>
        <w:jc w:val="both"/>
        <w:rPr>
          <w:rFonts w:ascii="Arial" w:hAnsi="Arial" w:cs="Arial"/>
          <w:sz w:val="24"/>
          <w:szCs w:val="24"/>
        </w:rPr>
      </w:pPr>
      <w:r w:rsidRPr="00E834E3">
        <w:rPr>
          <w:rFonts w:ascii="Arial" w:hAnsi="Arial" w:cs="Arial"/>
          <w:sz w:val="24"/>
          <w:szCs w:val="24"/>
        </w:rPr>
        <w:t xml:space="preserve">As tecnologias escolhidas são ótimas, </w:t>
      </w:r>
      <w:r w:rsidR="00AB12CC">
        <w:rPr>
          <w:rFonts w:ascii="Arial" w:hAnsi="Arial" w:cs="Arial"/>
          <w:sz w:val="24"/>
          <w:szCs w:val="24"/>
        </w:rPr>
        <w:t>porém,</w:t>
      </w:r>
      <w:r w:rsidRPr="00E834E3">
        <w:rPr>
          <w:rFonts w:ascii="Arial" w:hAnsi="Arial" w:cs="Arial"/>
          <w:sz w:val="24"/>
          <w:szCs w:val="24"/>
        </w:rPr>
        <w:t xml:space="preserve"> demandam muito tempo para</w:t>
      </w:r>
      <w:r>
        <w:rPr>
          <w:rFonts w:ascii="Arial" w:hAnsi="Arial" w:cs="Arial"/>
          <w:sz w:val="24"/>
          <w:szCs w:val="24"/>
        </w:rPr>
        <w:t xml:space="preserve"> </w:t>
      </w:r>
      <w:r w:rsidRPr="00E834E3">
        <w:rPr>
          <w:rFonts w:ascii="Arial" w:hAnsi="Arial" w:cs="Arial"/>
          <w:sz w:val="24"/>
          <w:szCs w:val="24"/>
        </w:rPr>
        <w:t>aprender</w:t>
      </w:r>
      <w:r w:rsidR="00AB12CC">
        <w:rPr>
          <w:rFonts w:ascii="Arial" w:hAnsi="Arial" w:cs="Arial"/>
          <w:sz w:val="24"/>
          <w:szCs w:val="24"/>
        </w:rPr>
        <w:t>.</w:t>
      </w:r>
      <w:r w:rsidRPr="00E834E3">
        <w:rPr>
          <w:rFonts w:ascii="Arial" w:hAnsi="Arial" w:cs="Arial"/>
          <w:sz w:val="24"/>
          <w:szCs w:val="24"/>
        </w:rPr>
        <w:t xml:space="preserve"> </w:t>
      </w:r>
      <w:r w:rsidR="00AB12CC">
        <w:rPr>
          <w:rFonts w:ascii="Arial" w:hAnsi="Arial" w:cs="Arial"/>
          <w:sz w:val="24"/>
          <w:szCs w:val="24"/>
        </w:rPr>
        <w:t>T</w:t>
      </w:r>
      <w:r w:rsidRPr="00E834E3">
        <w:rPr>
          <w:rFonts w:ascii="Arial" w:hAnsi="Arial" w:cs="Arial"/>
          <w:sz w:val="24"/>
          <w:szCs w:val="24"/>
        </w:rPr>
        <w:t>odos</w:t>
      </w:r>
      <w:r w:rsidR="00AB12CC">
        <w:rPr>
          <w:rFonts w:ascii="Arial" w:hAnsi="Arial" w:cs="Arial"/>
          <w:sz w:val="24"/>
          <w:szCs w:val="24"/>
        </w:rPr>
        <w:t xml:space="preserve"> do grupo</w:t>
      </w:r>
      <w:r w:rsidRPr="00E834E3">
        <w:rPr>
          <w:rFonts w:ascii="Arial" w:hAnsi="Arial" w:cs="Arial"/>
          <w:sz w:val="24"/>
          <w:szCs w:val="24"/>
        </w:rPr>
        <w:t xml:space="preserve"> conseguiram aprender algo</w:t>
      </w:r>
      <w:r w:rsidR="00AB12CC">
        <w:rPr>
          <w:rFonts w:ascii="Arial" w:hAnsi="Arial" w:cs="Arial"/>
          <w:sz w:val="24"/>
          <w:szCs w:val="24"/>
        </w:rPr>
        <w:t xml:space="preserve"> novo</w:t>
      </w:r>
      <w:r w:rsidRPr="00E834E3">
        <w:rPr>
          <w:rFonts w:ascii="Arial" w:hAnsi="Arial" w:cs="Arial"/>
          <w:sz w:val="24"/>
          <w:szCs w:val="24"/>
        </w:rPr>
        <w:t xml:space="preserve"> com </w:t>
      </w:r>
      <w:r w:rsidR="00AB12CC">
        <w:rPr>
          <w:rFonts w:ascii="Arial" w:hAnsi="Arial" w:cs="Arial"/>
          <w:sz w:val="24"/>
          <w:szCs w:val="24"/>
        </w:rPr>
        <w:t xml:space="preserve">o </w:t>
      </w:r>
      <w:r w:rsidRPr="00E834E3">
        <w:rPr>
          <w:rFonts w:ascii="Arial" w:hAnsi="Arial" w:cs="Arial"/>
          <w:sz w:val="24"/>
          <w:szCs w:val="24"/>
        </w:rPr>
        <w:t>projeto. O site</w:t>
      </w:r>
      <w:r w:rsidR="00AB12CC">
        <w:rPr>
          <w:rFonts w:ascii="Arial" w:hAnsi="Arial" w:cs="Arial"/>
          <w:sz w:val="24"/>
          <w:szCs w:val="24"/>
        </w:rPr>
        <w:t xml:space="preserve"> ficou aceitável</w:t>
      </w:r>
      <w:r w:rsidRPr="00E834E3">
        <w:rPr>
          <w:rFonts w:ascii="Arial" w:hAnsi="Arial" w:cs="Arial"/>
          <w:sz w:val="24"/>
          <w:szCs w:val="24"/>
        </w:rPr>
        <w:t>, porém poderia ficar melhore</w:t>
      </w:r>
      <w:r w:rsidR="00AB12CC">
        <w:rPr>
          <w:rFonts w:ascii="Arial" w:hAnsi="Arial" w:cs="Arial"/>
          <w:sz w:val="24"/>
          <w:szCs w:val="24"/>
        </w:rPr>
        <w:t xml:space="preserve"> </w:t>
      </w:r>
      <w:r w:rsidRPr="00E834E3">
        <w:rPr>
          <w:rFonts w:ascii="Arial" w:hAnsi="Arial" w:cs="Arial"/>
          <w:sz w:val="24"/>
          <w:szCs w:val="24"/>
        </w:rPr>
        <w:t>se tivéssemos mais tempo para</w:t>
      </w:r>
      <w:r>
        <w:rPr>
          <w:rFonts w:ascii="Arial" w:hAnsi="Arial" w:cs="Arial"/>
          <w:sz w:val="24"/>
          <w:szCs w:val="24"/>
        </w:rPr>
        <w:t xml:space="preserve"> </w:t>
      </w:r>
      <w:r w:rsidRPr="00E834E3">
        <w:rPr>
          <w:rFonts w:ascii="Arial" w:hAnsi="Arial" w:cs="Arial"/>
          <w:sz w:val="24"/>
          <w:szCs w:val="24"/>
        </w:rPr>
        <w:t>adquirir experiencia com as tecnologias.</w:t>
      </w:r>
    </w:p>
    <w:p w14:paraId="30F75A05" w14:textId="04CBD12D" w:rsidR="0090159B" w:rsidRPr="00AB0D1F" w:rsidRDefault="38DCCA39" w:rsidP="00135699">
      <w:pPr>
        <w:pStyle w:val="Ttulo1"/>
        <w:numPr>
          <w:ilvl w:val="1"/>
          <w:numId w:val="36"/>
        </w:numPr>
        <w:spacing w:before="120" w:after="120" w:line="360" w:lineRule="auto"/>
        <w:ind w:left="426"/>
        <w:rPr>
          <w:rFonts w:ascii="Arial" w:hAnsi="Arial" w:cs="Arial"/>
          <w:color w:val="auto"/>
          <w:sz w:val="24"/>
          <w:szCs w:val="24"/>
        </w:rPr>
      </w:pPr>
      <w:bookmarkStart w:id="477" w:name="_Toc90215146"/>
      <w:bookmarkStart w:id="478" w:name="_Toc184040851"/>
      <w:bookmarkStart w:id="479" w:name="_Toc2018999535"/>
      <w:bookmarkStart w:id="480" w:name="_Toc1403715515"/>
      <w:r w:rsidRPr="18FF6005">
        <w:rPr>
          <w:rFonts w:ascii="Arial" w:hAnsi="Arial" w:cs="Arial"/>
          <w:color w:val="auto"/>
          <w:sz w:val="24"/>
          <w:szCs w:val="24"/>
        </w:rPr>
        <w:t>S</w:t>
      </w:r>
      <w:r w:rsidR="1395C472" w:rsidRPr="18FF6005">
        <w:rPr>
          <w:rFonts w:ascii="Arial" w:hAnsi="Arial" w:cs="Arial"/>
          <w:color w:val="auto"/>
          <w:sz w:val="24"/>
          <w:szCs w:val="24"/>
        </w:rPr>
        <w:t>ugestões de possíveis aperfeiçoamentos técnicos</w:t>
      </w:r>
      <w:bookmarkEnd w:id="477"/>
      <w:bookmarkEnd w:id="478"/>
      <w:r w:rsidR="00AB0D1F">
        <w:tab/>
      </w:r>
      <w:bookmarkEnd w:id="479"/>
      <w:bookmarkEnd w:id="480"/>
    </w:p>
    <w:p w14:paraId="78084E9E" w14:textId="3D28FC0C" w:rsidR="00AB0D1F" w:rsidRDefault="00AB12CC" w:rsidP="00135699">
      <w:pPr>
        <w:pStyle w:val="PargrafodaLista"/>
        <w:numPr>
          <w:ilvl w:val="0"/>
          <w:numId w:val="35"/>
        </w:numPr>
        <w:spacing w:line="360" w:lineRule="auto"/>
        <w:jc w:val="both"/>
        <w:rPr>
          <w:rFonts w:ascii="Arial" w:hAnsi="Arial" w:cs="Arial"/>
          <w:sz w:val="24"/>
          <w:szCs w:val="24"/>
        </w:rPr>
      </w:pPr>
      <w:r w:rsidRPr="00AB12CC">
        <w:rPr>
          <w:rFonts w:ascii="Arial" w:hAnsi="Arial" w:cs="Arial"/>
          <w:sz w:val="24"/>
          <w:szCs w:val="24"/>
        </w:rPr>
        <w:t>Utilização da biblioteca de impressão de cupom fiscal</w:t>
      </w:r>
    </w:p>
    <w:p w14:paraId="685A2E9A" w14:textId="76233D28" w:rsidR="00AB12CC" w:rsidRDefault="00F5752D" w:rsidP="00135699">
      <w:pPr>
        <w:pStyle w:val="PargrafodaLista"/>
        <w:numPr>
          <w:ilvl w:val="0"/>
          <w:numId w:val="35"/>
        </w:numPr>
        <w:spacing w:line="360" w:lineRule="auto"/>
        <w:jc w:val="both"/>
        <w:rPr>
          <w:rFonts w:ascii="Arial" w:hAnsi="Arial" w:cs="Arial"/>
          <w:sz w:val="24"/>
          <w:szCs w:val="24"/>
        </w:rPr>
      </w:pPr>
      <w:r>
        <w:rPr>
          <w:rFonts w:ascii="Arial" w:hAnsi="Arial" w:cs="Arial"/>
          <w:sz w:val="24"/>
          <w:szCs w:val="24"/>
        </w:rPr>
        <w:t>Otimizar e estilizar o front-</w:t>
      </w:r>
      <w:proofErr w:type="spellStart"/>
      <w:r>
        <w:rPr>
          <w:rFonts w:ascii="Arial" w:hAnsi="Arial" w:cs="Arial"/>
          <w:sz w:val="24"/>
          <w:szCs w:val="24"/>
        </w:rPr>
        <w:t>end</w:t>
      </w:r>
      <w:proofErr w:type="spellEnd"/>
    </w:p>
    <w:p w14:paraId="40EE118E" w14:textId="60ECAC13" w:rsidR="00F5752D" w:rsidRPr="00AB12CC" w:rsidRDefault="00F5752D" w:rsidP="00135699">
      <w:pPr>
        <w:pStyle w:val="PargrafodaLista"/>
        <w:numPr>
          <w:ilvl w:val="0"/>
          <w:numId w:val="35"/>
        </w:numPr>
        <w:spacing w:line="360" w:lineRule="auto"/>
        <w:jc w:val="both"/>
        <w:rPr>
          <w:rFonts w:ascii="Arial" w:hAnsi="Arial" w:cs="Arial"/>
          <w:sz w:val="24"/>
          <w:szCs w:val="24"/>
        </w:rPr>
      </w:pPr>
      <w:r>
        <w:rPr>
          <w:rFonts w:ascii="Arial" w:hAnsi="Arial" w:cs="Arial"/>
          <w:sz w:val="24"/>
          <w:szCs w:val="24"/>
        </w:rPr>
        <w:t>Adicionar uma API para funcionar no mobile</w:t>
      </w:r>
    </w:p>
    <w:p w14:paraId="1D7B270A" w14:textId="77777777" w:rsidR="0090159B" w:rsidRDefault="0090159B">
      <w:pPr>
        <w:rPr>
          <w:rFonts w:ascii="Arial" w:eastAsiaTheme="majorEastAsia" w:hAnsi="Arial" w:cs="Arial"/>
          <w:b/>
          <w:bCs/>
          <w:sz w:val="24"/>
          <w:szCs w:val="24"/>
        </w:rPr>
      </w:pPr>
    </w:p>
    <w:p w14:paraId="4F904CB7" w14:textId="77777777" w:rsidR="00AB0D1F" w:rsidRDefault="00AB0D1F">
      <w:pPr>
        <w:rPr>
          <w:rFonts w:ascii="Arial" w:eastAsiaTheme="majorEastAsia" w:hAnsi="Arial" w:cs="Arial"/>
          <w:b/>
          <w:bCs/>
          <w:sz w:val="24"/>
          <w:szCs w:val="24"/>
        </w:rPr>
      </w:pPr>
      <w:r>
        <w:rPr>
          <w:rFonts w:ascii="Arial" w:hAnsi="Arial" w:cs="Arial"/>
          <w:sz w:val="24"/>
          <w:szCs w:val="24"/>
        </w:rPr>
        <w:br w:type="page"/>
      </w:r>
    </w:p>
    <w:p w14:paraId="7508AC33" w14:textId="77777777" w:rsidR="00430467" w:rsidRPr="003F01BC" w:rsidRDefault="565AC52F" w:rsidP="00135699">
      <w:pPr>
        <w:pStyle w:val="Ttulo1"/>
        <w:numPr>
          <w:ilvl w:val="0"/>
          <w:numId w:val="36"/>
        </w:numPr>
        <w:spacing w:before="120" w:after="120" w:line="360" w:lineRule="auto"/>
        <w:ind w:left="357" w:hanging="357"/>
        <w:rPr>
          <w:rFonts w:ascii="Arial" w:hAnsi="Arial" w:cs="Arial"/>
          <w:color w:val="auto"/>
          <w:sz w:val="24"/>
          <w:szCs w:val="24"/>
        </w:rPr>
      </w:pPr>
      <w:bookmarkStart w:id="481" w:name="_Toc1830629121"/>
      <w:bookmarkStart w:id="482" w:name="_Toc1834621549"/>
      <w:bookmarkStart w:id="483" w:name="_Toc184040852"/>
      <w:r w:rsidRPr="003F01BC">
        <w:rPr>
          <w:rFonts w:ascii="Arial" w:hAnsi="Arial" w:cs="Arial"/>
          <w:color w:val="auto"/>
          <w:sz w:val="24"/>
          <w:szCs w:val="24"/>
        </w:rPr>
        <w:lastRenderedPageBreak/>
        <w:t>REFERÊNCIAS</w:t>
      </w:r>
      <w:bookmarkEnd w:id="481"/>
      <w:bookmarkEnd w:id="482"/>
      <w:bookmarkEnd w:id="483"/>
    </w:p>
    <w:p w14:paraId="11F29DB4" w14:textId="77777777" w:rsidR="00244D4B" w:rsidRDefault="00C62FC6" w:rsidP="00244D4B">
      <w:pPr>
        <w:pStyle w:val="PargrafodaLista"/>
        <w:spacing w:line="360" w:lineRule="auto"/>
        <w:ind w:left="360" w:firstLine="349"/>
        <w:jc w:val="both"/>
        <w:rPr>
          <w:rFonts w:ascii="Arial" w:hAnsi="Arial" w:cs="Arial"/>
          <w:sz w:val="24"/>
          <w:szCs w:val="24"/>
        </w:rPr>
      </w:pPr>
      <w:r w:rsidRPr="00C62FC6">
        <w:rPr>
          <w:rFonts w:ascii="Arial" w:hAnsi="Arial" w:cs="Arial"/>
          <w:b/>
          <w:bCs/>
          <w:sz w:val="24"/>
          <w:szCs w:val="24"/>
          <w:lang w:val="en-US"/>
        </w:rPr>
        <w:t>HTML</w:t>
      </w:r>
      <w:r w:rsidRPr="00C62FC6">
        <w:rPr>
          <w:rFonts w:ascii="Arial" w:hAnsi="Arial" w:cs="Arial"/>
          <w:sz w:val="24"/>
          <w:szCs w:val="24"/>
          <w:lang w:val="en-US"/>
        </w:rPr>
        <w:t> </w:t>
      </w:r>
      <w:r w:rsidRPr="00C62FC6">
        <w:rPr>
          <w:rFonts w:ascii="Arial" w:hAnsi="Arial" w:cs="Arial"/>
          <w:b/>
          <w:sz w:val="24"/>
          <w:szCs w:val="24"/>
          <w:lang w:val="en-US"/>
        </w:rPr>
        <w:t>(</w:t>
      </w:r>
      <w:proofErr w:type="spellStart"/>
      <w:r w:rsidRPr="00C62FC6">
        <w:rPr>
          <w:rFonts w:ascii="Arial" w:hAnsi="Arial" w:cs="Arial"/>
          <w:b/>
          <w:sz w:val="24"/>
          <w:szCs w:val="24"/>
          <w:lang w:val="en-US"/>
        </w:rPr>
        <w:t>HyperText</w:t>
      </w:r>
      <w:proofErr w:type="spellEnd"/>
      <w:r w:rsidRPr="00C62FC6">
        <w:rPr>
          <w:rFonts w:ascii="Arial" w:hAnsi="Arial" w:cs="Arial"/>
          <w:b/>
          <w:sz w:val="24"/>
          <w:szCs w:val="24"/>
          <w:lang w:val="en-US"/>
        </w:rPr>
        <w:t xml:space="preserve"> Markup Language)</w:t>
      </w:r>
      <w:r w:rsidRPr="00C62FC6">
        <w:rPr>
          <w:rFonts w:ascii="Arial" w:hAnsi="Arial" w:cs="Arial"/>
          <w:sz w:val="24"/>
          <w:szCs w:val="24"/>
          <w:lang w:val="en-US"/>
        </w:rPr>
        <w:t xml:space="preserve"> </w:t>
      </w:r>
      <w:r w:rsidRPr="00C62FC6">
        <w:rPr>
          <w:rFonts w:ascii="Arial" w:hAnsi="Arial" w:cs="Arial"/>
          <w:b/>
          <w:sz w:val="24"/>
          <w:szCs w:val="24"/>
          <w:lang w:val="en-US"/>
        </w:rPr>
        <w:t>Documentation</w:t>
      </w:r>
      <w:r w:rsidR="005D59E8" w:rsidRPr="00C62FC6">
        <w:rPr>
          <w:rFonts w:ascii="Arial" w:hAnsi="Arial" w:cs="Arial"/>
          <w:sz w:val="24"/>
          <w:szCs w:val="24"/>
          <w:lang w:val="en-US"/>
        </w:rPr>
        <w:t xml:space="preserve">. </w:t>
      </w:r>
      <w:r w:rsidR="005D59E8" w:rsidRPr="00C62FC6">
        <w:rPr>
          <w:rFonts w:ascii="Arial" w:hAnsi="Arial" w:cs="Arial"/>
          <w:sz w:val="24"/>
          <w:szCs w:val="24"/>
        </w:rPr>
        <w:t>Disponível em:</w:t>
      </w:r>
      <w:r>
        <w:rPr>
          <w:rFonts w:ascii="Arial" w:hAnsi="Arial" w:cs="Arial"/>
          <w:sz w:val="24"/>
          <w:szCs w:val="24"/>
        </w:rPr>
        <w:t xml:space="preserve"> &lt;</w:t>
      </w:r>
      <w:hyperlink r:id="rId39" w:history="1">
        <w:r w:rsidRPr="00DE7368">
          <w:rPr>
            <w:rStyle w:val="Hyperlink"/>
            <w:rFonts w:ascii="Arial" w:hAnsi="Arial" w:cs="Arial"/>
            <w:sz w:val="24"/>
            <w:szCs w:val="24"/>
          </w:rPr>
          <w:t>https://devdocs.io/html/</w:t>
        </w:r>
      </w:hyperlink>
      <w:r>
        <w:rPr>
          <w:rFonts w:ascii="Arial" w:hAnsi="Arial" w:cs="Arial"/>
          <w:sz w:val="24"/>
          <w:szCs w:val="24"/>
        </w:rPr>
        <w:t>&gt;</w:t>
      </w:r>
      <w:r w:rsidR="005D59E8" w:rsidRPr="00C62FC6">
        <w:rPr>
          <w:rFonts w:ascii="Arial" w:hAnsi="Arial" w:cs="Arial"/>
          <w:sz w:val="24"/>
          <w:szCs w:val="24"/>
        </w:rPr>
        <w:t>. Acesso em:</w:t>
      </w:r>
      <w:r w:rsidR="00244D4B">
        <w:rPr>
          <w:rFonts w:ascii="Arial" w:hAnsi="Arial" w:cs="Arial"/>
          <w:sz w:val="24"/>
          <w:szCs w:val="24"/>
        </w:rPr>
        <w:t xml:space="preserve"> 18 abr</w:t>
      </w:r>
      <w:r w:rsidR="005D59E8" w:rsidRPr="00C62FC6">
        <w:rPr>
          <w:rFonts w:ascii="Arial" w:hAnsi="Arial" w:cs="Arial"/>
          <w:sz w:val="24"/>
          <w:szCs w:val="24"/>
        </w:rPr>
        <w:t>.</w:t>
      </w:r>
      <w:r w:rsidR="00244D4B">
        <w:rPr>
          <w:rFonts w:ascii="Arial" w:hAnsi="Arial" w:cs="Arial"/>
          <w:sz w:val="24"/>
          <w:szCs w:val="24"/>
        </w:rPr>
        <w:t xml:space="preserve"> 2024.</w:t>
      </w:r>
    </w:p>
    <w:p w14:paraId="75986A57" w14:textId="5B4EFCE8" w:rsidR="00244D4B" w:rsidRDefault="00244D4B" w:rsidP="00244D4B">
      <w:pPr>
        <w:pStyle w:val="PargrafodaLista"/>
        <w:spacing w:line="360" w:lineRule="auto"/>
        <w:ind w:left="360" w:firstLine="349"/>
        <w:jc w:val="both"/>
        <w:rPr>
          <w:rFonts w:ascii="Arial" w:hAnsi="Arial" w:cs="Arial"/>
          <w:sz w:val="24"/>
          <w:szCs w:val="24"/>
        </w:rPr>
      </w:pPr>
      <w:r w:rsidRPr="00244D4B">
        <w:rPr>
          <w:rFonts w:ascii="Arial" w:hAnsi="Arial" w:cs="Arial"/>
          <w:b/>
          <w:bCs/>
          <w:sz w:val="24"/>
          <w:szCs w:val="24"/>
        </w:rPr>
        <w:t xml:space="preserve">CSS </w:t>
      </w:r>
      <w:proofErr w:type="spellStart"/>
      <w:r w:rsidRPr="00244D4B">
        <w:rPr>
          <w:rFonts w:ascii="Arial" w:hAnsi="Arial" w:cs="Arial"/>
          <w:b/>
          <w:bCs/>
          <w:sz w:val="24"/>
          <w:szCs w:val="24"/>
        </w:rPr>
        <w:t>Reference</w:t>
      </w:r>
      <w:proofErr w:type="spellEnd"/>
      <w:r w:rsidRPr="00244D4B">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hyperlink r:id="rId40" w:history="1">
        <w:r w:rsidRPr="00DE7368">
          <w:rPr>
            <w:rStyle w:val="Hyperlink"/>
            <w:rFonts w:ascii="Arial" w:hAnsi="Arial" w:cs="Arial"/>
            <w:sz w:val="24"/>
            <w:szCs w:val="24"/>
          </w:rPr>
          <w:t>https://devdocs.io/css/</w:t>
        </w:r>
      </w:hyperlink>
      <w:r>
        <w:rPr>
          <w:rFonts w:ascii="Arial" w:hAnsi="Arial" w:cs="Arial"/>
          <w:sz w:val="24"/>
          <w:szCs w:val="24"/>
        </w:rPr>
        <w:t>&gt;</w:t>
      </w:r>
      <w:r w:rsidRPr="00C62FC6">
        <w:rPr>
          <w:rFonts w:ascii="Arial" w:hAnsi="Arial" w:cs="Arial"/>
          <w:sz w:val="24"/>
          <w:szCs w:val="24"/>
        </w:rPr>
        <w:t>. Acesso em:</w:t>
      </w:r>
      <w:r>
        <w:rPr>
          <w:rFonts w:ascii="Arial" w:hAnsi="Arial" w:cs="Arial"/>
          <w:sz w:val="24"/>
          <w:szCs w:val="24"/>
        </w:rPr>
        <w:t xml:space="preserve"> 18 abr</w:t>
      </w:r>
      <w:r w:rsidRPr="00C62FC6">
        <w:rPr>
          <w:rFonts w:ascii="Arial" w:hAnsi="Arial" w:cs="Arial"/>
          <w:sz w:val="24"/>
          <w:szCs w:val="24"/>
        </w:rPr>
        <w:t>.</w:t>
      </w:r>
      <w:r>
        <w:rPr>
          <w:rFonts w:ascii="Arial" w:hAnsi="Arial" w:cs="Arial"/>
          <w:sz w:val="24"/>
          <w:szCs w:val="24"/>
        </w:rPr>
        <w:t xml:space="preserve"> 2024.</w:t>
      </w:r>
    </w:p>
    <w:p w14:paraId="194A14F3" w14:textId="205EF989" w:rsidR="00244D4B" w:rsidRDefault="00244D4B" w:rsidP="00244D4B">
      <w:pPr>
        <w:pStyle w:val="PargrafodaLista"/>
        <w:spacing w:line="360" w:lineRule="auto"/>
        <w:ind w:left="360" w:firstLine="349"/>
        <w:jc w:val="both"/>
        <w:rPr>
          <w:rFonts w:ascii="Arial" w:hAnsi="Arial" w:cs="Arial"/>
          <w:sz w:val="24"/>
          <w:szCs w:val="24"/>
        </w:rPr>
      </w:pPr>
      <w:r w:rsidRPr="00244D4B">
        <w:rPr>
          <w:rFonts w:ascii="Arial" w:hAnsi="Arial" w:cs="Arial"/>
          <w:b/>
          <w:bCs/>
          <w:sz w:val="24"/>
          <w:szCs w:val="24"/>
        </w:rPr>
        <w:t>PH</w:t>
      </w:r>
      <w:r>
        <w:rPr>
          <w:rFonts w:ascii="Arial" w:hAnsi="Arial" w:cs="Arial"/>
          <w:b/>
          <w:bCs/>
          <w:sz w:val="24"/>
          <w:szCs w:val="24"/>
        </w:rPr>
        <w:t>P Manual</w:t>
      </w:r>
      <w:r>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hyperlink r:id="rId41" w:history="1">
        <w:r w:rsidRPr="00DE7368">
          <w:rPr>
            <w:rStyle w:val="Hyperlink"/>
            <w:rFonts w:ascii="Arial" w:hAnsi="Arial" w:cs="Arial"/>
            <w:sz w:val="24"/>
            <w:szCs w:val="24"/>
          </w:rPr>
          <w:t>https://www.php.net/manual/en/</w:t>
        </w:r>
      </w:hyperlink>
      <w:r>
        <w:rPr>
          <w:rFonts w:ascii="Arial" w:hAnsi="Arial" w:cs="Arial"/>
          <w:sz w:val="24"/>
          <w:szCs w:val="24"/>
        </w:rPr>
        <w:t>&gt;</w:t>
      </w:r>
      <w:r w:rsidRPr="00C62FC6">
        <w:rPr>
          <w:rFonts w:ascii="Arial" w:hAnsi="Arial" w:cs="Arial"/>
          <w:sz w:val="24"/>
          <w:szCs w:val="24"/>
        </w:rPr>
        <w:t>. Acesso em:</w:t>
      </w:r>
      <w:r>
        <w:rPr>
          <w:rFonts w:ascii="Arial" w:hAnsi="Arial" w:cs="Arial"/>
          <w:sz w:val="24"/>
          <w:szCs w:val="24"/>
        </w:rPr>
        <w:t xml:space="preserve"> 29 abr</w:t>
      </w:r>
      <w:r w:rsidRPr="00C62FC6">
        <w:rPr>
          <w:rFonts w:ascii="Arial" w:hAnsi="Arial" w:cs="Arial"/>
          <w:sz w:val="24"/>
          <w:szCs w:val="24"/>
        </w:rPr>
        <w:t>.</w:t>
      </w:r>
      <w:r>
        <w:rPr>
          <w:rFonts w:ascii="Arial" w:hAnsi="Arial" w:cs="Arial"/>
          <w:sz w:val="24"/>
          <w:szCs w:val="24"/>
        </w:rPr>
        <w:t xml:space="preserve"> 2024.</w:t>
      </w:r>
    </w:p>
    <w:p w14:paraId="12788472" w14:textId="3EF93E31" w:rsidR="00244D4B" w:rsidRDefault="00244D4B" w:rsidP="00244D4B">
      <w:pPr>
        <w:pStyle w:val="PargrafodaLista"/>
        <w:spacing w:line="360" w:lineRule="auto"/>
        <w:ind w:left="360" w:firstLine="349"/>
        <w:jc w:val="both"/>
        <w:rPr>
          <w:rFonts w:ascii="Arial" w:hAnsi="Arial" w:cs="Arial"/>
          <w:sz w:val="24"/>
          <w:szCs w:val="24"/>
        </w:rPr>
      </w:pPr>
      <w:proofErr w:type="spellStart"/>
      <w:r w:rsidRPr="00244D4B">
        <w:rPr>
          <w:rFonts w:ascii="Arial" w:hAnsi="Arial" w:cs="Arial"/>
          <w:b/>
          <w:bCs/>
          <w:sz w:val="24"/>
          <w:szCs w:val="24"/>
        </w:rPr>
        <w:t>JavaScript</w:t>
      </w:r>
      <w:proofErr w:type="spellEnd"/>
      <w:r w:rsidRPr="00244D4B">
        <w:rPr>
          <w:rFonts w:ascii="Arial" w:hAnsi="Arial" w:cs="Arial"/>
          <w:b/>
          <w:bCs/>
          <w:sz w:val="24"/>
          <w:szCs w:val="24"/>
        </w:rPr>
        <w:t xml:space="preserve"> </w:t>
      </w:r>
      <w:proofErr w:type="spellStart"/>
      <w:r w:rsidRPr="00244D4B">
        <w:rPr>
          <w:rFonts w:ascii="Arial" w:hAnsi="Arial" w:cs="Arial"/>
          <w:b/>
          <w:bCs/>
          <w:sz w:val="24"/>
          <w:szCs w:val="24"/>
        </w:rPr>
        <w:t>Reference</w:t>
      </w:r>
      <w:proofErr w:type="spellEnd"/>
      <w:r w:rsidRPr="00244D4B">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hyperlink r:id="rId42" w:history="1">
        <w:r w:rsidRPr="00DE7368">
          <w:rPr>
            <w:rStyle w:val="Hyperlink"/>
            <w:rFonts w:ascii="Arial" w:hAnsi="Arial" w:cs="Arial"/>
            <w:sz w:val="24"/>
            <w:szCs w:val="24"/>
          </w:rPr>
          <w:t>https://devdocs.io/javascript/</w:t>
        </w:r>
      </w:hyperlink>
      <w:r>
        <w:rPr>
          <w:rFonts w:ascii="Arial" w:hAnsi="Arial" w:cs="Arial"/>
          <w:sz w:val="24"/>
          <w:szCs w:val="24"/>
        </w:rPr>
        <w:t>&gt;</w:t>
      </w:r>
      <w:r w:rsidRPr="00C62FC6">
        <w:rPr>
          <w:rFonts w:ascii="Arial" w:hAnsi="Arial" w:cs="Arial"/>
          <w:sz w:val="24"/>
          <w:szCs w:val="24"/>
        </w:rPr>
        <w:t>.</w:t>
      </w:r>
      <w:r>
        <w:rPr>
          <w:rFonts w:ascii="Arial" w:hAnsi="Arial" w:cs="Arial"/>
          <w:sz w:val="24"/>
          <w:szCs w:val="24"/>
        </w:rPr>
        <w:t xml:space="preserve"> </w:t>
      </w:r>
      <w:r w:rsidRPr="00C62FC6">
        <w:rPr>
          <w:rFonts w:ascii="Arial" w:hAnsi="Arial" w:cs="Arial"/>
          <w:sz w:val="24"/>
          <w:szCs w:val="24"/>
        </w:rPr>
        <w:t>Acesso em:</w:t>
      </w:r>
      <w:r>
        <w:rPr>
          <w:rFonts w:ascii="Arial" w:hAnsi="Arial" w:cs="Arial"/>
          <w:sz w:val="24"/>
          <w:szCs w:val="24"/>
        </w:rPr>
        <w:t xml:space="preserve"> 29 abr</w:t>
      </w:r>
      <w:r w:rsidRPr="00C62FC6">
        <w:rPr>
          <w:rFonts w:ascii="Arial" w:hAnsi="Arial" w:cs="Arial"/>
          <w:sz w:val="24"/>
          <w:szCs w:val="24"/>
        </w:rPr>
        <w:t>.</w:t>
      </w:r>
      <w:r>
        <w:rPr>
          <w:rFonts w:ascii="Arial" w:hAnsi="Arial" w:cs="Arial"/>
          <w:sz w:val="24"/>
          <w:szCs w:val="24"/>
        </w:rPr>
        <w:t xml:space="preserve"> 2024.</w:t>
      </w:r>
    </w:p>
    <w:p w14:paraId="4A7A5622" w14:textId="38656462" w:rsidR="00246105" w:rsidRPr="00246105" w:rsidRDefault="00244D4B" w:rsidP="00246105">
      <w:pPr>
        <w:pStyle w:val="PargrafodaLista"/>
        <w:ind w:left="360" w:firstLine="349"/>
        <w:jc w:val="both"/>
        <w:rPr>
          <w:rFonts w:ascii="Arial" w:hAnsi="Arial" w:cs="Arial"/>
          <w:sz w:val="24"/>
          <w:szCs w:val="24"/>
        </w:rPr>
      </w:pPr>
      <w:r>
        <w:rPr>
          <w:rFonts w:ascii="Arial" w:hAnsi="Arial" w:cs="Arial"/>
          <w:bCs/>
          <w:sz w:val="24"/>
          <w:szCs w:val="24"/>
        </w:rPr>
        <w:t>CURSO EM VIDEO.</w:t>
      </w:r>
      <w:r>
        <w:rPr>
          <w:rFonts w:ascii="Arial" w:hAnsi="Arial" w:cs="Arial"/>
          <w:b/>
          <w:bCs/>
          <w:sz w:val="24"/>
          <w:szCs w:val="24"/>
        </w:rPr>
        <w:t xml:space="preserve"> O PHP por dentro - @CursoemVideo de PHP – Gustavo Guanabara</w:t>
      </w:r>
      <w:r w:rsidRPr="00244D4B">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r w:rsidR="004D0B05">
        <w:rPr>
          <w:rFonts w:ascii="Arial" w:hAnsi="Arial" w:cs="Arial"/>
          <w:sz w:val="24"/>
          <w:szCs w:val="24"/>
        </w:rPr>
        <w:t xml:space="preserve"> </w:t>
      </w:r>
      <w:hyperlink r:id="rId43" w:history="1">
        <w:r w:rsidR="004D0B05" w:rsidRPr="00DE7368">
          <w:rPr>
            <w:rStyle w:val="Hyperlink"/>
            <w:rFonts w:ascii="Arial" w:hAnsi="Arial" w:cs="Arial"/>
            <w:sz w:val="24"/>
            <w:szCs w:val="24"/>
          </w:rPr>
          <w:t>https://youtu.be/p9DVWhe5Euw?list=PLHz_AreHm4dlFPrCXCmd5g92860x_Pbr_</w:t>
        </w:r>
      </w:hyperlink>
      <w:r w:rsidR="004D0B05">
        <w:rPr>
          <w:rFonts w:ascii="Arial" w:hAnsi="Arial" w:cs="Arial"/>
          <w:sz w:val="24"/>
          <w:szCs w:val="24"/>
        </w:rPr>
        <w:t xml:space="preserve"> &gt;. </w:t>
      </w:r>
      <w:r w:rsidRPr="00C62FC6">
        <w:rPr>
          <w:rFonts w:ascii="Arial" w:hAnsi="Arial" w:cs="Arial"/>
          <w:sz w:val="24"/>
          <w:szCs w:val="24"/>
        </w:rPr>
        <w:t>Acesso em:</w:t>
      </w:r>
      <w:r>
        <w:rPr>
          <w:rFonts w:ascii="Arial" w:hAnsi="Arial" w:cs="Arial"/>
          <w:sz w:val="24"/>
          <w:szCs w:val="24"/>
        </w:rPr>
        <w:t xml:space="preserve"> </w:t>
      </w:r>
      <w:r w:rsidR="004D0B05">
        <w:rPr>
          <w:rFonts w:ascii="Arial" w:hAnsi="Arial" w:cs="Arial"/>
          <w:sz w:val="24"/>
          <w:szCs w:val="24"/>
        </w:rPr>
        <w:t>14 mai</w:t>
      </w:r>
      <w:r w:rsidR="004D0B05" w:rsidRPr="00C62FC6">
        <w:rPr>
          <w:rFonts w:ascii="Arial" w:hAnsi="Arial" w:cs="Arial"/>
          <w:sz w:val="24"/>
          <w:szCs w:val="24"/>
        </w:rPr>
        <w:t>.</w:t>
      </w:r>
      <w:r w:rsidR="004D0B05">
        <w:rPr>
          <w:rFonts w:ascii="Arial" w:hAnsi="Arial" w:cs="Arial"/>
          <w:sz w:val="24"/>
          <w:szCs w:val="24"/>
        </w:rPr>
        <w:t xml:space="preserve"> 2024</w:t>
      </w:r>
      <w:r>
        <w:rPr>
          <w:rFonts w:ascii="Arial" w:hAnsi="Arial" w:cs="Arial"/>
          <w:sz w:val="24"/>
          <w:szCs w:val="24"/>
        </w:rPr>
        <w:t>.</w:t>
      </w:r>
    </w:p>
    <w:p w14:paraId="2B6CE539" w14:textId="77777777" w:rsidR="004D0B05" w:rsidRPr="004D0B05" w:rsidRDefault="004D0B05" w:rsidP="00FA2F90">
      <w:pPr>
        <w:pStyle w:val="NormalWeb"/>
        <w:spacing w:line="276" w:lineRule="auto"/>
        <w:ind w:left="360" w:firstLine="349"/>
        <w:jc w:val="both"/>
        <w:rPr>
          <w:rFonts w:ascii="Arial" w:hAnsi="Arial" w:cs="Arial"/>
        </w:rPr>
      </w:pPr>
      <w:r w:rsidRPr="004D0B05">
        <w:rPr>
          <w:rStyle w:val="Forte"/>
          <w:rFonts w:ascii="Arial" w:hAnsi="Arial" w:cs="Arial"/>
        </w:rPr>
        <w:t>Santos, L. L.</w:t>
      </w:r>
      <w:r w:rsidRPr="004D0B05">
        <w:rPr>
          <w:rFonts w:ascii="Arial" w:hAnsi="Arial" w:cs="Arial"/>
        </w:rPr>
        <w:t xml:space="preserve">; </w:t>
      </w:r>
      <w:r w:rsidRPr="004D0B05">
        <w:rPr>
          <w:rStyle w:val="Forte"/>
          <w:rFonts w:ascii="Arial" w:hAnsi="Arial" w:cs="Arial"/>
        </w:rPr>
        <w:t xml:space="preserve">Oliveira, A. </w:t>
      </w:r>
      <w:proofErr w:type="gramStart"/>
      <w:r w:rsidRPr="004D0B05">
        <w:rPr>
          <w:rStyle w:val="Forte"/>
          <w:rFonts w:ascii="Arial" w:hAnsi="Arial" w:cs="Arial"/>
        </w:rPr>
        <w:t>T.</w:t>
      </w:r>
      <w:r w:rsidRPr="004D0B05">
        <w:rPr>
          <w:rFonts w:ascii="Arial" w:hAnsi="Arial" w:cs="Arial"/>
        </w:rPr>
        <w:t>.</w:t>
      </w:r>
      <w:proofErr w:type="gramEnd"/>
      <w:r w:rsidRPr="004D0B05">
        <w:rPr>
          <w:rFonts w:ascii="Arial" w:hAnsi="Arial" w:cs="Arial"/>
        </w:rPr>
        <w:t xml:space="preserve"> </w:t>
      </w:r>
      <w:r w:rsidRPr="004D0B05">
        <w:rPr>
          <w:rStyle w:val="nfase"/>
          <w:rFonts w:ascii="Arial" w:hAnsi="Arial" w:cs="Arial"/>
          <w:i w:val="0"/>
        </w:rPr>
        <w:t>A Transformação Digital no Varejo: Desafios e Oportunidades para Pequenos e Médios Empreendedores</w:t>
      </w:r>
      <w:r w:rsidRPr="004D0B05">
        <w:rPr>
          <w:rFonts w:ascii="Arial" w:hAnsi="Arial" w:cs="Arial"/>
          <w:i/>
        </w:rPr>
        <w:t xml:space="preserve">. </w:t>
      </w:r>
      <w:r w:rsidRPr="004D0B05">
        <w:rPr>
          <w:rStyle w:val="nfase"/>
          <w:rFonts w:ascii="Arial" w:hAnsi="Arial" w:cs="Arial"/>
          <w:i w:val="0"/>
        </w:rPr>
        <w:t>Revista de Administração de Empresas</w:t>
      </w:r>
      <w:r w:rsidRPr="004D0B05">
        <w:rPr>
          <w:rFonts w:ascii="Arial" w:hAnsi="Arial" w:cs="Arial"/>
        </w:rPr>
        <w:t>, v. 58, n. 3, p. 234-245, 2020. DOI: 10.1590/1678-69712020.20200034.</w:t>
      </w:r>
    </w:p>
    <w:p w14:paraId="0BA28810" w14:textId="7484F70A" w:rsidR="004D0B05" w:rsidRDefault="004D0B05" w:rsidP="00FA2F90">
      <w:pPr>
        <w:pStyle w:val="NormalWeb"/>
        <w:spacing w:line="276" w:lineRule="auto"/>
        <w:ind w:left="357" w:firstLine="352"/>
        <w:jc w:val="both"/>
        <w:rPr>
          <w:rFonts w:ascii="Arial" w:hAnsi="Arial" w:cs="Arial"/>
        </w:rPr>
      </w:pPr>
      <w:r w:rsidRPr="004D0B05">
        <w:rPr>
          <w:rStyle w:val="Forte"/>
          <w:rFonts w:ascii="Arial" w:hAnsi="Arial" w:cs="Arial"/>
        </w:rPr>
        <w:t>Costa, F. R.</w:t>
      </w:r>
      <w:r w:rsidRPr="004D0B05">
        <w:rPr>
          <w:rFonts w:ascii="Arial" w:hAnsi="Arial" w:cs="Arial"/>
        </w:rPr>
        <w:t xml:space="preserve">; </w:t>
      </w:r>
      <w:r w:rsidRPr="004D0B05">
        <w:rPr>
          <w:rStyle w:val="Forte"/>
          <w:rFonts w:ascii="Arial" w:hAnsi="Arial" w:cs="Arial"/>
        </w:rPr>
        <w:t xml:space="preserve">Silva, M. </w:t>
      </w:r>
      <w:proofErr w:type="gramStart"/>
      <w:r w:rsidRPr="004D0B05">
        <w:rPr>
          <w:rStyle w:val="Forte"/>
          <w:rFonts w:ascii="Arial" w:hAnsi="Arial" w:cs="Arial"/>
        </w:rPr>
        <w:t>S.</w:t>
      </w:r>
      <w:r w:rsidRPr="004D0B05">
        <w:rPr>
          <w:rFonts w:ascii="Arial" w:hAnsi="Arial" w:cs="Arial"/>
        </w:rPr>
        <w:t>.</w:t>
      </w:r>
      <w:proofErr w:type="gramEnd"/>
      <w:r w:rsidRPr="004D0B05">
        <w:rPr>
          <w:rFonts w:ascii="Arial" w:hAnsi="Arial" w:cs="Arial"/>
        </w:rPr>
        <w:t xml:space="preserve"> </w:t>
      </w:r>
      <w:r w:rsidRPr="004D0B05">
        <w:rPr>
          <w:rStyle w:val="nfase"/>
          <w:rFonts w:ascii="Arial" w:hAnsi="Arial" w:cs="Arial"/>
          <w:i w:val="0"/>
        </w:rPr>
        <w:t xml:space="preserve">Sistemas de Gestão e Eficiência Operacional no Varejo: A Implementação de </w:t>
      </w:r>
      <w:proofErr w:type="spellStart"/>
      <w:r w:rsidRPr="004D0B05">
        <w:rPr>
          <w:rStyle w:val="nfase"/>
          <w:rFonts w:ascii="Arial" w:hAnsi="Arial" w:cs="Arial"/>
          <w:i w:val="0"/>
        </w:rPr>
        <w:t>ERPs</w:t>
      </w:r>
      <w:proofErr w:type="spellEnd"/>
      <w:r w:rsidRPr="004D0B05">
        <w:rPr>
          <w:rStyle w:val="nfase"/>
          <w:rFonts w:ascii="Arial" w:hAnsi="Arial" w:cs="Arial"/>
          <w:i w:val="0"/>
        </w:rPr>
        <w:t xml:space="preserve"> em Pequenos e Médios Negócios</w:t>
      </w:r>
      <w:r w:rsidRPr="004D0B05">
        <w:rPr>
          <w:rFonts w:ascii="Arial" w:hAnsi="Arial" w:cs="Arial"/>
          <w:i/>
        </w:rPr>
        <w:t xml:space="preserve">. </w:t>
      </w:r>
      <w:r w:rsidRPr="004D0B05">
        <w:rPr>
          <w:rStyle w:val="nfase"/>
          <w:rFonts w:ascii="Arial" w:hAnsi="Arial" w:cs="Arial"/>
          <w:i w:val="0"/>
        </w:rPr>
        <w:t>Revista Brasileira de Gestão de Negócios</w:t>
      </w:r>
      <w:r w:rsidRPr="004D0B05">
        <w:rPr>
          <w:rFonts w:ascii="Arial" w:hAnsi="Arial" w:cs="Arial"/>
        </w:rPr>
        <w:t>, v. 23, n. 2, p. 92-107, 2021. DOI: 10.7819/</w:t>
      </w:r>
      <w:proofErr w:type="gramStart"/>
      <w:r w:rsidRPr="004D0B05">
        <w:rPr>
          <w:rFonts w:ascii="Arial" w:hAnsi="Arial" w:cs="Arial"/>
        </w:rPr>
        <w:t>rbgn.v</w:t>
      </w:r>
      <w:proofErr w:type="gramEnd"/>
      <w:r w:rsidRPr="004D0B05">
        <w:rPr>
          <w:rFonts w:ascii="Arial" w:hAnsi="Arial" w:cs="Arial"/>
        </w:rPr>
        <w:t>23i2.3933.</w:t>
      </w:r>
    </w:p>
    <w:p w14:paraId="06971CD3" w14:textId="2DD6549B" w:rsidR="00B63473" w:rsidRPr="00244D4B" w:rsidRDefault="00B63473" w:rsidP="00244D4B">
      <w:pPr>
        <w:pStyle w:val="PargrafodaLista"/>
        <w:spacing w:line="360" w:lineRule="auto"/>
        <w:ind w:left="360" w:firstLine="349"/>
        <w:jc w:val="both"/>
        <w:rPr>
          <w:rFonts w:ascii="Arial" w:hAnsi="Arial" w:cs="Arial"/>
          <w:sz w:val="24"/>
          <w:szCs w:val="24"/>
        </w:rPr>
      </w:pPr>
      <w:r w:rsidRPr="00C62FC6">
        <w:br w:type="page"/>
      </w:r>
    </w:p>
    <w:p w14:paraId="4271129A" w14:textId="77777777" w:rsidR="00B63473" w:rsidRPr="007C6981" w:rsidRDefault="1B9C2317" w:rsidP="00135699">
      <w:pPr>
        <w:pStyle w:val="Ttulo1"/>
        <w:numPr>
          <w:ilvl w:val="0"/>
          <w:numId w:val="36"/>
        </w:numPr>
        <w:spacing w:before="120" w:after="120" w:line="360" w:lineRule="auto"/>
        <w:ind w:left="357" w:hanging="357"/>
        <w:rPr>
          <w:rFonts w:ascii="Arial" w:hAnsi="Arial" w:cs="Arial"/>
          <w:color w:val="auto"/>
          <w:sz w:val="24"/>
          <w:szCs w:val="24"/>
        </w:rPr>
      </w:pPr>
      <w:bookmarkStart w:id="484" w:name="_Toc684997778"/>
      <w:bookmarkStart w:id="485" w:name="_Toc418824008"/>
      <w:bookmarkStart w:id="486" w:name="_Toc184040853"/>
      <w:r w:rsidRPr="18FF6005">
        <w:rPr>
          <w:rFonts w:ascii="Arial" w:hAnsi="Arial" w:cs="Arial"/>
          <w:color w:val="auto"/>
          <w:sz w:val="24"/>
          <w:szCs w:val="24"/>
        </w:rPr>
        <w:lastRenderedPageBreak/>
        <w:t>GLOSSÁRIO</w:t>
      </w:r>
      <w:bookmarkEnd w:id="484"/>
      <w:bookmarkEnd w:id="485"/>
      <w:bookmarkEnd w:id="486"/>
    </w:p>
    <w:p w14:paraId="2FBE65B0"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2A1F701D" w14:textId="77777777" w:rsidR="00B63473" w:rsidRDefault="00B63473" w:rsidP="00B63473">
      <w:r>
        <w:br w:type="page"/>
      </w:r>
    </w:p>
    <w:p w14:paraId="5A17919B" w14:textId="77777777" w:rsidR="00B63473" w:rsidRPr="007C6981" w:rsidRDefault="1B9C2317" w:rsidP="00135699">
      <w:pPr>
        <w:pStyle w:val="Ttulo1"/>
        <w:numPr>
          <w:ilvl w:val="0"/>
          <w:numId w:val="36"/>
        </w:numPr>
        <w:spacing w:before="120" w:after="120" w:line="360" w:lineRule="auto"/>
        <w:ind w:left="357" w:hanging="357"/>
        <w:rPr>
          <w:rFonts w:ascii="Arial" w:hAnsi="Arial" w:cs="Arial"/>
          <w:color w:val="auto"/>
          <w:sz w:val="24"/>
          <w:szCs w:val="24"/>
        </w:rPr>
      </w:pPr>
      <w:bookmarkStart w:id="487" w:name="_Toc265279129"/>
      <w:bookmarkStart w:id="488" w:name="_Toc1749872167"/>
      <w:bookmarkStart w:id="489" w:name="_Toc184040854"/>
      <w:r w:rsidRPr="18FF6005">
        <w:rPr>
          <w:rFonts w:ascii="Arial" w:hAnsi="Arial" w:cs="Arial"/>
          <w:color w:val="auto"/>
          <w:sz w:val="24"/>
          <w:szCs w:val="24"/>
        </w:rPr>
        <w:lastRenderedPageBreak/>
        <w:t>ANEXOS</w:t>
      </w:r>
      <w:bookmarkEnd w:id="487"/>
      <w:bookmarkEnd w:id="488"/>
      <w:bookmarkEnd w:id="489"/>
    </w:p>
    <w:p w14:paraId="6A3E3FA5"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03EFCA41" w14:textId="77777777" w:rsidR="00B63473" w:rsidRDefault="00B63473" w:rsidP="00B63473">
      <w:pPr>
        <w:spacing w:line="360" w:lineRule="auto"/>
        <w:jc w:val="both"/>
        <w:rPr>
          <w:rFonts w:ascii="Arial" w:hAnsi="Arial" w:cs="Arial"/>
          <w:sz w:val="24"/>
          <w:szCs w:val="24"/>
        </w:rPr>
      </w:pPr>
    </w:p>
    <w:p w14:paraId="5F96A722" w14:textId="77777777" w:rsidR="00430467" w:rsidRDefault="00430467" w:rsidP="0064000A">
      <w:pPr>
        <w:spacing w:line="360" w:lineRule="auto"/>
        <w:jc w:val="both"/>
        <w:rPr>
          <w:rFonts w:ascii="Arial" w:hAnsi="Arial" w:cs="Arial"/>
          <w:sz w:val="24"/>
          <w:szCs w:val="24"/>
        </w:rPr>
      </w:pPr>
    </w:p>
    <w:p w14:paraId="5B95CD12" w14:textId="77777777" w:rsidR="005E0BEC" w:rsidRDefault="005E0BEC" w:rsidP="0064000A">
      <w:pPr>
        <w:spacing w:line="360" w:lineRule="auto"/>
        <w:jc w:val="both"/>
        <w:rPr>
          <w:rFonts w:ascii="Arial" w:hAnsi="Arial" w:cs="Arial"/>
          <w:sz w:val="24"/>
          <w:szCs w:val="24"/>
        </w:rPr>
      </w:pPr>
    </w:p>
    <w:p w14:paraId="5220BBB2" w14:textId="77777777" w:rsidR="005E0BEC" w:rsidRDefault="005E0BEC" w:rsidP="0064000A">
      <w:pPr>
        <w:spacing w:line="360" w:lineRule="auto"/>
        <w:jc w:val="both"/>
        <w:rPr>
          <w:rFonts w:ascii="Arial" w:hAnsi="Arial" w:cs="Arial"/>
          <w:sz w:val="24"/>
          <w:szCs w:val="24"/>
        </w:rPr>
      </w:pPr>
    </w:p>
    <w:p w14:paraId="13CB595B" w14:textId="77777777" w:rsidR="007C6981" w:rsidRDefault="007C6981" w:rsidP="0064000A">
      <w:pPr>
        <w:spacing w:line="360" w:lineRule="auto"/>
        <w:jc w:val="both"/>
        <w:rPr>
          <w:rFonts w:ascii="Arial" w:hAnsi="Arial" w:cs="Arial"/>
          <w:sz w:val="24"/>
          <w:szCs w:val="24"/>
        </w:rPr>
      </w:pPr>
    </w:p>
    <w:p w14:paraId="6D9C8D39" w14:textId="77777777" w:rsidR="005E0BEC" w:rsidRPr="007C6981" w:rsidRDefault="005E0BEC" w:rsidP="0064000A">
      <w:pPr>
        <w:spacing w:line="360" w:lineRule="auto"/>
        <w:jc w:val="both"/>
        <w:rPr>
          <w:rFonts w:ascii="Arial" w:hAnsi="Arial" w:cs="Arial"/>
          <w:sz w:val="24"/>
          <w:szCs w:val="24"/>
        </w:rPr>
      </w:pPr>
    </w:p>
    <w:p w14:paraId="675E05EE" w14:textId="77777777" w:rsidR="007C6981" w:rsidRPr="00064CD3" w:rsidRDefault="007C6981" w:rsidP="0064000A">
      <w:pPr>
        <w:spacing w:line="360" w:lineRule="auto"/>
        <w:jc w:val="both"/>
        <w:rPr>
          <w:rFonts w:ascii="Arial" w:hAnsi="Arial" w:cs="Arial"/>
          <w:sz w:val="24"/>
          <w:szCs w:val="24"/>
        </w:rPr>
      </w:pPr>
    </w:p>
    <w:p w14:paraId="2FC17F8B" w14:textId="77777777" w:rsidR="007C6981" w:rsidRPr="00064CD3" w:rsidRDefault="007C6981" w:rsidP="0064000A">
      <w:pPr>
        <w:spacing w:line="360" w:lineRule="auto"/>
        <w:jc w:val="both"/>
        <w:rPr>
          <w:rFonts w:ascii="Arial" w:hAnsi="Arial" w:cs="Arial"/>
          <w:sz w:val="24"/>
          <w:szCs w:val="24"/>
        </w:rPr>
      </w:pPr>
    </w:p>
    <w:sectPr w:rsidR="007C6981" w:rsidRPr="00064CD3" w:rsidSect="001C3063">
      <w:headerReference w:type="even" r:id="rId44"/>
      <w:headerReference w:type="default" r:id="rId45"/>
      <w:footerReference w:type="default" r:id="rId46"/>
      <w:pgSz w:w="11906" w:h="16838" w:code="9"/>
      <w:pgMar w:top="1701" w:right="1134" w:bottom="1134" w:left="1701"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5A2B2" w14:textId="77777777" w:rsidR="00CD4D49" w:rsidRDefault="00CD4D49" w:rsidP="00FD6FC5">
      <w:pPr>
        <w:spacing w:after="0" w:line="240" w:lineRule="auto"/>
      </w:pPr>
      <w:r>
        <w:separator/>
      </w:r>
    </w:p>
  </w:endnote>
  <w:endnote w:type="continuationSeparator" w:id="0">
    <w:p w14:paraId="7E0DF3DA" w14:textId="77777777" w:rsidR="00CD4D49" w:rsidRDefault="00CD4D49" w:rsidP="00FD6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57532" w14:textId="77777777" w:rsidR="00AA6CC9" w:rsidRDefault="00AA6CC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FD38A" w14:textId="77777777" w:rsidR="00AA6CC9" w:rsidRDefault="00AA6CC9">
    <w:pPr>
      <w:pStyle w:val="Rodap"/>
      <w:jc w:val="right"/>
    </w:pPr>
  </w:p>
  <w:p w14:paraId="1FE2DD96" w14:textId="77777777" w:rsidR="00AA6CC9" w:rsidRDefault="00AA6CC9">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40DEB" w14:textId="77777777" w:rsidR="00AA6CC9" w:rsidRDefault="00AA6CC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52294" w14:textId="77777777" w:rsidR="00AA6CC9" w:rsidRDefault="00AA6CC9">
    <w:pPr>
      <w:pStyle w:val="Rodap"/>
      <w:jc w:val="right"/>
    </w:pPr>
  </w:p>
  <w:p w14:paraId="007DCDA8" w14:textId="77777777" w:rsidR="00AA6CC9" w:rsidRDefault="00AA6CC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D29EE" w14:textId="77777777" w:rsidR="00CD4D49" w:rsidRDefault="00CD4D49" w:rsidP="00FD6FC5">
      <w:pPr>
        <w:spacing w:after="0" w:line="240" w:lineRule="auto"/>
      </w:pPr>
      <w:r>
        <w:separator/>
      </w:r>
    </w:p>
  </w:footnote>
  <w:footnote w:type="continuationSeparator" w:id="0">
    <w:p w14:paraId="7C83B356" w14:textId="77777777" w:rsidR="00CD4D49" w:rsidRDefault="00CD4D49" w:rsidP="00FD6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F7224" w14:textId="77777777" w:rsidR="00AA6CC9" w:rsidRDefault="00AA6CC9">
    <w:pPr>
      <w:pStyle w:val="Cabealho"/>
    </w:pPr>
  </w:p>
  <w:p w14:paraId="5AE48A43" w14:textId="77777777" w:rsidR="00AA6CC9" w:rsidRDefault="00AA6CC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5498" w14:textId="77777777" w:rsidR="00AA6CC9" w:rsidRDefault="00AA6CC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1F0B1" w14:textId="77777777" w:rsidR="00AA6CC9" w:rsidRDefault="00AA6CC9">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578550"/>
      <w:docPartObj>
        <w:docPartGallery w:val="Page Numbers (Top of Page)"/>
        <w:docPartUnique/>
      </w:docPartObj>
    </w:sdtPr>
    <w:sdtEndPr>
      <w:rPr>
        <w:sz w:val="20"/>
        <w:szCs w:val="20"/>
      </w:rPr>
    </w:sdtEndPr>
    <w:sdtContent>
      <w:p w14:paraId="70930BDA" w14:textId="77777777" w:rsidR="00AA6CC9" w:rsidRPr="007E4EE3" w:rsidRDefault="00AA6CC9">
        <w:pPr>
          <w:pStyle w:val="Cabealho"/>
          <w:rPr>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10</w:t>
        </w:r>
        <w:r w:rsidRPr="007E4EE3">
          <w:rPr>
            <w:rFonts w:ascii="Arial" w:hAnsi="Arial" w:cs="Arial"/>
            <w:sz w:val="20"/>
          </w:rPr>
          <w:fldChar w:fldCharType="end"/>
        </w:r>
      </w:p>
    </w:sdtContent>
  </w:sdt>
  <w:p w14:paraId="07F023C8" w14:textId="77777777" w:rsidR="00AA6CC9" w:rsidRDefault="00AA6CC9">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647906"/>
      <w:docPartObj>
        <w:docPartGallery w:val="Page Numbers (Top of Page)"/>
        <w:docPartUnique/>
      </w:docPartObj>
    </w:sdtPr>
    <w:sdtEndPr>
      <w:rPr>
        <w:rFonts w:ascii="Arial" w:hAnsi="Arial" w:cs="Arial"/>
        <w:sz w:val="20"/>
        <w:szCs w:val="20"/>
      </w:rPr>
    </w:sdtEndPr>
    <w:sdtContent>
      <w:p w14:paraId="2DFFD37F" w14:textId="77777777" w:rsidR="00AA6CC9" w:rsidRPr="007E4EE3" w:rsidRDefault="00AA6CC9" w:rsidP="007E4EE3">
        <w:pPr>
          <w:pStyle w:val="Rodap"/>
          <w:jc w:val="right"/>
          <w:rPr>
            <w:rFonts w:ascii="Arial" w:hAnsi="Arial" w:cs="Arial"/>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11</w:t>
        </w:r>
        <w:r w:rsidRPr="007E4EE3">
          <w:rPr>
            <w:rFonts w:ascii="Arial" w:hAnsi="Arial" w:cs="Arial"/>
            <w:sz w:val="20"/>
          </w:rPr>
          <w:fldChar w:fldCharType="end"/>
        </w:r>
      </w:p>
    </w:sdtContent>
  </w:sdt>
  <w:p w14:paraId="717AAFBA" w14:textId="77777777" w:rsidR="00AA6CC9" w:rsidRDefault="00AA6CC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20A"/>
    <w:multiLevelType w:val="multilevel"/>
    <w:tmpl w:val="1088B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A44C2"/>
    <w:multiLevelType w:val="hybridMultilevel"/>
    <w:tmpl w:val="1FBCE5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73F3849"/>
    <w:multiLevelType w:val="multilevel"/>
    <w:tmpl w:val="200E18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B6249"/>
    <w:multiLevelType w:val="multilevel"/>
    <w:tmpl w:val="86DAE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E4FA6"/>
    <w:multiLevelType w:val="multilevel"/>
    <w:tmpl w:val="D296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B572D"/>
    <w:multiLevelType w:val="multilevel"/>
    <w:tmpl w:val="27B80D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801C50"/>
    <w:multiLevelType w:val="multilevel"/>
    <w:tmpl w:val="C7383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451803"/>
    <w:multiLevelType w:val="multilevel"/>
    <w:tmpl w:val="DBAA9D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C77278"/>
    <w:multiLevelType w:val="multilevel"/>
    <w:tmpl w:val="69F8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993BB6"/>
    <w:multiLevelType w:val="multilevel"/>
    <w:tmpl w:val="0206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4948F9"/>
    <w:multiLevelType w:val="hybridMultilevel"/>
    <w:tmpl w:val="6E3ED2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2177F21"/>
    <w:multiLevelType w:val="multilevel"/>
    <w:tmpl w:val="C64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A20C44"/>
    <w:multiLevelType w:val="multilevel"/>
    <w:tmpl w:val="C2A8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FC7E94"/>
    <w:multiLevelType w:val="multilevel"/>
    <w:tmpl w:val="80385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1624B5"/>
    <w:multiLevelType w:val="multilevel"/>
    <w:tmpl w:val="B9C4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D72EF9"/>
    <w:multiLevelType w:val="multilevel"/>
    <w:tmpl w:val="0206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672D4B"/>
    <w:multiLevelType w:val="multilevel"/>
    <w:tmpl w:val="C2A8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B31FB9"/>
    <w:multiLevelType w:val="multilevel"/>
    <w:tmpl w:val="A8C055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D4C0521"/>
    <w:multiLevelType w:val="multilevel"/>
    <w:tmpl w:val="6FC209B2"/>
    <w:lvl w:ilvl="0">
      <w:start w:val="9"/>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DE728D0"/>
    <w:multiLevelType w:val="multilevel"/>
    <w:tmpl w:val="C64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1455F2"/>
    <w:multiLevelType w:val="multilevel"/>
    <w:tmpl w:val="FF1A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AB7B14"/>
    <w:multiLevelType w:val="multilevel"/>
    <w:tmpl w:val="EC66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1376A1"/>
    <w:multiLevelType w:val="multilevel"/>
    <w:tmpl w:val="B8809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0A6EAA"/>
    <w:multiLevelType w:val="multilevel"/>
    <w:tmpl w:val="7DB2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5E7F4A"/>
    <w:multiLevelType w:val="multilevel"/>
    <w:tmpl w:val="06B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846504"/>
    <w:multiLevelType w:val="multilevel"/>
    <w:tmpl w:val="0206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2F03C4"/>
    <w:multiLevelType w:val="multilevel"/>
    <w:tmpl w:val="5EF098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1939D6"/>
    <w:multiLevelType w:val="multilevel"/>
    <w:tmpl w:val="00CA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7F0194"/>
    <w:multiLevelType w:val="multilevel"/>
    <w:tmpl w:val="7CF05F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A2093B"/>
    <w:multiLevelType w:val="multilevel"/>
    <w:tmpl w:val="9B685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4119A6"/>
    <w:multiLevelType w:val="multilevel"/>
    <w:tmpl w:val="828A72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E025981"/>
    <w:multiLevelType w:val="multilevel"/>
    <w:tmpl w:val="00CA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6B7859"/>
    <w:multiLevelType w:val="multilevel"/>
    <w:tmpl w:val="76426644"/>
    <w:lvl w:ilvl="0">
      <w:start w:val="9"/>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0342AA0"/>
    <w:multiLevelType w:val="multilevel"/>
    <w:tmpl w:val="C64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BE362A"/>
    <w:multiLevelType w:val="multilevel"/>
    <w:tmpl w:val="35A44E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0276A4"/>
    <w:multiLevelType w:val="multilevel"/>
    <w:tmpl w:val="A760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AD1C13"/>
    <w:multiLevelType w:val="multilevel"/>
    <w:tmpl w:val="00CA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DC29A1"/>
    <w:multiLevelType w:val="multilevel"/>
    <w:tmpl w:val="6C380F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237920"/>
    <w:multiLevelType w:val="multilevel"/>
    <w:tmpl w:val="828A72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856119E"/>
    <w:multiLevelType w:val="multilevel"/>
    <w:tmpl w:val="2852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6202F4"/>
    <w:multiLevelType w:val="multilevel"/>
    <w:tmpl w:val="D5C2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F54006"/>
    <w:multiLevelType w:val="multilevel"/>
    <w:tmpl w:val="B3C6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6A267B"/>
    <w:multiLevelType w:val="multilevel"/>
    <w:tmpl w:val="06B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440EA7"/>
    <w:multiLevelType w:val="multilevel"/>
    <w:tmpl w:val="85FC7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8425B0"/>
    <w:multiLevelType w:val="multilevel"/>
    <w:tmpl w:val="00CA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FBA32F4"/>
    <w:multiLevelType w:val="multilevel"/>
    <w:tmpl w:val="E9F054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ED1E41"/>
    <w:multiLevelType w:val="multilevel"/>
    <w:tmpl w:val="9FCAA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33749F"/>
    <w:multiLevelType w:val="multilevel"/>
    <w:tmpl w:val="8E8CF8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AC7865"/>
    <w:multiLevelType w:val="multilevel"/>
    <w:tmpl w:val="2E18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A249DA"/>
    <w:multiLevelType w:val="multilevel"/>
    <w:tmpl w:val="E08E63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392FCF"/>
    <w:multiLevelType w:val="multilevel"/>
    <w:tmpl w:val="C2A8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8695854"/>
    <w:multiLevelType w:val="multilevel"/>
    <w:tmpl w:val="06B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899052A"/>
    <w:multiLevelType w:val="multilevel"/>
    <w:tmpl w:val="06B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9443480"/>
    <w:multiLevelType w:val="multilevel"/>
    <w:tmpl w:val="828A72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6AB914CB"/>
    <w:multiLevelType w:val="multilevel"/>
    <w:tmpl w:val="D7AA54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1D5263"/>
    <w:multiLevelType w:val="multilevel"/>
    <w:tmpl w:val="AB72E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D9C43CB"/>
    <w:multiLevelType w:val="multilevel"/>
    <w:tmpl w:val="E7C4F3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67256E"/>
    <w:multiLevelType w:val="multilevel"/>
    <w:tmpl w:val="C64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1B26BA"/>
    <w:multiLevelType w:val="multilevel"/>
    <w:tmpl w:val="C2A8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72054BC"/>
    <w:multiLevelType w:val="multilevel"/>
    <w:tmpl w:val="0206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7B123E7"/>
    <w:multiLevelType w:val="multilevel"/>
    <w:tmpl w:val="FB0247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174AE0"/>
    <w:multiLevelType w:val="multilevel"/>
    <w:tmpl w:val="5212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C83D58"/>
    <w:multiLevelType w:val="multilevel"/>
    <w:tmpl w:val="2280F4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CCF5888"/>
    <w:multiLevelType w:val="hybridMultilevel"/>
    <w:tmpl w:val="32C05B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4" w15:restartNumberingAfterBreak="0">
    <w:nsid w:val="7F3560C5"/>
    <w:multiLevelType w:val="multilevel"/>
    <w:tmpl w:val="6CC2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4456057">
    <w:abstractNumId w:val="17"/>
  </w:num>
  <w:num w:numId="2" w16cid:durableId="979771387">
    <w:abstractNumId w:val="63"/>
  </w:num>
  <w:num w:numId="3" w16cid:durableId="824473421">
    <w:abstractNumId w:val="1"/>
  </w:num>
  <w:num w:numId="4" w16cid:durableId="1689722249">
    <w:abstractNumId w:val="18"/>
  </w:num>
  <w:num w:numId="5" w16cid:durableId="76294675">
    <w:abstractNumId w:val="24"/>
  </w:num>
  <w:num w:numId="6" w16cid:durableId="1178160267">
    <w:abstractNumId w:val="23"/>
  </w:num>
  <w:num w:numId="7" w16cid:durableId="1079447543">
    <w:abstractNumId w:val="41"/>
  </w:num>
  <w:num w:numId="8" w16cid:durableId="1690176140">
    <w:abstractNumId w:val="21"/>
  </w:num>
  <w:num w:numId="9" w16cid:durableId="2041854116">
    <w:abstractNumId w:val="35"/>
  </w:num>
  <w:num w:numId="10" w16cid:durableId="1749422214">
    <w:abstractNumId w:val="46"/>
  </w:num>
  <w:num w:numId="11" w16cid:durableId="556356850">
    <w:abstractNumId w:val="59"/>
  </w:num>
  <w:num w:numId="12" w16cid:durableId="1612853835">
    <w:abstractNumId w:val="4"/>
  </w:num>
  <w:num w:numId="13" w16cid:durableId="542710895">
    <w:abstractNumId w:val="39"/>
  </w:num>
  <w:num w:numId="14" w16cid:durableId="1019433013">
    <w:abstractNumId w:val="13"/>
  </w:num>
  <w:num w:numId="15" w16cid:durableId="486094203">
    <w:abstractNumId w:val="48"/>
  </w:num>
  <w:num w:numId="16" w16cid:durableId="917908126">
    <w:abstractNumId w:val="11"/>
  </w:num>
  <w:num w:numId="17" w16cid:durableId="671757939">
    <w:abstractNumId w:val="61"/>
  </w:num>
  <w:num w:numId="18" w16cid:durableId="1456824489">
    <w:abstractNumId w:val="55"/>
  </w:num>
  <w:num w:numId="19" w16cid:durableId="1735928123">
    <w:abstractNumId w:val="6"/>
  </w:num>
  <w:num w:numId="20" w16cid:durableId="859440435">
    <w:abstractNumId w:val="16"/>
  </w:num>
  <w:num w:numId="21" w16cid:durableId="1713768914">
    <w:abstractNumId w:val="8"/>
  </w:num>
  <w:num w:numId="22" w16cid:durableId="369302881">
    <w:abstractNumId w:val="40"/>
  </w:num>
  <w:num w:numId="23" w16cid:durableId="575631761">
    <w:abstractNumId w:val="20"/>
  </w:num>
  <w:num w:numId="24" w16cid:durableId="1096092011">
    <w:abstractNumId w:val="3"/>
  </w:num>
  <w:num w:numId="25" w16cid:durableId="885143329">
    <w:abstractNumId w:val="29"/>
  </w:num>
  <w:num w:numId="26" w16cid:durableId="806320265">
    <w:abstractNumId w:val="31"/>
  </w:num>
  <w:num w:numId="27" w16cid:durableId="1274631043">
    <w:abstractNumId w:val="14"/>
  </w:num>
  <w:num w:numId="28" w16cid:durableId="855653061">
    <w:abstractNumId w:val="64"/>
  </w:num>
  <w:num w:numId="29" w16cid:durableId="928386943">
    <w:abstractNumId w:val="43"/>
  </w:num>
  <w:num w:numId="30" w16cid:durableId="1300645253">
    <w:abstractNumId w:val="0"/>
  </w:num>
  <w:num w:numId="31" w16cid:durableId="1637175893">
    <w:abstractNumId w:val="38"/>
  </w:num>
  <w:num w:numId="32" w16cid:durableId="1757243949">
    <w:abstractNumId w:val="32"/>
  </w:num>
  <w:num w:numId="33" w16cid:durableId="712341989">
    <w:abstractNumId w:val="3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5.1"/>
        <w:lvlJc w:val="left"/>
        <w:pPr>
          <w:ind w:left="1224" w:hanging="504"/>
        </w:pPr>
        <w:rPr>
          <w:rFonts w:hint="default"/>
        </w:rPr>
      </w:lvl>
    </w:lvlOverride>
    <w:lvlOverride w:ilvl="3">
      <w:lvl w:ilvl="3">
        <w:start w:val="1"/>
        <w:numFmt w:val="decimal"/>
        <w:lvlText w:val="%1.%2.5.%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4" w16cid:durableId="482548919">
    <w:abstractNumId w:val="30"/>
  </w:num>
  <w:num w:numId="35" w16cid:durableId="133985809">
    <w:abstractNumId w:val="10"/>
  </w:num>
  <w:num w:numId="36" w16cid:durableId="1248878048">
    <w:abstractNumId w:val="53"/>
  </w:num>
  <w:num w:numId="37" w16cid:durableId="63989505">
    <w:abstractNumId w:val="42"/>
  </w:num>
  <w:num w:numId="38" w16cid:durableId="1504128155">
    <w:abstractNumId w:val="51"/>
  </w:num>
  <w:num w:numId="39" w16cid:durableId="1847204399">
    <w:abstractNumId w:val="52"/>
  </w:num>
  <w:num w:numId="40" w16cid:durableId="1271930012">
    <w:abstractNumId w:val="25"/>
  </w:num>
  <w:num w:numId="41" w16cid:durableId="5140457">
    <w:abstractNumId w:val="15"/>
  </w:num>
  <w:num w:numId="42" w16cid:durableId="431439005">
    <w:abstractNumId w:val="33"/>
  </w:num>
  <w:num w:numId="43" w16cid:durableId="1698968894">
    <w:abstractNumId w:val="50"/>
  </w:num>
  <w:num w:numId="44" w16cid:durableId="1513257784">
    <w:abstractNumId w:val="36"/>
  </w:num>
  <w:num w:numId="45" w16cid:durableId="307981761">
    <w:abstractNumId w:val="19"/>
  </w:num>
  <w:num w:numId="46" w16cid:durableId="499733696">
    <w:abstractNumId w:val="58"/>
  </w:num>
  <w:num w:numId="47" w16cid:durableId="1813020280">
    <w:abstractNumId w:val="44"/>
  </w:num>
  <w:num w:numId="48" w16cid:durableId="199979248">
    <w:abstractNumId w:val="9"/>
  </w:num>
  <w:num w:numId="49" w16cid:durableId="2058777752">
    <w:abstractNumId w:val="57"/>
  </w:num>
  <w:num w:numId="50" w16cid:durableId="1714190174">
    <w:abstractNumId w:val="12"/>
  </w:num>
  <w:num w:numId="51" w16cid:durableId="1568686352">
    <w:abstractNumId w:val="27"/>
  </w:num>
  <w:num w:numId="52" w16cid:durableId="1755083734">
    <w:abstractNumId w:val="49"/>
  </w:num>
  <w:num w:numId="53" w16cid:durableId="1541896175">
    <w:abstractNumId w:val="47"/>
  </w:num>
  <w:num w:numId="54" w16cid:durableId="2138376256">
    <w:abstractNumId w:val="22"/>
  </w:num>
  <w:num w:numId="55" w16cid:durableId="1816264867">
    <w:abstractNumId w:val="26"/>
  </w:num>
  <w:num w:numId="56" w16cid:durableId="826630733">
    <w:abstractNumId w:val="5"/>
  </w:num>
  <w:num w:numId="57" w16cid:durableId="1650207241">
    <w:abstractNumId w:val="7"/>
  </w:num>
  <w:num w:numId="58" w16cid:durableId="2080132831">
    <w:abstractNumId w:val="45"/>
  </w:num>
  <w:num w:numId="59" w16cid:durableId="553196587">
    <w:abstractNumId w:val="56"/>
  </w:num>
  <w:num w:numId="60" w16cid:durableId="869799670">
    <w:abstractNumId w:val="2"/>
  </w:num>
  <w:num w:numId="61" w16cid:durableId="1886671544">
    <w:abstractNumId w:val="60"/>
  </w:num>
  <w:num w:numId="62" w16cid:durableId="242034618">
    <w:abstractNumId w:val="37"/>
  </w:num>
  <w:num w:numId="63" w16cid:durableId="1000810892">
    <w:abstractNumId w:val="34"/>
  </w:num>
  <w:num w:numId="64" w16cid:durableId="1626085410">
    <w:abstractNumId w:val="62"/>
  </w:num>
  <w:num w:numId="65" w16cid:durableId="73203784">
    <w:abstractNumId w:val="28"/>
  </w:num>
  <w:num w:numId="66" w16cid:durableId="728654961">
    <w:abstractNumId w:val="5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3EB"/>
    <w:rsid w:val="0003257B"/>
    <w:rsid w:val="00037E9F"/>
    <w:rsid w:val="0004707A"/>
    <w:rsid w:val="000539E2"/>
    <w:rsid w:val="00064CD3"/>
    <w:rsid w:val="0007768E"/>
    <w:rsid w:val="00087451"/>
    <w:rsid w:val="00092F1D"/>
    <w:rsid w:val="0009668F"/>
    <w:rsid w:val="000A0C58"/>
    <w:rsid w:val="000E407B"/>
    <w:rsid w:val="000F74A5"/>
    <w:rsid w:val="00105E01"/>
    <w:rsid w:val="001351A7"/>
    <w:rsid w:val="00135699"/>
    <w:rsid w:val="001515B2"/>
    <w:rsid w:val="001558C4"/>
    <w:rsid w:val="0015682B"/>
    <w:rsid w:val="001B1A08"/>
    <w:rsid w:val="001C3063"/>
    <w:rsid w:val="001C4119"/>
    <w:rsid w:val="001C64AB"/>
    <w:rsid w:val="001C675F"/>
    <w:rsid w:val="001E2F08"/>
    <w:rsid w:val="001F0BD7"/>
    <w:rsid w:val="001F154E"/>
    <w:rsid w:val="00212A33"/>
    <w:rsid w:val="002318C1"/>
    <w:rsid w:val="00233282"/>
    <w:rsid w:val="002425FA"/>
    <w:rsid w:val="00244D4B"/>
    <w:rsid w:val="00246105"/>
    <w:rsid w:val="002535AC"/>
    <w:rsid w:val="002B274B"/>
    <w:rsid w:val="002C01F8"/>
    <w:rsid w:val="002C44C9"/>
    <w:rsid w:val="002D7F54"/>
    <w:rsid w:val="003007F4"/>
    <w:rsid w:val="003141FE"/>
    <w:rsid w:val="003145BD"/>
    <w:rsid w:val="00330B37"/>
    <w:rsid w:val="00331D9F"/>
    <w:rsid w:val="00351A7A"/>
    <w:rsid w:val="003D6D77"/>
    <w:rsid w:val="003F01BC"/>
    <w:rsid w:val="004027BD"/>
    <w:rsid w:val="00406C62"/>
    <w:rsid w:val="00423A3D"/>
    <w:rsid w:val="0042733A"/>
    <w:rsid w:val="00430467"/>
    <w:rsid w:val="004367F9"/>
    <w:rsid w:val="004663FB"/>
    <w:rsid w:val="0047107E"/>
    <w:rsid w:val="004D0B05"/>
    <w:rsid w:val="004D12BD"/>
    <w:rsid w:val="004E62CA"/>
    <w:rsid w:val="004F5A2C"/>
    <w:rsid w:val="00543044"/>
    <w:rsid w:val="00560AA2"/>
    <w:rsid w:val="00566A53"/>
    <w:rsid w:val="00567D68"/>
    <w:rsid w:val="00593136"/>
    <w:rsid w:val="005A1083"/>
    <w:rsid w:val="005A1799"/>
    <w:rsid w:val="005A5049"/>
    <w:rsid w:val="005C2145"/>
    <w:rsid w:val="005D59E8"/>
    <w:rsid w:val="005E0BEC"/>
    <w:rsid w:val="0063509C"/>
    <w:rsid w:val="0064000A"/>
    <w:rsid w:val="00640AA6"/>
    <w:rsid w:val="00667B34"/>
    <w:rsid w:val="006811CF"/>
    <w:rsid w:val="00686C03"/>
    <w:rsid w:val="00690F86"/>
    <w:rsid w:val="006A6725"/>
    <w:rsid w:val="006E2606"/>
    <w:rsid w:val="006F60BC"/>
    <w:rsid w:val="00703271"/>
    <w:rsid w:val="00710A82"/>
    <w:rsid w:val="007213BB"/>
    <w:rsid w:val="00725FDA"/>
    <w:rsid w:val="00731B33"/>
    <w:rsid w:val="00764D46"/>
    <w:rsid w:val="00764E44"/>
    <w:rsid w:val="00786CB5"/>
    <w:rsid w:val="00796134"/>
    <w:rsid w:val="007A5977"/>
    <w:rsid w:val="007B2BDF"/>
    <w:rsid w:val="007C3974"/>
    <w:rsid w:val="007C6981"/>
    <w:rsid w:val="007E4EE3"/>
    <w:rsid w:val="00834357"/>
    <w:rsid w:val="00840E8F"/>
    <w:rsid w:val="00865934"/>
    <w:rsid w:val="00875464"/>
    <w:rsid w:val="00880FCA"/>
    <w:rsid w:val="008950E9"/>
    <w:rsid w:val="008A7A71"/>
    <w:rsid w:val="008B0B81"/>
    <w:rsid w:val="0090159B"/>
    <w:rsid w:val="00926695"/>
    <w:rsid w:val="00961145"/>
    <w:rsid w:val="00973E24"/>
    <w:rsid w:val="00974919"/>
    <w:rsid w:val="00986F8E"/>
    <w:rsid w:val="009B0639"/>
    <w:rsid w:val="009F2E17"/>
    <w:rsid w:val="009F6148"/>
    <w:rsid w:val="009F7F3E"/>
    <w:rsid w:val="00A04BFC"/>
    <w:rsid w:val="00A16E02"/>
    <w:rsid w:val="00A40B39"/>
    <w:rsid w:val="00A45B66"/>
    <w:rsid w:val="00A51D90"/>
    <w:rsid w:val="00A5418F"/>
    <w:rsid w:val="00A62D4F"/>
    <w:rsid w:val="00A72628"/>
    <w:rsid w:val="00A84CE3"/>
    <w:rsid w:val="00A95177"/>
    <w:rsid w:val="00AA6CC9"/>
    <w:rsid w:val="00AB0D1F"/>
    <w:rsid w:val="00AB12CC"/>
    <w:rsid w:val="00AB2D11"/>
    <w:rsid w:val="00AB4568"/>
    <w:rsid w:val="00AB7C05"/>
    <w:rsid w:val="00AC48D5"/>
    <w:rsid w:val="00B218F9"/>
    <w:rsid w:val="00B33AF6"/>
    <w:rsid w:val="00B5794D"/>
    <w:rsid w:val="00B63473"/>
    <w:rsid w:val="00B76707"/>
    <w:rsid w:val="00B9232D"/>
    <w:rsid w:val="00BF5F88"/>
    <w:rsid w:val="00C04A46"/>
    <w:rsid w:val="00C107D8"/>
    <w:rsid w:val="00C41685"/>
    <w:rsid w:val="00C62FC6"/>
    <w:rsid w:val="00C72FD0"/>
    <w:rsid w:val="00CC5AD4"/>
    <w:rsid w:val="00CD4D49"/>
    <w:rsid w:val="00CE1BBA"/>
    <w:rsid w:val="00D03860"/>
    <w:rsid w:val="00D12813"/>
    <w:rsid w:val="00D24040"/>
    <w:rsid w:val="00D34314"/>
    <w:rsid w:val="00D4504A"/>
    <w:rsid w:val="00D46F19"/>
    <w:rsid w:val="00D53479"/>
    <w:rsid w:val="00D66766"/>
    <w:rsid w:val="00D92610"/>
    <w:rsid w:val="00DE0EA8"/>
    <w:rsid w:val="00DE2723"/>
    <w:rsid w:val="00DF54B0"/>
    <w:rsid w:val="00DF73EB"/>
    <w:rsid w:val="00E02267"/>
    <w:rsid w:val="00E126F6"/>
    <w:rsid w:val="00E308D2"/>
    <w:rsid w:val="00E4693F"/>
    <w:rsid w:val="00E54726"/>
    <w:rsid w:val="00E632A1"/>
    <w:rsid w:val="00E834E3"/>
    <w:rsid w:val="00EA2D68"/>
    <w:rsid w:val="00EA7825"/>
    <w:rsid w:val="00EB1CAB"/>
    <w:rsid w:val="00F02933"/>
    <w:rsid w:val="00F14993"/>
    <w:rsid w:val="00F268DC"/>
    <w:rsid w:val="00F431C2"/>
    <w:rsid w:val="00F47BB4"/>
    <w:rsid w:val="00F5752D"/>
    <w:rsid w:val="00F6478F"/>
    <w:rsid w:val="00F8523E"/>
    <w:rsid w:val="00F858F1"/>
    <w:rsid w:val="00FA2F90"/>
    <w:rsid w:val="00FA43AE"/>
    <w:rsid w:val="00FA453F"/>
    <w:rsid w:val="00FC7305"/>
    <w:rsid w:val="00FC7A64"/>
    <w:rsid w:val="00FD6FC5"/>
    <w:rsid w:val="00FF3261"/>
    <w:rsid w:val="00FF4DDF"/>
    <w:rsid w:val="01C8EF33"/>
    <w:rsid w:val="0200E22A"/>
    <w:rsid w:val="02AE6FC8"/>
    <w:rsid w:val="044C9CC7"/>
    <w:rsid w:val="04D10061"/>
    <w:rsid w:val="05260A93"/>
    <w:rsid w:val="06DEFE66"/>
    <w:rsid w:val="0ADF0B83"/>
    <w:rsid w:val="0B410487"/>
    <w:rsid w:val="0BF97FAB"/>
    <w:rsid w:val="0EC3EDAD"/>
    <w:rsid w:val="0F8D4DD4"/>
    <w:rsid w:val="0FAD349B"/>
    <w:rsid w:val="0FC040BA"/>
    <w:rsid w:val="11C00049"/>
    <w:rsid w:val="12104EE3"/>
    <w:rsid w:val="1395C472"/>
    <w:rsid w:val="1463CD06"/>
    <w:rsid w:val="1466AAB9"/>
    <w:rsid w:val="1495AD93"/>
    <w:rsid w:val="15267986"/>
    <w:rsid w:val="153E14C2"/>
    <w:rsid w:val="15E33179"/>
    <w:rsid w:val="16E837A5"/>
    <w:rsid w:val="18800E0A"/>
    <w:rsid w:val="18B5D75A"/>
    <w:rsid w:val="18C2041C"/>
    <w:rsid w:val="18FF6005"/>
    <w:rsid w:val="190C53E6"/>
    <w:rsid w:val="1A1D422E"/>
    <w:rsid w:val="1A498515"/>
    <w:rsid w:val="1B9C2317"/>
    <w:rsid w:val="1DA97181"/>
    <w:rsid w:val="1E62D3E9"/>
    <w:rsid w:val="1F7784D0"/>
    <w:rsid w:val="1FE5A6E8"/>
    <w:rsid w:val="228D79AA"/>
    <w:rsid w:val="22D27257"/>
    <w:rsid w:val="230B6F84"/>
    <w:rsid w:val="24002741"/>
    <w:rsid w:val="24F5286A"/>
    <w:rsid w:val="26681F38"/>
    <w:rsid w:val="28FA1ED2"/>
    <w:rsid w:val="2A9CD76C"/>
    <w:rsid w:val="2BEFFAA1"/>
    <w:rsid w:val="2EEEBA21"/>
    <w:rsid w:val="2F78F5D5"/>
    <w:rsid w:val="2FED41D5"/>
    <w:rsid w:val="30454E0F"/>
    <w:rsid w:val="30C713F3"/>
    <w:rsid w:val="31415191"/>
    <w:rsid w:val="31C7E337"/>
    <w:rsid w:val="31EB9093"/>
    <w:rsid w:val="337A922A"/>
    <w:rsid w:val="34FFD432"/>
    <w:rsid w:val="35F814A1"/>
    <w:rsid w:val="38355132"/>
    <w:rsid w:val="3867BD9B"/>
    <w:rsid w:val="38DCCA39"/>
    <w:rsid w:val="38FD4F3E"/>
    <w:rsid w:val="3D02DB7B"/>
    <w:rsid w:val="3DA2DD5E"/>
    <w:rsid w:val="3DE33596"/>
    <w:rsid w:val="40623586"/>
    <w:rsid w:val="42465528"/>
    <w:rsid w:val="456F01C4"/>
    <w:rsid w:val="4594BB6C"/>
    <w:rsid w:val="4657045B"/>
    <w:rsid w:val="492DF38A"/>
    <w:rsid w:val="4BF24AB0"/>
    <w:rsid w:val="4C1137B5"/>
    <w:rsid w:val="4CA10D16"/>
    <w:rsid w:val="4D254B22"/>
    <w:rsid w:val="4EC76CEB"/>
    <w:rsid w:val="4F674F35"/>
    <w:rsid w:val="50007466"/>
    <w:rsid w:val="50FE4889"/>
    <w:rsid w:val="515B0044"/>
    <w:rsid w:val="5333D059"/>
    <w:rsid w:val="54B5BD0F"/>
    <w:rsid w:val="555F3A38"/>
    <w:rsid w:val="55CAA414"/>
    <w:rsid w:val="55FDE3D1"/>
    <w:rsid w:val="5638E746"/>
    <w:rsid w:val="56404A1C"/>
    <w:rsid w:val="565AC52F"/>
    <w:rsid w:val="57C38F97"/>
    <w:rsid w:val="57ED34EB"/>
    <w:rsid w:val="5945BF35"/>
    <w:rsid w:val="598B0E27"/>
    <w:rsid w:val="5B4DD466"/>
    <w:rsid w:val="5B76ADDE"/>
    <w:rsid w:val="5C888B11"/>
    <w:rsid w:val="5C9D07EA"/>
    <w:rsid w:val="5E216172"/>
    <w:rsid w:val="5E8AAD17"/>
    <w:rsid w:val="5FD0EA87"/>
    <w:rsid w:val="606ADA64"/>
    <w:rsid w:val="617A4F69"/>
    <w:rsid w:val="62A91897"/>
    <w:rsid w:val="646A4DD5"/>
    <w:rsid w:val="64817875"/>
    <w:rsid w:val="655387BD"/>
    <w:rsid w:val="66256F18"/>
    <w:rsid w:val="66348695"/>
    <w:rsid w:val="669DFD39"/>
    <w:rsid w:val="66E2BE72"/>
    <w:rsid w:val="67479E27"/>
    <w:rsid w:val="68B9AA16"/>
    <w:rsid w:val="6BB04495"/>
    <w:rsid w:val="6CC1D8D0"/>
    <w:rsid w:val="6DEB1280"/>
    <w:rsid w:val="6FF88DDF"/>
    <w:rsid w:val="7000A561"/>
    <w:rsid w:val="7008C704"/>
    <w:rsid w:val="71FBC52F"/>
    <w:rsid w:val="725EB5AE"/>
    <w:rsid w:val="743FCCE7"/>
    <w:rsid w:val="74F4F7DC"/>
    <w:rsid w:val="75CF2ECE"/>
    <w:rsid w:val="76FCB7BF"/>
    <w:rsid w:val="786902DB"/>
    <w:rsid w:val="7B17A0B6"/>
    <w:rsid w:val="7C3BE7B2"/>
    <w:rsid w:val="7D133DC5"/>
    <w:rsid w:val="7FF9D8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AF0C6"/>
  <w15:docId w15:val="{91C48A1B-660F-4D3A-8D49-06E1B09EF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04A"/>
  </w:style>
  <w:style w:type="paragraph" w:styleId="Ttulo1">
    <w:name w:val="heading 1"/>
    <w:basedOn w:val="Normal"/>
    <w:next w:val="Normal"/>
    <w:link w:val="Ttulo1Char"/>
    <w:uiPriority w:val="9"/>
    <w:qFormat/>
    <w:rsid w:val="00064C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400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1515B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semiHidden/>
    <w:unhideWhenUsed/>
    <w:qFormat/>
    <w:rsid w:val="001515B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D6F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6FC5"/>
  </w:style>
  <w:style w:type="paragraph" w:styleId="Rodap">
    <w:name w:val="footer"/>
    <w:basedOn w:val="Normal"/>
    <w:link w:val="RodapChar"/>
    <w:uiPriority w:val="99"/>
    <w:unhideWhenUsed/>
    <w:rsid w:val="00FD6FC5"/>
    <w:pPr>
      <w:tabs>
        <w:tab w:val="center" w:pos="4252"/>
        <w:tab w:val="right" w:pos="8504"/>
      </w:tabs>
      <w:spacing w:after="0" w:line="240" w:lineRule="auto"/>
    </w:pPr>
  </w:style>
  <w:style w:type="character" w:customStyle="1" w:styleId="RodapChar">
    <w:name w:val="Rodapé Char"/>
    <w:basedOn w:val="Fontepargpadro"/>
    <w:link w:val="Rodap"/>
    <w:uiPriority w:val="99"/>
    <w:rsid w:val="00FD6FC5"/>
  </w:style>
  <w:style w:type="paragraph" w:styleId="PargrafodaLista">
    <w:name w:val="List Paragraph"/>
    <w:basedOn w:val="Normal"/>
    <w:uiPriority w:val="34"/>
    <w:qFormat/>
    <w:rsid w:val="00064CD3"/>
    <w:pPr>
      <w:ind w:left="720"/>
      <w:contextualSpacing/>
    </w:pPr>
  </w:style>
  <w:style w:type="character" w:customStyle="1" w:styleId="Ttulo1Char">
    <w:name w:val="Título 1 Char"/>
    <w:basedOn w:val="Fontepargpadro"/>
    <w:link w:val="Ttulo1"/>
    <w:uiPriority w:val="9"/>
    <w:rsid w:val="00064CD3"/>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430467"/>
    <w:pPr>
      <w:outlineLvl w:val="9"/>
    </w:pPr>
    <w:rPr>
      <w:lang w:eastAsia="pt-BR"/>
    </w:rPr>
  </w:style>
  <w:style w:type="paragraph" w:styleId="Sumrio1">
    <w:name w:val="toc 1"/>
    <w:basedOn w:val="Normal"/>
    <w:next w:val="Normal"/>
    <w:autoRedefine/>
    <w:uiPriority w:val="39"/>
    <w:unhideWhenUsed/>
    <w:rsid w:val="001F154E"/>
    <w:pPr>
      <w:tabs>
        <w:tab w:val="left" w:pos="426"/>
        <w:tab w:val="left" w:pos="1100"/>
        <w:tab w:val="right" w:leader="dot" w:pos="8777"/>
      </w:tabs>
      <w:spacing w:after="100"/>
    </w:pPr>
  </w:style>
  <w:style w:type="character" w:styleId="Hyperlink">
    <w:name w:val="Hyperlink"/>
    <w:basedOn w:val="Fontepargpadro"/>
    <w:uiPriority w:val="99"/>
    <w:unhideWhenUsed/>
    <w:rsid w:val="00430467"/>
    <w:rPr>
      <w:color w:val="0000FF" w:themeColor="hyperlink"/>
      <w:u w:val="single"/>
    </w:rPr>
  </w:style>
  <w:style w:type="paragraph" w:styleId="Textodebalo">
    <w:name w:val="Balloon Text"/>
    <w:basedOn w:val="Normal"/>
    <w:link w:val="TextodebaloChar"/>
    <w:uiPriority w:val="99"/>
    <w:semiHidden/>
    <w:unhideWhenUsed/>
    <w:rsid w:val="0043046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30467"/>
    <w:rPr>
      <w:rFonts w:ascii="Tahoma" w:hAnsi="Tahoma" w:cs="Tahoma"/>
      <w:sz w:val="16"/>
      <w:szCs w:val="16"/>
    </w:rPr>
  </w:style>
  <w:style w:type="paragraph" w:styleId="Recuodecorpodetexto3">
    <w:name w:val="Body Text Indent 3"/>
    <w:basedOn w:val="Normal"/>
    <w:link w:val="Recuodecorpodetexto3Char"/>
    <w:rsid w:val="00FF3261"/>
    <w:pPr>
      <w:spacing w:after="0" w:line="480" w:lineRule="auto"/>
      <w:ind w:firstLine="1418"/>
      <w:jc w:val="both"/>
    </w:pPr>
    <w:rPr>
      <w:rFonts w:ascii="Times New Roman" w:eastAsia="Times New Roman" w:hAnsi="Times New Roman" w:cs="Times New Roman"/>
      <w:sz w:val="24"/>
      <w:szCs w:val="20"/>
      <w:lang w:eastAsia="pt-BR"/>
    </w:rPr>
  </w:style>
  <w:style w:type="character" w:customStyle="1" w:styleId="Recuodecorpodetexto3Char">
    <w:name w:val="Recuo de corpo de texto 3 Char"/>
    <w:basedOn w:val="Fontepargpadro"/>
    <w:link w:val="Recuodecorpodetexto3"/>
    <w:rsid w:val="00FF3261"/>
    <w:rPr>
      <w:rFonts w:ascii="Times New Roman" w:eastAsia="Times New Roman" w:hAnsi="Times New Roman" w:cs="Times New Roman"/>
      <w:sz w:val="24"/>
      <w:szCs w:val="20"/>
      <w:lang w:eastAsia="pt-BR"/>
    </w:rPr>
  </w:style>
  <w:style w:type="paragraph" w:styleId="ndicedeilustraes">
    <w:name w:val="table of figures"/>
    <w:basedOn w:val="Normal"/>
    <w:next w:val="Normal"/>
    <w:uiPriority w:val="99"/>
    <w:unhideWhenUsed/>
    <w:rsid w:val="005A1083"/>
    <w:pPr>
      <w:spacing w:after="0"/>
      <w:ind w:left="440" w:hanging="440"/>
    </w:pPr>
    <w:rPr>
      <w:rFonts w:ascii="Arial" w:hAnsi="Arial"/>
      <w:smallCaps/>
      <w:sz w:val="20"/>
      <w:szCs w:val="20"/>
    </w:rPr>
  </w:style>
  <w:style w:type="character" w:customStyle="1" w:styleId="Ttulo2Char">
    <w:name w:val="Título 2 Char"/>
    <w:basedOn w:val="Fontepargpadro"/>
    <w:link w:val="Ttulo2"/>
    <w:uiPriority w:val="9"/>
    <w:semiHidden/>
    <w:rsid w:val="0064000A"/>
    <w:rPr>
      <w:rFonts w:asciiTheme="majorHAnsi" w:eastAsiaTheme="majorEastAsia" w:hAnsiTheme="majorHAnsi" w:cstheme="majorBidi"/>
      <w:b/>
      <w:bCs/>
      <w:color w:val="4F81BD" w:themeColor="accent1"/>
      <w:sz w:val="26"/>
      <w:szCs w:val="26"/>
    </w:rPr>
  </w:style>
  <w:style w:type="paragraph" w:customStyle="1" w:styleId="Default">
    <w:name w:val="Default"/>
    <w:rsid w:val="0064000A"/>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ontepargpadro"/>
    <w:rsid w:val="0064000A"/>
  </w:style>
  <w:style w:type="character" w:styleId="Refdecomentrio">
    <w:name w:val="annotation reference"/>
    <w:basedOn w:val="Fontepargpadro"/>
    <w:uiPriority w:val="99"/>
    <w:semiHidden/>
    <w:unhideWhenUsed/>
    <w:rsid w:val="009F2E17"/>
    <w:rPr>
      <w:sz w:val="16"/>
      <w:szCs w:val="16"/>
    </w:rPr>
  </w:style>
  <w:style w:type="paragraph" w:styleId="Textodecomentrio">
    <w:name w:val="annotation text"/>
    <w:basedOn w:val="Normal"/>
    <w:link w:val="TextodecomentrioChar"/>
    <w:uiPriority w:val="99"/>
    <w:unhideWhenUsed/>
    <w:rsid w:val="009F2E17"/>
    <w:pPr>
      <w:spacing w:line="240" w:lineRule="auto"/>
    </w:pPr>
    <w:rPr>
      <w:sz w:val="20"/>
      <w:szCs w:val="20"/>
    </w:rPr>
  </w:style>
  <w:style w:type="character" w:customStyle="1" w:styleId="TextodecomentrioChar">
    <w:name w:val="Texto de comentário Char"/>
    <w:basedOn w:val="Fontepargpadro"/>
    <w:link w:val="Textodecomentrio"/>
    <w:uiPriority w:val="99"/>
    <w:rsid w:val="009F2E17"/>
    <w:rPr>
      <w:sz w:val="20"/>
      <w:szCs w:val="20"/>
    </w:rPr>
  </w:style>
  <w:style w:type="table" w:styleId="Tabelacomgrade">
    <w:name w:val="Table Grid"/>
    <w:basedOn w:val="Tabelanormal"/>
    <w:uiPriority w:val="39"/>
    <w:rsid w:val="00961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F8523E"/>
    <w:pPr>
      <w:spacing w:after="100"/>
      <w:ind w:left="440"/>
    </w:pPr>
  </w:style>
  <w:style w:type="paragraph" w:styleId="Sumrio4">
    <w:name w:val="toc 4"/>
    <w:basedOn w:val="Normal"/>
    <w:next w:val="Normal"/>
    <w:autoRedefine/>
    <w:uiPriority w:val="39"/>
    <w:unhideWhenUsed/>
    <w:rsid w:val="00F8523E"/>
    <w:pPr>
      <w:spacing w:after="100"/>
      <w:ind w:left="660"/>
    </w:pPr>
  </w:style>
  <w:style w:type="paragraph" w:styleId="SemEspaamento">
    <w:name w:val="No Spacing"/>
    <w:uiPriority w:val="1"/>
    <w:qFormat/>
    <w:rsid w:val="002D7F54"/>
    <w:pPr>
      <w:spacing w:after="0" w:line="240" w:lineRule="auto"/>
    </w:pPr>
  </w:style>
  <w:style w:type="paragraph" w:styleId="NormalWeb">
    <w:name w:val="Normal (Web)"/>
    <w:basedOn w:val="Normal"/>
    <w:uiPriority w:val="99"/>
    <w:unhideWhenUsed/>
    <w:rsid w:val="002425F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5D59E8"/>
    <w:rPr>
      <w:b/>
      <w:bCs/>
    </w:rPr>
  </w:style>
  <w:style w:type="character" w:styleId="MenoPendente">
    <w:name w:val="Unresolved Mention"/>
    <w:basedOn w:val="Fontepargpadro"/>
    <w:uiPriority w:val="99"/>
    <w:semiHidden/>
    <w:unhideWhenUsed/>
    <w:rsid w:val="00C62FC6"/>
    <w:rPr>
      <w:color w:val="605E5C"/>
      <w:shd w:val="clear" w:color="auto" w:fill="E1DFDD"/>
    </w:rPr>
  </w:style>
  <w:style w:type="character" w:styleId="nfase">
    <w:name w:val="Emphasis"/>
    <w:basedOn w:val="Fontepargpadro"/>
    <w:uiPriority w:val="20"/>
    <w:qFormat/>
    <w:rsid w:val="004D0B05"/>
    <w:rPr>
      <w:i/>
      <w:iCs/>
    </w:rPr>
  </w:style>
  <w:style w:type="character" w:styleId="HiperlinkVisitado">
    <w:name w:val="FollowedHyperlink"/>
    <w:basedOn w:val="Fontepargpadro"/>
    <w:uiPriority w:val="99"/>
    <w:semiHidden/>
    <w:unhideWhenUsed/>
    <w:rsid w:val="00FA2F90"/>
    <w:rPr>
      <w:color w:val="800080" w:themeColor="followedHyperlink"/>
      <w:u w:val="single"/>
    </w:rPr>
  </w:style>
  <w:style w:type="character" w:customStyle="1" w:styleId="Ttulo3Char">
    <w:name w:val="Título 3 Char"/>
    <w:basedOn w:val="Fontepargpadro"/>
    <w:link w:val="Ttulo3"/>
    <w:uiPriority w:val="9"/>
    <w:semiHidden/>
    <w:rsid w:val="001515B2"/>
    <w:rPr>
      <w:rFonts w:asciiTheme="majorHAnsi" w:eastAsiaTheme="majorEastAsia" w:hAnsiTheme="majorHAnsi" w:cstheme="majorBidi"/>
      <w:color w:val="243F60" w:themeColor="accent1" w:themeShade="7F"/>
      <w:sz w:val="24"/>
      <w:szCs w:val="24"/>
    </w:rPr>
  </w:style>
  <w:style w:type="character" w:customStyle="1" w:styleId="Ttulo4Char">
    <w:name w:val="Título 4 Char"/>
    <w:basedOn w:val="Fontepargpadro"/>
    <w:link w:val="Ttulo4"/>
    <w:uiPriority w:val="9"/>
    <w:semiHidden/>
    <w:rsid w:val="001515B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268929">
      <w:bodyDiv w:val="1"/>
      <w:marLeft w:val="0"/>
      <w:marRight w:val="0"/>
      <w:marTop w:val="0"/>
      <w:marBottom w:val="0"/>
      <w:divBdr>
        <w:top w:val="none" w:sz="0" w:space="0" w:color="auto"/>
        <w:left w:val="none" w:sz="0" w:space="0" w:color="auto"/>
        <w:bottom w:val="none" w:sz="0" w:space="0" w:color="auto"/>
        <w:right w:val="none" w:sz="0" w:space="0" w:color="auto"/>
      </w:divBdr>
    </w:div>
    <w:div w:id="762186658">
      <w:bodyDiv w:val="1"/>
      <w:marLeft w:val="0"/>
      <w:marRight w:val="0"/>
      <w:marTop w:val="0"/>
      <w:marBottom w:val="0"/>
      <w:divBdr>
        <w:top w:val="none" w:sz="0" w:space="0" w:color="auto"/>
        <w:left w:val="none" w:sz="0" w:space="0" w:color="auto"/>
        <w:bottom w:val="none" w:sz="0" w:space="0" w:color="auto"/>
        <w:right w:val="none" w:sz="0" w:space="0" w:color="auto"/>
      </w:divBdr>
    </w:div>
    <w:div w:id="894505603">
      <w:bodyDiv w:val="1"/>
      <w:marLeft w:val="0"/>
      <w:marRight w:val="0"/>
      <w:marTop w:val="0"/>
      <w:marBottom w:val="0"/>
      <w:divBdr>
        <w:top w:val="none" w:sz="0" w:space="0" w:color="auto"/>
        <w:left w:val="none" w:sz="0" w:space="0" w:color="auto"/>
        <w:bottom w:val="none" w:sz="0" w:space="0" w:color="auto"/>
        <w:right w:val="none" w:sz="0" w:space="0" w:color="auto"/>
      </w:divBdr>
    </w:div>
    <w:div w:id="1498765922">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67568414">
      <w:bodyDiv w:val="1"/>
      <w:marLeft w:val="0"/>
      <w:marRight w:val="0"/>
      <w:marTop w:val="0"/>
      <w:marBottom w:val="0"/>
      <w:divBdr>
        <w:top w:val="none" w:sz="0" w:space="0" w:color="auto"/>
        <w:left w:val="none" w:sz="0" w:space="0" w:color="auto"/>
        <w:bottom w:val="none" w:sz="0" w:space="0" w:color="auto"/>
        <w:right w:val="none" w:sz="0" w:space="0" w:color="auto"/>
      </w:divBdr>
    </w:div>
    <w:div w:id="1587228371">
      <w:bodyDiv w:val="1"/>
      <w:marLeft w:val="0"/>
      <w:marRight w:val="0"/>
      <w:marTop w:val="0"/>
      <w:marBottom w:val="0"/>
      <w:divBdr>
        <w:top w:val="none" w:sz="0" w:space="0" w:color="auto"/>
        <w:left w:val="none" w:sz="0" w:space="0" w:color="auto"/>
        <w:bottom w:val="none" w:sz="0" w:space="0" w:color="auto"/>
        <w:right w:val="none" w:sz="0" w:space="0" w:color="auto"/>
      </w:divBdr>
    </w:div>
    <w:div w:id="1748770391">
      <w:bodyDiv w:val="1"/>
      <w:marLeft w:val="0"/>
      <w:marRight w:val="0"/>
      <w:marTop w:val="0"/>
      <w:marBottom w:val="0"/>
      <w:divBdr>
        <w:top w:val="none" w:sz="0" w:space="0" w:color="auto"/>
        <w:left w:val="none" w:sz="0" w:space="0" w:color="auto"/>
        <w:bottom w:val="none" w:sz="0" w:space="0" w:color="auto"/>
        <w:right w:val="none" w:sz="0" w:space="0" w:color="auto"/>
      </w:divBdr>
    </w:div>
    <w:div w:id="188980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evdocs.io/html/"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evdocs.io/javascript/"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devdocs.io/css/" TargetMode="External"/><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youtu.be/p9DVWhe5Euw?list=PLHz_AreHm4dlFPrCXCmd5g92860x_Pbr_" TargetMode="Externa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4.xml"/><Relationship Id="rId20" Type="http://schemas.openxmlformats.org/officeDocument/2006/relationships/image" Target="media/image7.png"/><Relationship Id="rId41" Type="http://schemas.openxmlformats.org/officeDocument/2006/relationships/hyperlink" Target="https://www.php.net/manual/en/"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D070C5-ED76-438D-B29D-C107B530F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~WRL0001.tmp</Template>
  <TotalTime>469</TotalTime>
  <Pages>1</Pages>
  <Words>11753</Words>
  <Characters>63468</Characters>
  <Application>Microsoft Office Word</Application>
  <DocSecurity>0</DocSecurity>
  <Lines>528</Lines>
  <Paragraphs>150</Paragraphs>
  <ScaleCrop>false</ScaleCrop>
  <HeadingPairs>
    <vt:vector size="2" baseType="variant">
      <vt:variant>
        <vt:lpstr>Título</vt:lpstr>
      </vt:variant>
      <vt:variant>
        <vt:i4>1</vt:i4>
      </vt:variant>
    </vt:vector>
  </HeadingPairs>
  <TitlesOfParts>
    <vt:vector size="1" baseType="lpstr">
      <vt:lpstr/>
    </vt:vector>
  </TitlesOfParts>
  <Company>SENAI</Company>
  <LinksUpToDate>false</LinksUpToDate>
  <CharactersWithSpaces>75071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Murillo Costa</cp:lastModifiedBy>
  <cp:revision>15</cp:revision>
  <dcterms:created xsi:type="dcterms:W3CDTF">2024-11-28T18:03:00Z</dcterms:created>
  <dcterms:modified xsi:type="dcterms:W3CDTF">2024-12-10T02:59:00Z</dcterms:modified>
</cp:coreProperties>
</file>